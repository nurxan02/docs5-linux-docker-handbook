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93243" w14:textId="77777777" w:rsidR="00541432" w:rsidRPr="009F2B33" w:rsidRDefault="001A1526" w:rsidP="009F2B33">
      <w:pPr>
        <w:pStyle w:val="a1"/>
      </w:pPr>
      <w:bookmarkStart w:id="0" w:name="_Toc103344451"/>
      <w:r w:rsidRPr="009F2B33">
        <w:t>Особенности тестирования</w:t>
      </w:r>
      <w:r w:rsidR="00251CBC" w:rsidRPr="009F2B33">
        <w:t xml:space="preserve"> </w:t>
      </w:r>
      <w:r w:rsidR="009F2B33" w:rsidRPr="009F2B33">
        <w:br/>
      </w:r>
      <w:r w:rsidRPr="009F2B33">
        <w:t>после обновления до РД3</w:t>
      </w:r>
      <w:bookmarkEnd w:id="0"/>
    </w:p>
    <w:p w14:paraId="22293244" w14:textId="77777777" w:rsidR="00541432" w:rsidRPr="00541432" w:rsidRDefault="001A1526" w:rsidP="00541432">
      <w:r w:rsidRPr="00541432">
        <w:t>После обновления релиза WSS Docs до РД3, при тестировании важно уделить особое внимание некоторым возможностям системы, особенно если обновление и тестирование выполняются разными людьми.</w:t>
      </w:r>
    </w:p>
    <w:p w14:paraId="22293245" w14:textId="77777777" w:rsidR="00541432" w:rsidRDefault="00541432" w:rsidP="00541432"/>
    <w:p w14:paraId="22293246" w14:textId="77777777" w:rsidR="009F2B33" w:rsidRPr="00541432" w:rsidRDefault="001A1526" w:rsidP="009F2B33">
      <w:pPr>
        <w:pStyle w:val="Heading1"/>
        <w:spacing w:after="120"/>
        <w:jc w:val="both"/>
      </w:pPr>
      <w:r>
        <w:t>На что обратить внимание</w:t>
      </w:r>
    </w:p>
    <w:p w14:paraId="22293247" w14:textId="77777777" w:rsidR="00541432" w:rsidRPr="00252F4D" w:rsidRDefault="001A1526" w:rsidP="00252F4D">
      <w:pPr>
        <w:pStyle w:val="Heading2"/>
      </w:pPr>
      <w:r>
        <w:t>Р</w:t>
      </w:r>
      <w:r w:rsidRPr="00252F4D">
        <w:t>абот</w:t>
      </w:r>
      <w:r>
        <w:t>а</w:t>
      </w:r>
      <w:r w:rsidRPr="00252F4D">
        <w:t xml:space="preserve"> оповещений и отсутствие дублирующихся настроек в списках </w:t>
      </w:r>
      <w:r w:rsidRPr="00252F4D">
        <w:rPr>
          <w:rStyle w:val="a0"/>
          <w:rFonts w:ascii="Calibri" w:hAnsi="Calibri" w:cs="Calibri"/>
          <w:color w:val="auto"/>
          <w:sz w:val="32"/>
          <w:szCs w:val="28"/>
        </w:rPr>
        <w:t>WSSC_NotifySettings</w:t>
      </w:r>
    </w:p>
    <w:p w14:paraId="22293248" w14:textId="77777777" w:rsidR="00541432" w:rsidRPr="00541432" w:rsidRDefault="001A1526" w:rsidP="00541432">
      <w:r w:rsidRPr="00541432">
        <w:t xml:space="preserve">Ранее у коллег были ситуации, когда, например, в процессе «Поручения» обнаруживались дублирующиеся оповещения. Также возможны ситуации, когда при настройке нового релиза в некоторых процессах забывали обновить параметры списков оповещений, из-за чего оповещения </w:t>
      </w:r>
      <w:r w:rsidR="00A01B08">
        <w:t>могли</w:t>
      </w:r>
      <w:r w:rsidRPr="00541432">
        <w:t xml:space="preserve"> не работать в принципе.</w:t>
      </w:r>
    </w:p>
    <w:p w14:paraId="22293249" w14:textId="77777777" w:rsidR="00541432" w:rsidRPr="00541432" w:rsidRDefault="00541432" w:rsidP="00A01B08"/>
    <w:p w14:paraId="2229324A" w14:textId="77777777" w:rsidR="00541432" w:rsidRPr="00541432" w:rsidRDefault="001A1526" w:rsidP="00252F4D">
      <w:pPr>
        <w:pStyle w:val="Heading2"/>
      </w:pPr>
      <w:r>
        <w:t>Ф</w:t>
      </w:r>
      <w:r w:rsidRPr="00541432">
        <w:t>ункционал</w:t>
      </w:r>
      <w:r w:rsidR="00A01B08">
        <w:t xml:space="preserve"> полнотекстового поиска</w:t>
      </w:r>
    </w:p>
    <w:p w14:paraId="2229324B" w14:textId="77777777" w:rsidR="00541432" w:rsidRPr="00A01B08" w:rsidRDefault="001A1526" w:rsidP="00A01B08">
      <w:r w:rsidRPr="00A01B08">
        <w:t>Поскольку обновлённый функционал полнотекстового поиска был добавлен в релиз РД3 сравнительно недавно, встречались случаи, когда при обновлении релиза этот функционал забывали переносить.</w:t>
      </w:r>
    </w:p>
    <w:p w14:paraId="2229324C" w14:textId="77777777" w:rsidR="00A01B08" w:rsidRPr="00A01B08" w:rsidRDefault="00A01B08" w:rsidP="00A01B08"/>
    <w:p w14:paraId="2229324D" w14:textId="77777777" w:rsidR="00541432" w:rsidRPr="00541432" w:rsidRDefault="001A1526" w:rsidP="00252F4D">
      <w:pPr>
        <w:pStyle w:val="Heading2"/>
      </w:pPr>
      <w:r w:rsidRPr="00541432">
        <w:t>Корректность принятия решений, особенно при </w:t>
      </w:r>
      <w:r w:rsidR="00A01B08">
        <w:t>интеграциях</w:t>
      </w:r>
    </w:p>
    <w:p w14:paraId="2229324E" w14:textId="77777777" w:rsidR="00541432" w:rsidRDefault="001A1526" w:rsidP="00A01B08">
      <w:r w:rsidRPr="008E09DC">
        <w:rPr>
          <w:highlight w:val="yellow"/>
          <w:rPrChange w:id="1" w:author="Rustam" w:date="2025-02-11T18:19:00Z">
            <w:rPr/>
          </w:rPrChange>
        </w:rPr>
        <w:t>В предыдущих релизах для интеграций не было критичной разницы между обычными и системными решениями, но</w:t>
      </w:r>
      <w:r w:rsidR="00A01B08" w:rsidRPr="008E09DC">
        <w:rPr>
          <w:highlight w:val="yellow"/>
          <w:rPrChange w:id="2" w:author="Rustam" w:date="2025-02-11T18:19:00Z">
            <w:rPr/>
          </w:rPrChange>
        </w:rPr>
        <w:t> </w:t>
      </w:r>
      <w:r w:rsidRPr="008E09DC">
        <w:rPr>
          <w:highlight w:val="yellow"/>
          <w:rPrChange w:id="3" w:author="Rustam" w:date="2025-02-11T18:19:00Z">
            <w:rPr/>
          </w:rPrChange>
        </w:rPr>
        <w:t xml:space="preserve">в РД3 при интеграциях срабатывают только системные. </w:t>
      </w:r>
      <w:r w:rsidR="00A01B08" w:rsidRPr="008E09DC">
        <w:rPr>
          <w:highlight w:val="yellow"/>
          <w:rPrChange w:id="4" w:author="Rustam" w:date="2025-02-11T18:19:00Z">
            <w:rPr/>
          </w:rPrChange>
        </w:rPr>
        <w:t>Поэтому есть </w:t>
      </w:r>
      <w:r w:rsidRPr="008E09DC">
        <w:rPr>
          <w:highlight w:val="yellow"/>
          <w:rPrChange w:id="5" w:author="Rustam" w:date="2025-02-11T18:19:00Z">
            <w:rPr/>
          </w:rPrChange>
        </w:rPr>
        <w:t>вероятность, что для вашего Заказчика придётся заново создать некоторые решения.</w:t>
      </w:r>
    </w:p>
    <w:p w14:paraId="2229324F" w14:textId="77777777" w:rsidR="00A01B08" w:rsidRPr="00A01B08" w:rsidRDefault="00A01B08" w:rsidP="00A01B08"/>
    <w:p w14:paraId="22293250" w14:textId="77777777" w:rsidR="00541432" w:rsidRPr="00541432" w:rsidRDefault="001A1526" w:rsidP="00252F4D">
      <w:pPr>
        <w:pStyle w:val="Heading2"/>
      </w:pPr>
      <w:r>
        <w:t>Настройки разрезания данных</w:t>
      </w:r>
    </w:p>
    <w:p w14:paraId="22293251" w14:textId="77777777" w:rsidR="00541432" w:rsidRDefault="001A1526" w:rsidP="00A01B08">
      <w:r w:rsidRPr="008E09DC">
        <w:rPr>
          <w:highlight w:val="yellow"/>
          <w:rPrChange w:id="6" w:author="Rustam" w:date="2025-02-11T18:19:00Z">
            <w:rPr/>
          </w:rPrChange>
        </w:rPr>
        <w:t>Если функционал разрезания данных будет настроен неправильно, в дальнейшем это может привести к значительному затруднению последующего обслуживания системы Заказчика.</w:t>
      </w:r>
    </w:p>
    <w:p w14:paraId="22293252" w14:textId="77777777" w:rsidR="00252F4D" w:rsidRPr="00A01B08" w:rsidRDefault="00252F4D" w:rsidP="00A01B08"/>
    <w:p w14:paraId="22293253" w14:textId="77777777" w:rsidR="00541432" w:rsidRPr="00541432" w:rsidRDefault="001A1526" w:rsidP="00252F4D">
      <w:pPr>
        <w:pStyle w:val="Heading2"/>
      </w:pPr>
      <w:r w:rsidRPr="00541432">
        <w:lastRenderedPageBreak/>
        <w:t>Параметры настроек конфигурационных списков</w:t>
      </w:r>
    </w:p>
    <w:p w14:paraId="22293254" w14:textId="77777777" w:rsidR="00541432" w:rsidRPr="00A01B08" w:rsidRDefault="001A1526" w:rsidP="00A01B08">
      <w:r w:rsidRPr="008E09DC">
        <w:rPr>
          <w:highlight w:val="yellow"/>
          <w:rPrChange w:id="7" w:author="Rustam" w:date="2025-02-11T18:20:00Z">
            <w:rPr/>
          </w:rPrChange>
        </w:rPr>
        <w:t>Начиная с релиза РД2, все справочники системы должны быть указаны, как конфигурационные списки, но, к сожалению, не редко встречаются ситуации, когда при обновлении системы Заказчика об этом забывают.</w:t>
      </w:r>
    </w:p>
    <w:p w14:paraId="22293255" w14:textId="77777777" w:rsidR="00541432" w:rsidRDefault="00541432" w:rsidP="00541432"/>
    <w:p w14:paraId="22293256" w14:textId="77777777" w:rsidR="00A01B08" w:rsidRPr="00541432" w:rsidRDefault="001A1526" w:rsidP="00252F4D">
      <w:pPr>
        <w:pStyle w:val="Heading2"/>
      </w:pPr>
      <w:r>
        <w:t xml:space="preserve">Полнота </w:t>
      </w:r>
      <w:r w:rsidRPr="00541432">
        <w:t>н</w:t>
      </w:r>
      <w:r>
        <w:t>астроек предыдущего релиза</w:t>
      </w:r>
    </w:p>
    <w:p w14:paraId="22293257" w14:textId="77777777" w:rsidR="00541432" w:rsidRPr="00541432" w:rsidRDefault="001A1526" w:rsidP="00541432">
      <w:r>
        <w:t>М</w:t>
      </w:r>
      <w:r w:rsidRPr="00541432">
        <w:t>огут встречаться ситуации, когда было некорректно проведено обновление системы Заказчика до предыдущего релиза. Например, мы обновляем систему с РД2 до РД3, но ранее, когда проводилось обновление до РД2, некоторые настройки были выполнены неправильно или вовсе были пропущены. Поэтому, при возникновении каких-то неожиданных ошибок, следует дополнительно проверить, что необходимые настройки для предыдущего релиза были выполнены правильно и в полном объёме.</w:t>
      </w:r>
    </w:p>
    <w:p w14:paraId="22293258" w14:textId="77777777" w:rsidR="005F4868" w:rsidRPr="005F4868" w:rsidRDefault="005F4868" w:rsidP="005F4868">
      <w:bookmarkStart w:id="8" w:name="_GoBack"/>
      <w:bookmarkEnd w:id="8"/>
    </w:p>
    <w:sectPr w:rsidR="005F4868" w:rsidRPr="005F4868" w:rsidSect="008B26AB">
      <w:footerReference w:type="defaul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4947D" w14:textId="77777777" w:rsidR="007B1F7A" w:rsidRDefault="007B1F7A">
      <w:pPr>
        <w:spacing w:after="0" w:line="240" w:lineRule="auto"/>
      </w:pPr>
      <w:r>
        <w:separator/>
      </w:r>
    </w:p>
  </w:endnote>
  <w:endnote w:type="continuationSeparator" w:id="0">
    <w:p w14:paraId="08824CFC" w14:textId="77777777" w:rsidR="007B1F7A" w:rsidRDefault="007B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5771"/>
      <w:docPartObj>
        <w:docPartGallery w:val="Page Numbers (Bottom of Page)"/>
        <w:docPartUnique/>
      </w:docPartObj>
    </w:sdtPr>
    <w:sdtEndPr/>
    <w:sdtContent>
      <w:p w14:paraId="22293259" w14:textId="320AB3D9" w:rsidR="0037420C" w:rsidRDefault="001A152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09DC">
          <w:rPr>
            <w:noProof/>
          </w:rPr>
          <w:t>2</w:t>
        </w:r>
        <w:r>
          <w:fldChar w:fldCharType="end"/>
        </w:r>
      </w:p>
    </w:sdtContent>
  </w:sdt>
  <w:p w14:paraId="2229325A" w14:textId="77777777" w:rsidR="0037420C" w:rsidRDefault="003742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7B4FE5A09B494C0F9B3C6F6836F28E26"/>
      </w:placeholder>
      <w:temporary/>
      <w:showingPlcHdr/>
      <w15:appearance w15:val="hidden"/>
    </w:sdtPr>
    <w:sdtEndPr/>
    <w:sdtContent>
      <w:p w14:paraId="2229325B" w14:textId="77777777" w:rsidR="0037420C" w:rsidRDefault="001A1526">
        <w:pPr>
          <w:pStyle w:val="Footer"/>
        </w:pPr>
        <w:r>
          <w:t>[Введите текст]</w:t>
        </w:r>
      </w:p>
    </w:sdtContent>
  </w:sdt>
  <w:p w14:paraId="2229325C" w14:textId="77777777" w:rsidR="0037420C" w:rsidRDefault="00374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051C6" w14:textId="77777777" w:rsidR="007B1F7A" w:rsidRDefault="007B1F7A">
      <w:pPr>
        <w:spacing w:after="0" w:line="240" w:lineRule="auto"/>
      </w:pPr>
      <w:r>
        <w:separator/>
      </w:r>
    </w:p>
  </w:footnote>
  <w:footnote w:type="continuationSeparator" w:id="0">
    <w:p w14:paraId="70625F4C" w14:textId="77777777" w:rsidR="007B1F7A" w:rsidRDefault="007B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A27"/>
    <w:multiLevelType w:val="hybridMultilevel"/>
    <w:tmpl w:val="26B418D4"/>
    <w:lvl w:ilvl="0" w:tplc="21E6C78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8640766" w:tentative="1">
      <w:start w:val="1"/>
      <w:numFmt w:val="lowerLetter"/>
      <w:lvlText w:val="%2."/>
      <w:lvlJc w:val="left"/>
      <w:pPr>
        <w:ind w:left="1080" w:hanging="360"/>
      </w:pPr>
    </w:lvl>
    <w:lvl w:ilvl="2" w:tplc="0F0CAEC2" w:tentative="1">
      <w:start w:val="1"/>
      <w:numFmt w:val="lowerRoman"/>
      <w:lvlText w:val="%3."/>
      <w:lvlJc w:val="right"/>
      <w:pPr>
        <w:ind w:left="1800" w:hanging="180"/>
      </w:pPr>
    </w:lvl>
    <w:lvl w:ilvl="3" w:tplc="DC9CF984" w:tentative="1">
      <w:start w:val="1"/>
      <w:numFmt w:val="decimal"/>
      <w:lvlText w:val="%4."/>
      <w:lvlJc w:val="left"/>
      <w:pPr>
        <w:ind w:left="2520" w:hanging="360"/>
      </w:pPr>
    </w:lvl>
    <w:lvl w:ilvl="4" w:tplc="BEC6221A" w:tentative="1">
      <w:start w:val="1"/>
      <w:numFmt w:val="lowerLetter"/>
      <w:lvlText w:val="%5."/>
      <w:lvlJc w:val="left"/>
      <w:pPr>
        <w:ind w:left="3240" w:hanging="360"/>
      </w:pPr>
    </w:lvl>
    <w:lvl w:ilvl="5" w:tplc="AC06FD16" w:tentative="1">
      <w:start w:val="1"/>
      <w:numFmt w:val="lowerRoman"/>
      <w:lvlText w:val="%6."/>
      <w:lvlJc w:val="right"/>
      <w:pPr>
        <w:ind w:left="3960" w:hanging="180"/>
      </w:pPr>
    </w:lvl>
    <w:lvl w:ilvl="6" w:tplc="F9609F50" w:tentative="1">
      <w:start w:val="1"/>
      <w:numFmt w:val="decimal"/>
      <w:lvlText w:val="%7."/>
      <w:lvlJc w:val="left"/>
      <w:pPr>
        <w:ind w:left="4680" w:hanging="360"/>
      </w:pPr>
    </w:lvl>
    <w:lvl w:ilvl="7" w:tplc="4DCCE3CC" w:tentative="1">
      <w:start w:val="1"/>
      <w:numFmt w:val="lowerLetter"/>
      <w:lvlText w:val="%8."/>
      <w:lvlJc w:val="left"/>
      <w:pPr>
        <w:ind w:left="5400" w:hanging="360"/>
      </w:pPr>
    </w:lvl>
    <w:lvl w:ilvl="8" w:tplc="A66AAE5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E0D07"/>
    <w:multiLevelType w:val="multilevel"/>
    <w:tmpl w:val="CF6AAB00"/>
    <w:lvl w:ilvl="0">
      <w:start w:val="1"/>
      <w:numFmt w:val="decimal"/>
      <w:lvlText w:val="%1"/>
      <w:lvlJc w:val="left"/>
      <w:pPr>
        <w:ind w:left="432" w:hanging="432"/>
      </w:pPr>
      <w:rPr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15298D"/>
    <w:multiLevelType w:val="hybridMultilevel"/>
    <w:tmpl w:val="61C4FE5E"/>
    <w:lvl w:ilvl="0" w:tplc="42B815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56A597E">
      <w:start w:val="1"/>
      <w:numFmt w:val="lowerRoman"/>
      <w:lvlText w:val="%2."/>
      <w:lvlJc w:val="right"/>
      <w:pPr>
        <w:ind w:left="1800" w:hanging="360"/>
      </w:pPr>
    </w:lvl>
    <w:lvl w:ilvl="2" w:tplc="B866D59A" w:tentative="1">
      <w:start w:val="1"/>
      <w:numFmt w:val="lowerRoman"/>
      <w:lvlText w:val="%3."/>
      <w:lvlJc w:val="right"/>
      <w:pPr>
        <w:ind w:left="2520" w:hanging="180"/>
      </w:pPr>
    </w:lvl>
    <w:lvl w:ilvl="3" w:tplc="239EB0D8" w:tentative="1">
      <w:start w:val="1"/>
      <w:numFmt w:val="decimal"/>
      <w:lvlText w:val="%4."/>
      <w:lvlJc w:val="left"/>
      <w:pPr>
        <w:ind w:left="3240" w:hanging="360"/>
      </w:pPr>
    </w:lvl>
    <w:lvl w:ilvl="4" w:tplc="FD5EBF3E" w:tentative="1">
      <w:start w:val="1"/>
      <w:numFmt w:val="lowerLetter"/>
      <w:lvlText w:val="%5."/>
      <w:lvlJc w:val="left"/>
      <w:pPr>
        <w:ind w:left="3960" w:hanging="360"/>
      </w:pPr>
    </w:lvl>
    <w:lvl w:ilvl="5" w:tplc="33B87A9A" w:tentative="1">
      <w:start w:val="1"/>
      <w:numFmt w:val="lowerRoman"/>
      <w:lvlText w:val="%6."/>
      <w:lvlJc w:val="right"/>
      <w:pPr>
        <w:ind w:left="4680" w:hanging="180"/>
      </w:pPr>
    </w:lvl>
    <w:lvl w:ilvl="6" w:tplc="FBE074E0" w:tentative="1">
      <w:start w:val="1"/>
      <w:numFmt w:val="decimal"/>
      <w:lvlText w:val="%7."/>
      <w:lvlJc w:val="left"/>
      <w:pPr>
        <w:ind w:left="5400" w:hanging="360"/>
      </w:pPr>
    </w:lvl>
    <w:lvl w:ilvl="7" w:tplc="3530F186" w:tentative="1">
      <w:start w:val="1"/>
      <w:numFmt w:val="lowerLetter"/>
      <w:lvlText w:val="%8."/>
      <w:lvlJc w:val="left"/>
      <w:pPr>
        <w:ind w:left="6120" w:hanging="360"/>
      </w:pPr>
    </w:lvl>
    <w:lvl w:ilvl="8" w:tplc="343C5DB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E674D"/>
    <w:multiLevelType w:val="hybridMultilevel"/>
    <w:tmpl w:val="80ACCEA0"/>
    <w:lvl w:ilvl="0" w:tplc="2ADEFFDC">
      <w:start w:val="1"/>
      <w:numFmt w:val="decimal"/>
      <w:lvlText w:val="%1."/>
      <w:lvlJc w:val="left"/>
      <w:pPr>
        <w:ind w:left="720" w:hanging="360"/>
      </w:pPr>
    </w:lvl>
    <w:lvl w:ilvl="1" w:tplc="417A4456" w:tentative="1">
      <w:start w:val="1"/>
      <w:numFmt w:val="lowerLetter"/>
      <w:lvlText w:val="%2."/>
      <w:lvlJc w:val="left"/>
      <w:pPr>
        <w:ind w:left="1440" w:hanging="360"/>
      </w:pPr>
    </w:lvl>
    <w:lvl w:ilvl="2" w:tplc="210874CC" w:tentative="1">
      <w:start w:val="1"/>
      <w:numFmt w:val="lowerRoman"/>
      <w:lvlText w:val="%3."/>
      <w:lvlJc w:val="right"/>
      <w:pPr>
        <w:ind w:left="2160" w:hanging="180"/>
      </w:pPr>
    </w:lvl>
    <w:lvl w:ilvl="3" w:tplc="15E43132" w:tentative="1">
      <w:start w:val="1"/>
      <w:numFmt w:val="decimal"/>
      <w:lvlText w:val="%4."/>
      <w:lvlJc w:val="left"/>
      <w:pPr>
        <w:ind w:left="2880" w:hanging="360"/>
      </w:pPr>
    </w:lvl>
    <w:lvl w:ilvl="4" w:tplc="93A477DA" w:tentative="1">
      <w:start w:val="1"/>
      <w:numFmt w:val="lowerLetter"/>
      <w:lvlText w:val="%5."/>
      <w:lvlJc w:val="left"/>
      <w:pPr>
        <w:ind w:left="3600" w:hanging="360"/>
      </w:pPr>
    </w:lvl>
    <w:lvl w:ilvl="5" w:tplc="705CE1BA" w:tentative="1">
      <w:start w:val="1"/>
      <w:numFmt w:val="lowerRoman"/>
      <w:lvlText w:val="%6."/>
      <w:lvlJc w:val="right"/>
      <w:pPr>
        <w:ind w:left="4320" w:hanging="180"/>
      </w:pPr>
    </w:lvl>
    <w:lvl w:ilvl="6" w:tplc="2ACE9AC6" w:tentative="1">
      <w:start w:val="1"/>
      <w:numFmt w:val="decimal"/>
      <w:lvlText w:val="%7."/>
      <w:lvlJc w:val="left"/>
      <w:pPr>
        <w:ind w:left="5040" w:hanging="360"/>
      </w:pPr>
    </w:lvl>
    <w:lvl w:ilvl="7" w:tplc="34A290B2" w:tentative="1">
      <w:start w:val="1"/>
      <w:numFmt w:val="lowerLetter"/>
      <w:lvlText w:val="%8."/>
      <w:lvlJc w:val="left"/>
      <w:pPr>
        <w:ind w:left="5760" w:hanging="360"/>
      </w:pPr>
    </w:lvl>
    <w:lvl w:ilvl="8" w:tplc="9142FB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060DA"/>
    <w:multiLevelType w:val="hybridMultilevel"/>
    <w:tmpl w:val="912A6308"/>
    <w:lvl w:ilvl="0" w:tplc="2796178E">
      <w:start w:val="1"/>
      <w:numFmt w:val="decimal"/>
      <w:lvlText w:val="%1."/>
      <w:lvlJc w:val="left"/>
      <w:pPr>
        <w:ind w:left="720" w:hanging="360"/>
      </w:pPr>
    </w:lvl>
    <w:lvl w:ilvl="1" w:tplc="F5881AEA">
      <w:start w:val="1"/>
      <w:numFmt w:val="lowerLetter"/>
      <w:lvlText w:val="%2."/>
      <w:lvlJc w:val="left"/>
      <w:pPr>
        <w:ind w:left="1440" w:hanging="360"/>
      </w:pPr>
    </w:lvl>
    <w:lvl w:ilvl="2" w:tplc="ED3CC9B0" w:tentative="1">
      <w:start w:val="1"/>
      <w:numFmt w:val="lowerRoman"/>
      <w:lvlText w:val="%3."/>
      <w:lvlJc w:val="right"/>
      <w:pPr>
        <w:ind w:left="2160" w:hanging="180"/>
      </w:pPr>
    </w:lvl>
    <w:lvl w:ilvl="3" w:tplc="E50EE018" w:tentative="1">
      <w:start w:val="1"/>
      <w:numFmt w:val="decimal"/>
      <w:lvlText w:val="%4."/>
      <w:lvlJc w:val="left"/>
      <w:pPr>
        <w:ind w:left="2880" w:hanging="360"/>
      </w:pPr>
    </w:lvl>
    <w:lvl w:ilvl="4" w:tplc="7200E5CE" w:tentative="1">
      <w:start w:val="1"/>
      <w:numFmt w:val="lowerLetter"/>
      <w:lvlText w:val="%5."/>
      <w:lvlJc w:val="left"/>
      <w:pPr>
        <w:ind w:left="3600" w:hanging="360"/>
      </w:pPr>
    </w:lvl>
    <w:lvl w:ilvl="5" w:tplc="A2DE89D8" w:tentative="1">
      <w:start w:val="1"/>
      <w:numFmt w:val="lowerRoman"/>
      <w:lvlText w:val="%6."/>
      <w:lvlJc w:val="right"/>
      <w:pPr>
        <w:ind w:left="4320" w:hanging="180"/>
      </w:pPr>
    </w:lvl>
    <w:lvl w:ilvl="6" w:tplc="99389476" w:tentative="1">
      <w:start w:val="1"/>
      <w:numFmt w:val="decimal"/>
      <w:lvlText w:val="%7."/>
      <w:lvlJc w:val="left"/>
      <w:pPr>
        <w:ind w:left="5040" w:hanging="360"/>
      </w:pPr>
    </w:lvl>
    <w:lvl w:ilvl="7" w:tplc="0B484E68" w:tentative="1">
      <w:start w:val="1"/>
      <w:numFmt w:val="lowerLetter"/>
      <w:lvlText w:val="%8."/>
      <w:lvlJc w:val="left"/>
      <w:pPr>
        <w:ind w:left="5760" w:hanging="360"/>
      </w:pPr>
    </w:lvl>
    <w:lvl w:ilvl="8" w:tplc="844001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B2FB4"/>
    <w:multiLevelType w:val="hybridMultilevel"/>
    <w:tmpl w:val="FE0479DE"/>
    <w:lvl w:ilvl="0" w:tplc="15363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F8CD82">
      <w:start w:val="1"/>
      <w:numFmt w:val="lowerLetter"/>
      <w:lvlText w:val="%2."/>
      <w:lvlJc w:val="left"/>
      <w:pPr>
        <w:ind w:left="1440" w:hanging="360"/>
      </w:pPr>
    </w:lvl>
    <w:lvl w:ilvl="2" w:tplc="A8D43CA4">
      <w:start w:val="1"/>
      <w:numFmt w:val="lowerRoman"/>
      <w:lvlText w:val="%3."/>
      <w:lvlJc w:val="right"/>
      <w:pPr>
        <w:ind w:left="2160" w:hanging="180"/>
      </w:pPr>
    </w:lvl>
    <w:lvl w:ilvl="3" w:tplc="E2986458" w:tentative="1">
      <w:start w:val="1"/>
      <w:numFmt w:val="decimal"/>
      <w:lvlText w:val="%4."/>
      <w:lvlJc w:val="left"/>
      <w:pPr>
        <w:ind w:left="2880" w:hanging="360"/>
      </w:pPr>
    </w:lvl>
    <w:lvl w:ilvl="4" w:tplc="169CAD30" w:tentative="1">
      <w:start w:val="1"/>
      <w:numFmt w:val="lowerLetter"/>
      <w:lvlText w:val="%5."/>
      <w:lvlJc w:val="left"/>
      <w:pPr>
        <w:ind w:left="3600" w:hanging="360"/>
      </w:pPr>
    </w:lvl>
    <w:lvl w:ilvl="5" w:tplc="98B01C40" w:tentative="1">
      <w:start w:val="1"/>
      <w:numFmt w:val="lowerRoman"/>
      <w:lvlText w:val="%6."/>
      <w:lvlJc w:val="right"/>
      <w:pPr>
        <w:ind w:left="4320" w:hanging="180"/>
      </w:pPr>
    </w:lvl>
    <w:lvl w:ilvl="6" w:tplc="2EEC6432" w:tentative="1">
      <w:start w:val="1"/>
      <w:numFmt w:val="decimal"/>
      <w:lvlText w:val="%7."/>
      <w:lvlJc w:val="left"/>
      <w:pPr>
        <w:ind w:left="5040" w:hanging="360"/>
      </w:pPr>
    </w:lvl>
    <w:lvl w:ilvl="7" w:tplc="4B00D354" w:tentative="1">
      <w:start w:val="1"/>
      <w:numFmt w:val="lowerLetter"/>
      <w:lvlText w:val="%8."/>
      <w:lvlJc w:val="left"/>
      <w:pPr>
        <w:ind w:left="5760" w:hanging="360"/>
      </w:pPr>
    </w:lvl>
    <w:lvl w:ilvl="8" w:tplc="FD0438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76256"/>
    <w:multiLevelType w:val="hybridMultilevel"/>
    <w:tmpl w:val="8654E010"/>
    <w:lvl w:ilvl="0" w:tplc="FC7A87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DF4B20A" w:tentative="1">
      <w:start w:val="1"/>
      <w:numFmt w:val="lowerLetter"/>
      <w:lvlText w:val="%2."/>
      <w:lvlJc w:val="left"/>
      <w:pPr>
        <w:ind w:left="1440" w:hanging="360"/>
      </w:pPr>
    </w:lvl>
    <w:lvl w:ilvl="2" w:tplc="B574D9BA" w:tentative="1">
      <w:start w:val="1"/>
      <w:numFmt w:val="lowerRoman"/>
      <w:lvlText w:val="%3."/>
      <w:lvlJc w:val="right"/>
      <w:pPr>
        <w:ind w:left="2160" w:hanging="180"/>
      </w:pPr>
    </w:lvl>
    <w:lvl w:ilvl="3" w:tplc="2C06558E" w:tentative="1">
      <w:start w:val="1"/>
      <w:numFmt w:val="decimal"/>
      <w:lvlText w:val="%4."/>
      <w:lvlJc w:val="left"/>
      <w:pPr>
        <w:ind w:left="2880" w:hanging="360"/>
      </w:pPr>
    </w:lvl>
    <w:lvl w:ilvl="4" w:tplc="9AD20280" w:tentative="1">
      <w:start w:val="1"/>
      <w:numFmt w:val="lowerLetter"/>
      <w:lvlText w:val="%5."/>
      <w:lvlJc w:val="left"/>
      <w:pPr>
        <w:ind w:left="3600" w:hanging="360"/>
      </w:pPr>
    </w:lvl>
    <w:lvl w:ilvl="5" w:tplc="220C6E92" w:tentative="1">
      <w:start w:val="1"/>
      <w:numFmt w:val="lowerRoman"/>
      <w:lvlText w:val="%6."/>
      <w:lvlJc w:val="right"/>
      <w:pPr>
        <w:ind w:left="4320" w:hanging="180"/>
      </w:pPr>
    </w:lvl>
    <w:lvl w:ilvl="6" w:tplc="79CE4B9E" w:tentative="1">
      <w:start w:val="1"/>
      <w:numFmt w:val="decimal"/>
      <w:lvlText w:val="%7."/>
      <w:lvlJc w:val="left"/>
      <w:pPr>
        <w:ind w:left="5040" w:hanging="360"/>
      </w:pPr>
    </w:lvl>
    <w:lvl w:ilvl="7" w:tplc="587E4F98" w:tentative="1">
      <w:start w:val="1"/>
      <w:numFmt w:val="lowerLetter"/>
      <w:lvlText w:val="%8."/>
      <w:lvlJc w:val="left"/>
      <w:pPr>
        <w:ind w:left="5760" w:hanging="360"/>
      </w:pPr>
    </w:lvl>
    <w:lvl w:ilvl="8" w:tplc="EFAAFD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15A8B"/>
    <w:multiLevelType w:val="hybridMultilevel"/>
    <w:tmpl w:val="889C4DFE"/>
    <w:lvl w:ilvl="0" w:tplc="CA3E3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00B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C4B1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667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809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043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CB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456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423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879FA"/>
    <w:multiLevelType w:val="hybridMultilevel"/>
    <w:tmpl w:val="3B56CD62"/>
    <w:lvl w:ilvl="0" w:tplc="9D7062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6A8C3C" w:tentative="1">
      <w:start w:val="1"/>
      <w:numFmt w:val="lowerLetter"/>
      <w:lvlText w:val="%2."/>
      <w:lvlJc w:val="left"/>
      <w:pPr>
        <w:ind w:left="1440" w:hanging="360"/>
      </w:pPr>
    </w:lvl>
    <w:lvl w:ilvl="2" w:tplc="56487DEC" w:tentative="1">
      <w:start w:val="1"/>
      <w:numFmt w:val="lowerRoman"/>
      <w:lvlText w:val="%3."/>
      <w:lvlJc w:val="right"/>
      <w:pPr>
        <w:ind w:left="2160" w:hanging="180"/>
      </w:pPr>
    </w:lvl>
    <w:lvl w:ilvl="3" w:tplc="28187D7A" w:tentative="1">
      <w:start w:val="1"/>
      <w:numFmt w:val="decimal"/>
      <w:lvlText w:val="%4."/>
      <w:lvlJc w:val="left"/>
      <w:pPr>
        <w:ind w:left="2880" w:hanging="360"/>
      </w:pPr>
    </w:lvl>
    <w:lvl w:ilvl="4" w:tplc="1040AE30" w:tentative="1">
      <w:start w:val="1"/>
      <w:numFmt w:val="lowerLetter"/>
      <w:lvlText w:val="%5."/>
      <w:lvlJc w:val="left"/>
      <w:pPr>
        <w:ind w:left="3600" w:hanging="360"/>
      </w:pPr>
    </w:lvl>
    <w:lvl w:ilvl="5" w:tplc="150602B6" w:tentative="1">
      <w:start w:val="1"/>
      <w:numFmt w:val="lowerRoman"/>
      <w:lvlText w:val="%6."/>
      <w:lvlJc w:val="right"/>
      <w:pPr>
        <w:ind w:left="4320" w:hanging="180"/>
      </w:pPr>
    </w:lvl>
    <w:lvl w:ilvl="6" w:tplc="73DE6C60" w:tentative="1">
      <w:start w:val="1"/>
      <w:numFmt w:val="decimal"/>
      <w:lvlText w:val="%7."/>
      <w:lvlJc w:val="left"/>
      <w:pPr>
        <w:ind w:left="5040" w:hanging="360"/>
      </w:pPr>
    </w:lvl>
    <w:lvl w:ilvl="7" w:tplc="0AACBEBE" w:tentative="1">
      <w:start w:val="1"/>
      <w:numFmt w:val="lowerLetter"/>
      <w:lvlText w:val="%8."/>
      <w:lvlJc w:val="left"/>
      <w:pPr>
        <w:ind w:left="5760" w:hanging="360"/>
      </w:pPr>
    </w:lvl>
    <w:lvl w:ilvl="8" w:tplc="31AE4F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714C9"/>
    <w:multiLevelType w:val="hybridMultilevel"/>
    <w:tmpl w:val="DACC6E3A"/>
    <w:lvl w:ilvl="0" w:tplc="A4EEC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CE69B2" w:tentative="1">
      <w:start w:val="1"/>
      <w:numFmt w:val="lowerLetter"/>
      <w:lvlText w:val="%2."/>
      <w:lvlJc w:val="left"/>
      <w:pPr>
        <w:ind w:left="1440" w:hanging="360"/>
      </w:pPr>
    </w:lvl>
    <w:lvl w:ilvl="2" w:tplc="47F022A0" w:tentative="1">
      <w:start w:val="1"/>
      <w:numFmt w:val="lowerRoman"/>
      <w:lvlText w:val="%3."/>
      <w:lvlJc w:val="right"/>
      <w:pPr>
        <w:ind w:left="2160" w:hanging="180"/>
      </w:pPr>
    </w:lvl>
    <w:lvl w:ilvl="3" w:tplc="B718AE4E" w:tentative="1">
      <w:start w:val="1"/>
      <w:numFmt w:val="decimal"/>
      <w:lvlText w:val="%4."/>
      <w:lvlJc w:val="left"/>
      <w:pPr>
        <w:ind w:left="2880" w:hanging="360"/>
      </w:pPr>
    </w:lvl>
    <w:lvl w:ilvl="4" w:tplc="662E6844" w:tentative="1">
      <w:start w:val="1"/>
      <w:numFmt w:val="lowerLetter"/>
      <w:lvlText w:val="%5."/>
      <w:lvlJc w:val="left"/>
      <w:pPr>
        <w:ind w:left="3600" w:hanging="360"/>
      </w:pPr>
    </w:lvl>
    <w:lvl w:ilvl="5" w:tplc="8FE4B558" w:tentative="1">
      <w:start w:val="1"/>
      <w:numFmt w:val="lowerRoman"/>
      <w:lvlText w:val="%6."/>
      <w:lvlJc w:val="right"/>
      <w:pPr>
        <w:ind w:left="4320" w:hanging="180"/>
      </w:pPr>
    </w:lvl>
    <w:lvl w:ilvl="6" w:tplc="721281D2" w:tentative="1">
      <w:start w:val="1"/>
      <w:numFmt w:val="decimal"/>
      <w:lvlText w:val="%7."/>
      <w:lvlJc w:val="left"/>
      <w:pPr>
        <w:ind w:left="5040" w:hanging="360"/>
      </w:pPr>
    </w:lvl>
    <w:lvl w:ilvl="7" w:tplc="EB023278" w:tentative="1">
      <w:start w:val="1"/>
      <w:numFmt w:val="lowerLetter"/>
      <w:lvlText w:val="%8."/>
      <w:lvlJc w:val="left"/>
      <w:pPr>
        <w:ind w:left="5760" w:hanging="360"/>
      </w:pPr>
    </w:lvl>
    <w:lvl w:ilvl="8" w:tplc="75F0F5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8162C"/>
    <w:multiLevelType w:val="hybridMultilevel"/>
    <w:tmpl w:val="970E69A0"/>
    <w:lvl w:ilvl="0" w:tplc="18BE8C7C">
      <w:start w:val="1"/>
      <w:numFmt w:val="decimal"/>
      <w:lvlText w:val="%1."/>
      <w:lvlJc w:val="left"/>
      <w:pPr>
        <w:ind w:left="720" w:hanging="360"/>
      </w:pPr>
    </w:lvl>
    <w:lvl w:ilvl="1" w:tplc="F0408446" w:tentative="1">
      <w:start w:val="1"/>
      <w:numFmt w:val="lowerLetter"/>
      <w:lvlText w:val="%2."/>
      <w:lvlJc w:val="left"/>
      <w:pPr>
        <w:ind w:left="1440" w:hanging="360"/>
      </w:pPr>
    </w:lvl>
    <w:lvl w:ilvl="2" w:tplc="D2D6DAB4" w:tentative="1">
      <w:start w:val="1"/>
      <w:numFmt w:val="lowerRoman"/>
      <w:lvlText w:val="%3."/>
      <w:lvlJc w:val="right"/>
      <w:pPr>
        <w:ind w:left="2160" w:hanging="180"/>
      </w:pPr>
    </w:lvl>
    <w:lvl w:ilvl="3" w:tplc="D6FE87BA" w:tentative="1">
      <w:start w:val="1"/>
      <w:numFmt w:val="decimal"/>
      <w:lvlText w:val="%4."/>
      <w:lvlJc w:val="left"/>
      <w:pPr>
        <w:ind w:left="2880" w:hanging="360"/>
      </w:pPr>
    </w:lvl>
    <w:lvl w:ilvl="4" w:tplc="7BDC489E" w:tentative="1">
      <w:start w:val="1"/>
      <w:numFmt w:val="lowerLetter"/>
      <w:lvlText w:val="%5."/>
      <w:lvlJc w:val="left"/>
      <w:pPr>
        <w:ind w:left="3600" w:hanging="360"/>
      </w:pPr>
    </w:lvl>
    <w:lvl w:ilvl="5" w:tplc="4EA211DE" w:tentative="1">
      <w:start w:val="1"/>
      <w:numFmt w:val="lowerRoman"/>
      <w:lvlText w:val="%6."/>
      <w:lvlJc w:val="right"/>
      <w:pPr>
        <w:ind w:left="4320" w:hanging="180"/>
      </w:pPr>
    </w:lvl>
    <w:lvl w:ilvl="6" w:tplc="F224EE96" w:tentative="1">
      <w:start w:val="1"/>
      <w:numFmt w:val="decimal"/>
      <w:lvlText w:val="%7."/>
      <w:lvlJc w:val="left"/>
      <w:pPr>
        <w:ind w:left="5040" w:hanging="360"/>
      </w:pPr>
    </w:lvl>
    <w:lvl w:ilvl="7" w:tplc="8B6AD82A" w:tentative="1">
      <w:start w:val="1"/>
      <w:numFmt w:val="lowerLetter"/>
      <w:lvlText w:val="%8."/>
      <w:lvlJc w:val="left"/>
      <w:pPr>
        <w:ind w:left="5760" w:hanging="360"/>
      </w:pPr>
    </w:lvl>
    <w:lvl w:ilvl="8" w:tplc="7B1C54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7558C"/>
    <w:multiLevelType w:val="hybridMultilevel"/>
    <w:tmpl w:val="BBE2732C"/>
    <w:lvl w:ilvl="0" w:tplc="7BAC0D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A989CC4" w:tentative="1">
      <w:start w:val="1"/>
      <w:numFmt w:val="lowerLetter"/>
      <w:lvlText w:val="%2."/>
      <w:lvlJc w:val="left"/>
      <w:pPr>
        <w:ind w:left="1440" w:hanging="360"/>
      </w:pPr>
    </w:lvl>
    <w:lvl w:ilvl="2" w:tplc="B95C901E" w:tentative="1">
      <w:start w:val="1"/>
      <w:numFmt w:val="lowerRoman"/>
      <w:lvlText w:val="%3."/>
      <w:lvlJc w:val="right"/>
      <w:pPr>
        <w:ind w:left="2160" w:hanging="180"/>
      </w:pPr>
    </w:lvl>
    <w:lvl w:ilvl="3" w:tplc="72E0A07C" w:tentative="1">
      <w:start w:val="1"/>
      <w:numFmt w:val="decimal"/>
      <w:lvlText w:val="%4."/>
      <w:lvlJc w:val="left"/>
      <w:pPr>
        <w:ind w:left="2880" w:hanging="360"/>
      </w:pPr>
    </w:lvl>
    <w:lvl w:ilvl="4" w:tplc="223227BE" w:tentative="1">
      <w:start w:val="1"/>
      <w:numFmt w:val="lowerLetter"/>
      <w:lvlText w:val="%5."/>
      <w:lvlJc w:val="left"/>
      <w:pPr>
        <w:ind w:left="3600" w:hanging="360"/>
      </w:pPr>
    </w:lvl>
    <w:lvl w:ilvl="5" w:tplc="FADA3BEA" w:tentative="1">
      <w:start w:val="1"/>
      <w:numFmt w:val="lowerRoman"/>
      <w:lvlText w:val="%6."/>
      <w:lvlJc w:val="right"/>
      <w:pPr>
        <w:ind w:left="4320" w:hanging="180"/>
      </w:pPr>
    </w:lvl>
    <w:lvl w:ilvl="6" w:tplc="F6F01560" w:tentative="1">
      <w:start w:val="1"/>
      <w:numFmt w:val="decimal"/>
      <w:lvlText w:val="%7."/>
      <w:lvlJc w:val="left"/>
      <w:pPr>
        <w:ind w:left="5040" w:hanging="360"/>
      </w:pPr>
    </w:lvl>
    <w:lvl w:ilvl="7" w:tplc="491E8164" w:tentative="1">
      <w:start w:val="1"/>
      <w:numFmt w:val="lowerLetter"/>
      <w:lvlText w:val="%8."/>
      <w:lvlJc w:val="left"/>
      <w:pPr>
        <w:ind w:left="5760" w:hanging="360"/>
      </w:pPr>
    </w:lvl>
    <w:lvl w:ilvl="8" w:tplc="37EE0F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65ABE"/>
    <w:multiLevelType w:val="hybridMultilevel"/>
    <w:tmpl w:val="004A7EDE"/>
    <w:lvl w:ilvl="0" w:tplc="DBFA98C0">
      <w:start w:val="1"/>
      <w:numFmt w:val="decimal"/>
      <w:lvlText w:val="%1."/>
      <w:lvlJc w:val="left"/>
      <w:pPr>
        <w:ind w:left="720" w:hanging="360"/>
      </w:pPr>
    </w:lvl>
    <w:lvl w:ilvl="1" w:tplc="69CC136A">
      <w:start w:val="1"/>
      <w:numFmt w:val="lowerLetter"/>
      <w:lvlText w:val="%2."/>
      <w:lvlJc w:val="left"/>
      <w:pPr>
        <w:ind w:left="1440" w:hanging="360"/>
      </w:pPr>
    </w:lvl>
    <w:lvl w:ilvl="2" w:tplc="133C28A6">
      <w:start w:val="1"/>
      <w:numFmt w:val="lowerRoman"/>
      <w:lvlText w:val="%3."/>
      <w:lvlJc w:val="right"/>
      <w:pPr>
        <w:ind w:left="2160" w:hanging="180"/>
      </w:pPr>
    </w:lvl>
    <w:lvl w:ilvl="3" w:tplc="DFDC91F6">
      <w:start w:val="1"/>
      <w:numFmt w:val="decimal"/>
      <w:lvlText w:val="%4."/>
      <w:lvlJc w:val="left"/>
      <w:pPr>
        <w:ind w:left="2880" w:hanging="360"/>
      </w:pPr>
    </w:lvl>
    <w:lvl w:ilvl="4" w:tplc="1084E422">
      <w:start w:val="1"/>
      <w:numFmt w:val="lowerLetter"/>
      <w:lvlText w:val="%5."/>
      <w:lvlJc w:val="left"/>
      <w:pPr>
        <w:ind w:left="3600" w:hanging="360"/>
      </w:pPr>
    </w:lvl>
    <w:lvl w:ilvl="5" w:tplc="7464B4EC">
      <w:start w:val="1"/>
      <w:numFmt w:val="lowerRoman"/>
      <w:lvlText w:val="%6."/>
      <w:lvlJc w:val="right"/>
      <w:pPr>
        <w:ind w:left="4320" w:hanging="180"/>
      </w:pPr>
    </w:lvl>
    <w:lvl w:ilvl="6" w:tplc="6ACC8C70">
      <w:start w:val="1"/>
      <w:numFmt w:val="decimal"/>
      <w:lvlText w:val="%7."/>
      <w:lvlJc w:val="left"/>
      <w:pPr>
        <w:ind w:left="5040" w:hanging="360"/>
      </w:pPr>
    </w:lvl>
    <w:lvl w:ilvl="7" w:tplc="4C1881F6">
      <w:start w:val="1"/>
      <w:numFmt w:val="lowerLetter"/>
      <w:lvlText w:val="%8."/>
      <w:lvlJc w:val="left"/>
      <w:pPr>
        <w:ind w:left="5760" w:hanging="360"/>
      </w:pPr>
    </w:lvl>
    <w:lvl w:ilvl="8" w:tplc="4568076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922BD"/>
    <w:multiLevelType w:val="hybridMultilevel"/>
    <w:tmpl w:val="B37414A8"/>
    <w:lvl w:ilvl="0" w:tplc="C84A73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F2A088A" w:tentative="1">
      <w:start w:val="1"/>
      <w:numFmt w:val="lowerLetter"/>
      <w:lvlText w:val="%2."/>
      <w:lvlJc w:val="left"/>
      <w:pPr>
        <w:ind w:left="1440" w:hanging="360"/>
      </w:pPr>
    </w:lvl>
    <w:lvl w:ilvl="2" w:tplc="E82685DA" w:tentative="1">
      <w:start w:val="1"/>
      <w:numFmt w:val="lowerRoman"/>
      <w:lvlText w:val="%3."/>
      <w:lvlJc w:val="right"/>
      <w:pPr>
        <w:ind w:left="2160" w:hanging="180"/>
      </w:pPr>
    </w:lvl>
    <w:lvl w:ilvl="3" w:tplc="A164EDE4" w:tentative="1">
      <w:start w:val="1"/>
      <w:numFmt w:val="decimal"/>
      <w:lvlText w:val="%4."/>
      <w:lvlJc w:val="left"/>
      <w:pPr>
        <w:ind w:left="2880" w:hanging="360"/>
      </w:pPr>
    </w:lvl>
    <w:lvl w:ilvl="4" w:tplc="CACEF098" w:tentative="1">
      <w:start w:val="1"/>
      <w:numFmt w:val="lowerLetter"/>
      <w:lvlText w:val="%5."/>
      <w:lvlJc w:val="left"/>
      <w:pPr>
        <w:ind w:left="3600" w:hanging="360"/>
      </w:pPr>
    </w:lvl>
    <w:lvl w:ilvl="5" w:tplc="A9D02F3E" w:tentative="1">
      <w:start w:val="1"/>
      <w:numFmt w:val="lowerRoman"/>
      <w:lvlText w:val="%6."/>
      <w:lvlJc w:val="right"/>
      <w:pPr>
        <w:ind w:left="4320" w:hanging="180"/>
      </w:pPr>
    </w:lvl>
    <w:lvl w:ilvl="6" w:tplc="D8A84582" w:tentative="1">
      <w:start w:val="1"/>
      <w:numFmt w:val="decimal"/>
      <w:lvlText w:val="%7."/>
      <w:lvlJc w:val="left"/>
      <w:pPr>
        <w:ind w:left="5040" w:hanging="360"/>
      </w:pPr>
    </w:lvl>
    <w:lvl w:ilvl="7" w:tplc="E4DE9664" w:tentative="1">
      <w:start w:val="1"/>
      <w:numFmt w:val="lowerLetter"/>
      <w:lvlText w:val="%8."/>
      <w:lvlJc w:val="left"/>
      <w:pPr>
        <w:ind w:left="5760" w:hanging="360"/>
      </w:pPr>
    </w:lvl>
    <w:lvl w:ilvl="8" w:tplc="06CE76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5363D"/>
    <w:multiLevelType w:val="hybridMultilevel"/>
    <w:tmpl w:val="3B28BC1E"/>
    <w:lvl w:ilvl="0" w:tplc="844A9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EC7F46" w:tentative="1">
      <w:start w:val="1"/>
      <w:numFmt w:val="lowerLetter"/>
      <w:lvlText w:val="%2."/>
      <w:lvlJc w:val="left"/>
      <w:pPr>
        <w:ind w:left="1440" w:hanging="360"/>
      </w:pPr>
    </w:lvl>
    <w:lvl w:ilvl="2" w:tplc="19ECB57E" w:tentative="1">
      <w:start w:val="1"/>
      <w:numFmt w:val="lowerRoman"/>
      <w:lvlText w:val="%3."/>
      <w:lvlJc w:val="right"/>
      <w:pPr>
        <w:ind w:left="2160" w:hanging="180"/>
      </w:pPr>
    </w:lvl>
    <w:lvl w:ilvl="3" w:tplc="43B2978A" w:tentative="1">
      <w:start w:val="1"/>
      <w:numFmt w:val="decimal"/>
      <w:lvlText w:val="%4."/>
      <w:lvlJc w:val="left"/>
      <w:pPr>
        <w:ind w:left="2880" w:hanging="360"/>
      </w:pPr>
    </w:lvl>
    <w:lvl w:ilvl="4" w:tplc="1CC86ED4" w:tentative="1">
      <w:start w:val="1"/>
      <w:numFmt w:val="lowerLetter"/>
      <w:lvlText w:val="%5."/>
      <w:lvlJc w:val="left"/>
      <w:pPr>
        <w:ind w:left="3600" w:hanging="360"/>
      </w:pPr>
    </w:lvl>
    <w:lvl w:ilvl="5" w:tplc="44FE5BBA" w:tentative="1">
      <w:start w:val="1"/>
      <w:numFmt w:val="lowerRoman"/>
      <w:lvlText w:val="%6."/>
      <w:lvlJc w:val="right"/>
      <w:pPr>
        <w:ind w:left="4320" w:hanging="180"/>
      </w:pPr>
    </w:lvl>
    <w:lvl w:ilvl="6" w:tplc="68BA1D4A" w:tentative="1">
      <w:start w:val="1"/>
      <w:numFmt w:val="decimal"/>
      <w:lvlText w:val="%7."/>
      <w:lvlJc w:val="left"/>
      <w:pPr>
        <w:ind w:left="5040" w:hanging="360"/>
      </w:pPr>
    </w:lvl>
    <w:lvl w:ilvl="7" w:tplc="FF248D5A" w:tentative="1">
      <w:start w:val="1"/>
      <w:numFmt w:val="lowerLetter"/>
      <w:lvlText w:val="%8."/>
      <w:lvlJc w:val="left"/>
      <w:pPr>
        <w:ind w:left="5760" w:hanging="360"/>
      </w:pPr>
    </w:lvl>
    <w:lvl w:ilvl="8" w:tplc="61D219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F070C"/>
    <w:multiLevelType w:val="multilevel"/>
    <w:tmpl w:val="5AEA5328"/>
    <w:lvl w:ilvl="0">
      <w:start w:val="1"/>
      <w:numFmt w:val="decimal"/>
      <w:pStyle w:val="Heading2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56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AC636E"/>
    <w:multiLevelType w:val="hybridMultilevel"/>
    <w:tmpl w:val="CB9EEEC2"/>
    <w:lvl w:ilvl="0" w:tplc="C99608D6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33689A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E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46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3C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F83F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E9B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8B5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7A3A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206B4"/>
    <w:multiLevelType w:val="hybridMultilevel"/>
    <w:tmpl w:val="0F7EC7A2"/>
    <w:lvl w:ilvl="0" w:tplc="BBC62AA8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C07245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841F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A5F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820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B605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0A0F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EF8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FAEB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9308B"/>
    <w:multiLevelType w:val="hybridMultilevel"/>
    <w:tmpl w:val="30708EB6"/>
    <w:lvl w:ilvl="0" w:tplc="13C82C54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324E3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9AD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8B9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E57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44D2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25A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C19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6CD1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1368D"/>
    <w:multiLevelType w:val="hybridMultilevel"/>
    <w:tmpl w:val="DCAC5040"/>
    <w:lvl w:ilvl="0" w:tplc="6A9E9326">
      <w:start w:val="1"/>
      <w:numFmt w:val="decimal"/>
      <w:lvlText w:val="%1."/>
      <w:lvlJc w:val="left"/>
      <w:pPr>
        <w:ind w:left="720" w:hanging="360"/>
      </w:pPr>
    </w:lvl>
    <w:lvl w:ilvl="1" w:tplc="98D24CC2" w:tentative="1">
      <w:start w:val="1"/>
      <w:numFmt w:val="lowerLetter"/>
      <w:lvlText w:val="%2."/>
      <w:lvlJc w:val="left"/>
      <w:pPr>
        <w:ind w:left="1440" w:hanging="360"/>
      </w:pPr>
    </w:lvl>
    <w:lvl w:ilvl="2" w:tplc="3E34D416" w:tentative="1">
      <w:start w:val="1"/>
      <w:numFmt w:val="lowerRoman"/>
      <w:lvlText w:val="%3."/>
      <w:lvlJc w:val="right"/>
      <w:pPr>
        <w:ind w:left="2160" w:hanging="180"/>
      </w:pPr>
    </w:lvl>
    <w:lvl w:ilvl="3" w:tplc="F9F27606" w:tentative="1">
      <w:start w:val="1"/>
      <w:numFmt w:val="decimal"/>
      <w:lvlText w:val="%4."/>
      <w:lvlJc w:val="left"/>
      <w:pPr>
        <w:ind w:left="2880" w:hanging="360"/>
      </w:pPr>
    </w:lvl>
    <w:lvl w:ilvl="4" w:tplc="36FA93A4" w:tentative="1">
      <w:start w:val="1"/>
      <w:numFmt w:val="lowerLetter"/>
      <w:lvlText w:val="%5."/>
      <w:lvlJc w:val="left"/>
      <w:pPr>
        <w:ind w:left="3600" w:hanging="360"/>
      </w:pPr>
    </w:lvl>
    <w:lvl w:ilvl="5" w:tplc="8E388278" w:tentative="1">
      <w:start w:val="1"/>
      <w:numFmt w:val="lowerRoman"/>
      <w:lvlText w:val="%6."/>
      <w:lvlJc w:val="right"/>
      <w:pPr>
        <w:ind w:left="4320" w:hanging="180"/>
      </w:pPr>
    </w:lvl>
    <w:lvl w:ilvl="6" w:tplc="9F88AEA8" w:tentative="1">
      <w:start w:val="1"/>
      <w:numFmt w:val="decimal"/>
      <w:lvlText w:val="%7."/>
      <w:lvlJc w:val="left"/>
      <w:pPr>
        <w:ind w:left="5040" w:hanging="360"/>
      </w:pPr>
    </w:lvl>
    <w:lvl w:ilvl="7" w:tplc="D1F8AE22" w:tentative="1">
      <w:start w:val="1"/>
      <w:numFmt w:val="lowerLetter"/>
      <w:lvlText w:val="%8."/>
      <w:lvlJc w:val="left"/>
      <w:pPr>
        <w:ind w:left="5760" w:hanging="360"/>
      </w:pPr>
    </w:lvl>
    <w:lvl w:ilvl="8" w:tplc="FC9A2D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31C8"/>
    <w:multiLevelType w:val="hybridMultilevel"/>
    <w:tmpl w:val="B6206AB4"/>
    <w:lvl w:ilvl="0" w:tplc="A0F679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080E7E" w:tentative="1">
      <w:start w:val="1"/>
      <w:numFmt w:val="lowerLetter"/>
      <w:lvlText w:val="%2."/>
      <w:lvlJc w:val="left"/>
      <w:pPr>
        <w:ind w:left="1440" w:hanging="360"/>
      </w:pPr>
    </w:lvl>
    <w:lvl w:ilvl="2" w:tplc="7E7005CC" w:tentative="1">
      <w:start w:val="1"/>
      <w:numFmt w:val="lowerRoman"/>
      <w:lvlText w:val="%3."/>
      <w:lvlJc w:val="right"/>
      <w:pPr>
        <w:ind w:left="2160" w:hanging="180"/>
      </w:pPr>
    </w:lvl>
    <w:lvl w:ilvl="3" w:tplc="B1208D76" w:tentative="1">
      <w:start w:val="1"/>
      <w:numFmt w:val="decimal"/>
      <w:lvlText w:val="%4."/>
      <w:lvlJc w:val="left"/>
      <w:pPr>
        <w:ind w:left="2880" w:hanging="360"/>
      </w:pPr>
    </w:lvl>
    <w:lvl w:ilvl="4" w:tplc="82127F58" w:tentative="1">
      <w:start w:val="1"/>
      <w:numFmt w:val="lowerLetter"/>
      <w:lvlText w:val="%5."/>
      <w:lvlJc w:val="left"/>
      <w:pPr>
        <w:ind w:left="3600" w:hanging="360"/>
      </w:pPr>
    </w:lvl>
    <w:lvl w:ilvl="5" w:tplc="DD68829A" w:tentative="1">
      <w:start w:val="1"/>
      <w:numFmt w:val="lowerRoman"/>
      <w:lvlText w:val="%6."/>
      <w:lvlJc w:val="right"/>
      <w:pPr>
        <w:ind w:left="4320" w:hanging="180"/>
      </w:pPr>
    </w:lvl>
    <w:lvl w:ilvl="6" w:tplc="AC56DE84" w:tentative="1">
      <w:start w:val="1"/>
      <w:numFmt w:val="decimal"/>
      <w:lvlText w:val="%7."/>
      <w:lvlJc w:val="left"/>
      <w:pPr>
        <w:ind w:left="5040" w:hanging="360"/>
      </w:pPr>
    </w:lvl>
    <w:lvl w:ilvl="7" w:tplc="F1726480" w:tentative="1">
      <w:start w:val="1"/>
      <w:numFmt w:val="lowerLetter"/>
      <w:lvlText w:val="%8."/>
      <w:lvlJc w:val="left"/>
      <w:pPr>
        <w:ind w:left="5760" w:hanging="360"/>
      </w:pPr>
    </w:lvl>
    <w:lvl w:ilvl="8" w:tplc="DF4C18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448C5"/>
    <w:multiLevelType w:val="hybridMultilevel"/>
    <w:tmpl w:val="411C2456"/>
    <w:lvl w:ilvl="0" w:tplc="55702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64C670" w:tentative="1">
      <w:start w:val="1"/>
      <w:numFmt w:val="lowerLetter"/>
      <w:lvlText w:val="%2."/>
      <w:lvlJc w:val="left"/>
      <w:pPr>
        <w:ind w:left="1440" w:hanging="360"/>
      </w:pPr>
    </w:lvl>
    <w:lvl w:ilvl="2" w:tplc="54EEB0C6" w:tentative="1">
      <w:start w:val="1"/>
      <w:numFmt w:val="lowerRoman"/>
      <w:lvlText w:val="%3."/>
      <w:lvlJc w:val="right"/>
      <w:pPr>
        <w:ind w:left="2160" w:hanging="180"/>
      </w:pPr>
    </w:lvl>
    <w:lvl w:ilvl="3" w:tplc="28C8FFCA" w:tentative="1">
      <w:start w:val="1"/>
      <w:numFmt w:val="decimal"/>
      <w:lvlText w:val="%4."/>
      <w:lvlJc w:val="left"/>
      <w:pPr>
        <w:ind w:left="2880" w:hanging="360"/>
      </w:pPr>
    </w:lvl>
    <w:lvl w:ilvl="4" w:tplc="6C92BCC6" w:tentative="1">
      <w:start w:val="1"/>
      <w:numFmt w:val="lowerLetter"/>
      <w:lvlText w:val="%5."/>
      <w:lvlJc w:val="left"/>
      <w:pPr>
        <w:ind w:left="3600" w:hanging="360"/>
      </w:pPr>
    </w:lvl>
    <w:lvl w:ilvl="5" w:tplc="874CFE9E" w:tentative="1">
      <w:start w:val="1"/>
      <w:numFmt w:val="lowerRoman"/>
      <w:lvlText w:val="%6."/>
      <w:lvlJc w:val="right"/>
      <w:pPr>
        <w:ind w:left="4320" w:hanging="180"/>
      </w:pPr>
    </w:lvl>
    <w:lvl w:ilvl="6" w:tplc="AF32AEEA" w:tentative="1">
      <w:start w:val="1"/>
      <w:numFmt w:val="decimal"/>
      <w:lvlText w:val="%7."/>
      <w:lvlJc w:val="left"/>
      <w:pPr>
        <w:ind w:left="5040" w:hanging="360"/>
      </w:pPr>
    </w:lvl>
    <w:lvl w:ilvl="7" w:tplc="EC423C4E" w:tentative="1">
      <w:start w:val="1"/>
      <w:numFmt w:val="lowerLetter"/>
      <w:lvlText w:val="%8."/>
      <w:lvlJc w:val="left"/>
      <w:pPr>
        <w:ind w:left="5760" w:hanging="360"/>
      </w:pPr>
    </w:lvl>
    <w:lvl w:ilvl="8" w:tplc="0EB6C3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DA23D2"/>
    <w:multiLevelType w:val="hybridMultilevel"/>
    <w:tmpl w:val="EDC2CD2E"/>
    <w:lvl w:ilvl="0" w:tplc="0BDC5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B65508" w:tentative="1">
      <w:start w:val="1"/>
      <w:numFmt w:val="lowerLetter"/>
      <w:lvlText w:val="%2."/>
      <w:lvlJc w:val="left"/>
      <w:pPr>
        <w:ind w:left="1440" w:hanging="360"/>
      </w:pPr>
    </w:lvl>
    <w:lvl w:ilvl="2" w:tplc="A69AFEC8" w:tentative="1">
      <w:start w:val="1"/>
      <w:numFmt w:val="lowerRoman"/>
      <w:lvlText w:val="%3."/>
      <w:lvlJc w:val="right"/>
      <w:pPr>
        <w:ind w:left="2160" w:hanging="180"/>
      </w:pPr>
    </w:lvl>
    <w:lvl w:ilvl="3" w:tplc="FF3E8622" w:tentative="1">
      <w:start w:val="1"/>
      <w:numFmt w:val="decimal"/>
      <w:lvlText w:val="%4."/>
      <w:lvlJc w:val="left"/>
      <w:pPr>
        <w:ind w:left="2880" w:hanging="360"/>
      </w:pPr>
    </w:lvl>
    <w:lvl w:ilvl="4" w:tplc="54FE077A" w:tentative="1">
      <w:start w:val="1"/>
      <w:numFmt w:val="lowerLetter"/>
      <w:lvlText w:val="%5."/>
      <w:lvlJc w:val="left"/>
      <w:pPr>
        <w:ind w:left="3600" w:hanging="360"/>
      </w:pPr>
    </w:lvl>
    <w:lvl w:ilvl="5" w:tplc="1F2AE9E4" w:tentative="1">
      <w:start w:val="1"/>
      <w:numFmt w:val="lowerRoman"/>
      <w:lvlText w:val="%6."/>
      <w:lvlJc w:val="right"/>
      <w:pPr>
        <w:ind w:left="4320" w:hanging="180"/>
      </w:pPr>
    </w:lvl>
    <w:lvl w:ilvl="6" w:tplc="91D2A126" w:tentative="1">
      <w:start w:val="1"/>
      <w:numFmt w:val="decimal"/>
      <w:lvlText w:val="%7."/>
      <w:lvlJc w:val="left"/>
      <w:pPr>
        <w:ind w:left="5040" w:hanging="360"/>
      </w:pPr>
    </w:lvl>
    <w:lvl w:ilvl="7" w:tplc="E150488A" w:tentative="1">
      <w:start w:val="1"/>
      <w:numFmt w:val="lowerLetter"/>
      <w:lvlText w:val="%8."/>
      <w:lvlJc w:val="left"/>
      <w:pPr>
        <w:ind w:left="5760" w:hanging="360"/>
      </w:pPr>
    </w:lvl>
    <w:lvl w:ilvl="8" w:tplc="6C2896B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22"/>
  </w:num>
  <w:num w:numId="10">
    <w:abstractNumId w:val="14"/>
  </w:num>
  <w:num w:numId="11">
    <w:abstractNumId w:val="21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6"/>
  </w:num>
  <w:num w:numId="17">
    <w:abstractNumId w:val="18"/>
  </w:num>
  <w:num w:numId="18">
    <w:abstractNumId w:val="10"/>
  </w:num>
  <w:num w:numId="19">
    <w:abstractNumId w:val="6"/>
  </w:num>
  <w:num w:numId="20">
    <w:abstractNumId w:val="3"/>
  </w:num>
  <w:num w:numId="21">
    <w:abstractNumId w:val="0"/>
  </w:num>
  <w:num w:numId="22">
    <w:abstractNumId w:val="11"/>
  </w:num>
  <w:num w:numId="23">
    <w:abstractNumId w:val="20"/>
  </w:num>
  <w:num w:numId="24">
    <w:abstractNumId w:val="13"/>
  </w:num>
  <w:num w:numId="25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stam">
    <w15:presenceInfo w15:providerId="Windows Live" w15:userId="880f85b3c842e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trackRevision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5CC"/>
    <w:rsid w:val="000002E0"/>
    <w:rsid w:val="00007C1E"/>
    <w:rsid w:val="00013685"/>
    <w:rsid w:val="00015334"/>
    <w:rsid w:val="00025D9B"/>
    <w:rsid w:val="00042D66"/>
    <w:rsid w:val="00045AC1"/>
    <w:rsid w:val="0005279C"/>
    <w:rsid w:val="0005707A"/>
    <w:rsid w:val="0006114B"/>
    <w:rsid w:val="00071C91"/>
    <w:rsid w:val="00080047"/>
    <w:rsid w:val="00084E8A"/>
    <w:rsid w:val="0008614C"/>
    <w:rsid w:val="000A459A"/>
    <w:rsid w:val="000B7D65"/>
    <w:rsid w:val="000C1698"/>
    <w:rsid w:val="000C3156"/>
    <w:rsid w:val="000C3D3C"/>
    <w:rsid w:val="000F77F6"/>
    <w:rsid w:val="00113C82"/>
    <w:rsid w:val="00120546"/>
    <w:rsid w:val="001337BE"/>
    <w:rsid w:val="001504D9"/>
    <w:rsid w:val="00162AAD"/>
    <w:rsid w:val="00163DC3"/>
    <w:rsid w:val="00174935"/>
    <w:rsid w:val="00184911"/>
    <w:rsid w:val="00187CEA"/>
    <w:rsid w:val="001A1526"/>
    <w:rsid w:val="001A336D"/>
    <w:rsid w:val="001A5386"/>
    <w:rsid w:val="001B3452"/>
    <w:rsid w:val="001B5488"/>
    <w:rsid w:val="001C0380"/>
    <w:rsid w:val="001C35CA"/>
    <w:rsid w:val="001F0DC4"/>
    <w:rsid w:val="001F357F"/>
    <w:rsid w:val="001F53F7"/>
    <w:rsid w:val="001F779A"/>
    <w:rsid w:val="00204320"/>
    <w:rsid w:val="00205296"/>
    <w:rsid w:val="00207BAF"/>
    <w:rsid w:val="002108AF"/>
    <w:rsid w:val="00212149"/>
    <w:rsid w:val="00231649"/>
    <w:rsid w:val="00251CBC"/>
    <w:rsid w:val="00252F4D"/>
    <w:rsid w:val="002619C1"/>
    <w:rsid w:val="00263715"/>
    <w:rsid w:val="002648A6"/>
    <w:rsid w:val="00271A8F"/>
    <w:rsid w:val="00281F71"/>
    <w:rsid w:val="002A4A31"/>
    <w:rsid w:val="002A6C25"/>
    <w:rsid w:val="002B3E6B"/>
    <w:rsid w:val="002C62DE"/>
    <w:rsid w:val="002D65D8"/>
    <w:rsid w:val="002E4B6F"/>
    <w:rsid w:val="002F3614"/>
    <w:rsid w:val="0031631D"/>
    <w:rsid w:val="0032037A"/>
    <w:rsid w:val="003302F6"/>
    <w:rsid w:val="003351FF"/>
    <w:rsid w:val="0034066A"/>
    <w:rsid w:val="003519A9"/>
    <w:rsid w:val="00355708"/>
    <w:rsid w:val="00356F52"/>
    <w:rsid w:val="003573D1"/>
    <w:rsid w:val="00357621"/>
    <w:rsid w:val="00361D59"/>
    <w:rsid w:val="0036584C"/>
    <w:rsid w:val="003666A6"/>
    <w:rsid w:val="0037420C"/>
    <w:rsid w:val="00377115"/>
    <w:rsid w:val="003771C7"/>
    <w:rsid w:val="003A3AE9"/>
    <w:rsid w:val="003B6196"/>
    <w:rsid w:val="003C4428"/>
    <w:rsid w:val="003D03DC"/>
    <w:rsid w:val="003F3080"/>
    <w:rsid w:val="004109EE"/>
    <w:rsid w:val="00420F61"/>
    <w:rsid w:val="00421AC1"/>
    <w:rsid w:val="00423118"/>
    <w:rsid w:val="00432070"/>
    <w:rsid w:val="00451E1D"/>
    <w:rsid w:val="00486D05"/>
    <w:rsid w:val="00490B76"/>
    <w:rsid w:val="004951B2"/>
    <w:rsid w:val="004B1635"/>
    <w:rsid w:val="004B2468"/>
    <w:rsid w:val="004D4762"/>
    <w:rsid w:val="005375ED"/>
    <w:rsid w:val="005377A1"/>
    <w:rsid w:val="00541432"/>
    <w:rsid w:val="00554666"/>
    <w:rsid w:val="00560315"/>
    <w:rsid w:val="00566A73"/>
    <w:rsid w:val="00597B52"/>
    <w:rsid w:val="005D4FF5"/>
    <w:rsid w:val="005E4E67"/>
    <w:rsid w:val="005E5AF5"/>
    <w:rsid w:val="005E6D69"/>
    <w:rsid w:val="005F4868"/>
    <w:rsid w:val="005F4E66"/>
    <w:rsid w:val="005F614D"/>
    <w:rsid w:val="005F6615"/>
    <w:rsid w:val="00604463"/>
    <w:rsid w:val="006245CC"/>
    <w:rsid w:val="00631492"/>
    <w:rsid w:val="00641D77"/>
    <w:rsid w:val="006539E5"/>
    <w:rsid w:val="0065652F"/>
    <w:rsid w:val="006658B1"/>
    <w:rsid w:val="00671556"/>
    <w:rsid w:val="006728D1"/>
    <w:rsid w:val="00676E1E"/>
    <w:rsid w:val="00677C9C"/>
    <w:rsid w:val="006843DD"/>
    <w:rsid w:val="006950CD"/>
    <w:rsid w:val="006955A4"/>
    <w:rsid w:val="006B0BD2"/>
    <w:rsid w:val="006C655D"/>
    <w:rsid w:val="006C6834"/>
    <w:rsid w:val="006D0E79"/>
    <w:rsid w:val="006D6B7E"/>
    <w:rsid w:val="006E7DD7"/>
    <w:rsid w:val="006F019F"/>
    <w:rsid w:val="007120A5"/>
    <w:rsid w:val="007156BC"/>
    <w:rsid w:val="00750191"/>
    <w:rsid w:val="007B1680"/>
    <w:rsid w:val="007B1F7A"/>
    <w:rsid w:val="007B2B92"/>
    <w:rsid w:val="007D04F2"/>
    <w:rsid w:val="007E291D"/>
    <w:rsid w:val="007E4132"/>
    <w:rsid w:val="007F425F"/>
    <w:rsid w:val="008108AA"/>
    <w:rsid w:val="00813E84"/>
    <w:rsid w:val="0081493D"/>
    <w:rsid w:val="00814FE5"/>
    <w:rsid w:val="00824D83"/>
    <w:rsid w:val="0082682E"/>
    <w:rsid w:val="00835768"/>
    <w:rsid w:val="00857D9E"/>
    <w:rsid w:val="008877C4"/>
    <w:rsid w:val="00890765"/>
    <w:rsid w:val="00891692"/>
    <w:rsid w:val="008A5F21"/>
    <w:rsid w:val="008B26AB"/>
    <w:rsid w:val="008B61A2"/>
    <w:rsid w:val="008D3BF0"/>
    <w:rsid w:val="008D612C"/>
    <w:rsid w:val="008E09DC"/>
    <w:rsid w:val="008F013A"/>
    <w:rsid w:val="00903723"/>
    <w:rsid w:val="00912097"/>
    <w:rsid w:val="009424F4"/>
    <w:rsid w:val="00952E82"/>
    <w:rsid w:val="009536B8"/>
    <w:rsid w:val="00960394"/>
    <w:rsid w:val="00964E9D"/>
    <w:rsid w:val="00976CDE"/>
    <w:rsid w:val="00977510"/>
    <w:rsid w:val="009A1763"/>
    <w:rsid w:val="009A4500"/>
    <w:rsid w:val="009C5089"/>
    <w:rsid w:val="009D32EB"/>
    <w:rsid w:val="009E0C5C"/>
    <w:rsid w:val="009E4F79"/>
    <w:rsid w:val="009F2B33"/>
    <w:rsid w:val="00A01B08"/>
    <w:rsid w:val="00A04EBB"/>
    <w:rsid w:val="00A114B2"/>
    <w:rsid w:val="00A11D93"/>
    <w:rsid w:val="00A25C14"/>
    <w:rsid w:val="00A345D8"/>
    <w:rsid w:val="00A550CB"/>
    <w:rsid w:val="00A57A79"/>
    <w:rsid w:val="00A6201B"/>
    <w:rsid w:val="00A652DC"/>
    <w:rsid w:val="00AA019E"/>
    <w:rsid w:val="00AA64EA"/>
    <w:rsid w:val="00AA7828"/>
    <w:rsid w:val="00AC7BC9"/>
    <w:rsid w:val="00AE1B6A"/>
    <w:rsid w:val="00AE47D3"/>
    <w:rsid w:val="00B109E3"/>
    <w:rsid w:val="00B25CE7"/>
    <w:rsid w:val="00B63C2B"/>
    <w:rsid w:val="00B83581"/>
    <w:rsid w:val="00B84CBC"/>
    <w:rsid w:val="00BA4A11"/>
    <w:rsid w:val="00BA5C04"/>
    <w:rsid w:val="00BC3E8E"/>
    <w:rsid w:val="00BD1DD6"/>
    <w:rsid w:val="00BD75AA"/>
    <w:rsid w:val="00BF4DAF"/>
    <w:rsid w:val="00C00997"/>
    <w:rsid w:val="00C11C7B"/>
    <w:rsid w:val="00C21C78"/>
    <w:rsid w:val="00C3121C"/>
    <w:rsid w:val="00C31FA2"/>
    <w:rsid w:val="00C37E27"/>
    <w:rsid w:val="00C6696F"/>
    <w:rsid w:val="00C6728F"/>
    <w:rsid w:val="00C729D7"/>
    <w:rsid w:val="00C759B2"/>
    <w:rsid w:val="00C91705"/>
    <w:rsid w:val="00CB1080"/>
    <w:rsid w:val="00CC5EB1"/>
    <w:rsid w:val="00CD1A3B"/>
    <w:rsid w:val="00CE1BBB"/>
    <w:rsid w:val="00CE3C90"/>
    <w:rsid w:val="00CF476B"/>
    <w:rsid w:val="00D11851"/>
    <w:rsid w:val="00D2117D"/>
    <w:rsid w:val="00D222BE"/>
    <w:rsid w:val="00D23D03"/>
    <w:rsid w:val="00D258AD"/>
    <w:rsid w:val="00D41B3F"/>
    <w:rsid w:val="00D444BC"/>
    <w:rsid w:val="00D46BE7"/>
    <w:rsid w:val="00D94257"/>
    <w:rsid w:val="00DA1DC5"/>
    <w:rsid w:val="00DC00F9"/>
    <w:rsid w:val="00DD4B2D"/>
    <w:rsid w:val="00DF4919"/>
    <w:rsid w:val="00E151A5"/>
    <w:rsid w:val="00E178AB"/>
    <w:rsid w:val="00E2459B"/>
    <w:rsid w:val="00E44B93"/>
    <w:rsid w:val="00E72737"/>
    <w:rsid w:val="00E741FD"/>
    <w:rsid w:val="00E74BF3"/>
    <w:rsid w:val="00E76DF8"/>
    <w:rsid w:val="00E86BA7"/>
    <w:rsid w:val="00E90F69"/>
    <w:rsid w:val="00E94B16"/>
    <w:rsid w:val="00EA414E"/>
    <w:rsid w:val="00EC1E5C"/>
    <w:rsid w:val="00ED6045"/>
    <w:rsid w:val="00F05584"/>
    <w:rsid w:val="00F063D5"/>
    <w:rsid w:val="00F11895"/>
    <w:rsid w:val="00F26AE1"/>
    <w:rsid w:val="00F31929"/>
    <w:rsid w:val="00F36221"/>
    <w:rsid w:val="00F4158E"/>
    <w:rsid w:val="00F41852"/>
    <w:rsid w:val="00F50C99"/>
    <w:rsid w:val="00F86C9D"/>
    <w:rsid w:val="00FA0B60"/>
    <w:rsid w:val="00FC3C59"/>
    <w:rsid w:val="00FE3339"/>
    <w:rsid w:val="00FF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3243"/>
  <w15:docId w15:val="{D0DA305F-96FF-4225-9F6F-061B6814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5939"/>
    <w:pPr>
      <w:spacing w:after="120" w:line="288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F4D"/>
    <w:pPr>
      <w:keepNext/>
      <w:spacing w:before="240" w:after="480"/>
      <w:jc w:val="center"/>
      <w:outlineLvl w:val="0"/>
    </w:pPr>
    <w:rPr>
      <w:rFonts w:ascii="Calibri" w:eastAsiaTheme="majorEastAsia" w:hAnsi="Calibri" w:cs="Calibr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F4D"/>
    <w:pPr>
      <w:keepNext/>
      <w:numPr>
        <w:numId w:val="1"/>
      </w:numPr>
      <w:spacing w:before="240" w:after="60"/>
      <w:jc w:val="left"/>
      <w:outlineLvl w:val="1"/>
    </w:pPr>
    <w:rPr>
      <w:rFonts w:ascii="Calibri" w:eastAsiaTheme="majorEastAsia" w:hAnsi="Calibri" w:cs="Calibri"/>
      <w:b/>
      <w:bCs/>
      <w:i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939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593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593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E593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E593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E593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3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E5939"/>
    <w:rPr>
      <w:szCs w:val="32"/>
    </w:rPr>
  </w:style>
  <w:style w:type="character" w:customStyle="1" w:styleId="NoSpacingChar">
    <w:name w:val="No Spacing Char"/>
    <w:link w:val="NoSpacing"/>
    <w:uiPriority w:val="1"/>
    <w:rsid w:val="003B18BD"/>
    <w:rPr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2F4D"/>
    <w:rPr>
      <w:rFonts w:ascii="Calibri" w:eastAsiaTheme="majorEastAsia" w:hAnsi="Calibri" w:cs="Calibri"/>
      <w:b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2F4D"/>
    <w:rPr>
      <w:rFonts w:ascii="Calibri" w:eastAsiaTheme="majorEastAsia" w:hAnsi="Calibri" w:cs="Calibri"/>
      <w:b/>
      <w:bCs/>
      <w:i/>
      <w:iC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E593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E593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3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3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3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3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3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E593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E593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3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BE593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BE5939"/>
    <w:rPr>
      <w:b/>
      <w:bCs/>
    </w:rPr>
  </w:style>
  <w:style w:type="character" w:styleId="Emphasis">
    <w:name w:val="Emphasis"/>
    <w:basedOn w:val="DefaultParagraphFont"/>
    <w:uiPriority w:val="20"/>
    <w:qFormat/>
    <w:rsid w:val="00BE5939"/>
    <w:rPr>
      <w:rFonts w:asciiTheme="minorHAnsi" w:hAnsiTheme="minorHAnsi"/>
      <w:b/>
      <w:i/>
      <w:iCs/>
    </w:rPr>
  </w:style>
  <w:style w:type="paragraph" w:styleId="ListParagraph">
    <w:name w:val="List Paragraph"/>
    <w:aliases w:val="Содержание. 2 уровень"/>
    <w:basedOn w:val="Normal"/>
    <w:link w:val="ListParagraphChar"/>
    <w:uiPriority w:val="34"/>
    <w:qFormat/>
    <w:rsid w:val="00BE59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E593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E593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3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39"/>
    <w:rPr>
      <w:b/>
      <w:i/>
      <w:sz w:val="24"/>
    </w:rPr>
  </w:style>
  <w:style w:type="character" w:styleId="SubtleEmphasis">
    <w:name w:val="Subtle Emphasis"/>
    <w:uiPriority w:val="19"/>
    <w:qFormat/>
    <w:rsid w:val="00BE593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E593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E593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E593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E593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59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506D5"/>
    <w:pPr>
      <w:spacing w:before="120" w:after="0"/>
      <w:jc w:val="left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506D5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506D5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506D5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506D5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506D5"/>
    <w:pPr>
      <w:spacing w:after="0"/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506D5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506D5"/>
    <w:pPr>
      <w:spacing w:after="0"/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506D5"/>
    <w:pPr>
      <w:spacing w:after="0"/>
      <w:ind w:left="1920"/>
      <w:jc w:val="left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6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5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3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5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3F"/>
    <w:rPr>
      <w:sz w:val="24"/>
      <w:szCs w:val="24"/>
    </w:rPr>
  </w:style>
  <w:style w:type="character" w:customStyle="1" w:styleId="stageinfospantext">
    <w:name w:val="stage_info_span_text"/>
    <w:basedOn w:val="DefaultParagraphFont"/>
    <w:rsid w:val="00B83581"/>
  </w:style>
  <w:style w:type="character" w:styleId="FollowedHyperlink">
    <w:name w:val="FollowedHyperlink"/>
    <w:basedOn w:val="DefaultParagraphFont"/>
    <w:uiPriority w:val="99"/>
    <w:semiHidden/>
    <w:unhideWhenUsed/>
    <w:rsid w:val="00676E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D60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6045"/>
    <w:pPr>
      <w:spacing w:after="0" w:line="240" w:lineRule="auto"/>
    </w:pPr>
    <w:rPr>
      <w:rFonts w:eastAsia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6045"/>
    <w:rPr>
      <w:rFonts w:eastAsiaTheme="minorHAnsi" w:cstheme="minorBid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0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45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C91"/>
    <w:pPr>
      <w:spacing w:after="120"/>
    </w:pPr>
    <w:rPr>
      <w:rFonts w:eastAsiaTheme="minorEastAsia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C91"/>
    <w:rPr>
      <w:rFonts w:eastAsiaTheme="minorHAnsi" w:cstheme="min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71C91"/>
    <w:rPr>
      <w:sz w:val="24"/>
      <w:szCs w:val="24"/>
    </w:rPr>
  </w:style>
  <w:style w:type="character" w:customStyle="1" w:styleId="ListParagraphChar">
    <w:name w:val="List Paragraph Char"/>
    <w:aliases w:val="Содержание. 2 уровень Char"/>
    <w:link w:val="ListParagraph"/>
    <w:uiPriority w:val="34"/>
    <w:rsid w:val="007B2B92"/>
    <w:rPr>
      <w:sz w:val="24"/>
      <w:szCs w:val="24"/>
    </w:rPr>
  </w:style>
  <w:style w:type="table" w:styleId="TableGrid">
    <w:name w:val="Table Grid"/>
    <w:basedOn w:val="TableNormal"/>
    <w:uiPriority w:val="39"/>
    <w:rsid w:val="007B2B92"/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Код"/>
    <w:basedOn w:val="Normal"/>
    <w:link w:val="a0"/>
    <w:qFormat/>
    <w:rsid w:val="00A11D93"/>
    <w:rPr>
      <w:rFonts w:ascii="Courier New" w:hAnsi="Courier New" w:cs="Courier New"/>
      <w:color w:val="2E74B5" w:themeColor="accent1" w:themeShade="BF"/>
    </w:rPr>
  </w:style>
  <w:style w:type="character" w:customStyle="1" w:styleId="a0">
    <w:name w:val="Код Знак"/>
    <w:basedOn w:val="DefaultParagraphFont"/>
    <w:link w:val="a"/>
    <w:rsid w:val="00A11D93"/>
    <w:rPr>
      <w:rFonts w:ascii="Courier New" w:hAnsi="Courier New" w:cs="Courier New"/>
      <w:color w:val="2E74B5" w:themeColor="accent1" w:themeShade="BF"/>
      <w:sz w:val="24"/>
      <w:szCs w:val="24"/>
    </w:rPr>
  </w:style>
  <w:style w:type="paragraph" w:customStyle="1" w:styleId="a1">
    <w:name w:val="Название документа"/>
    <w:basedOn w:val="Title"/>
    <w:link w:val="a2"/>
    <w:qFormat/>
    <w:rsid w:val="009F2B33"/>
    <w:pPr>
      <w:spacing w:after="480"/>
    </w:pPr>
    <w:rPr>
      <w:rFonts w:ascii="Calibri" w:hAnsi="Calibri" w:cs="Calibri"/>
      <w:caps/>
      <w:sz w:val="40"/>
    </w:rPr>
  </w:style>
  <w:style w:type="paragraph" w:customStyle="1" w:styleId="1">
    <w:name w:val="Заголовок 1 (в таблицах)"/>
    <w:basedOn w:val="Normal"/>
    <w:link w:val="10"/>
    <w:qFormat/>
    <w:rsid w:val="008B26AB"/>
    <w:pPr>
      <w:spacing w:before="60" w:after="60"/>
    </w:pPr>
    <w:rPr>
      <w:b/>
    </w:rPr>
  </w:style>
  <w:style w:type="character" w:customStyle="1" w:styleId="a2">
    <w:name w:val="Название документа Знак"/>
    <w:basedOn w:val="DefaultParagraphFont"/>
    <w:link w:val="a1"/>
    <w:rsid w:val="009F2B33"/>
    <w:rPr>
      <w:rFonts w:ascii="Calibri" w:eastAsiaTheme="majorEastAsia" w:hAnsi="Calibri" w:cs="Calibri"/>
      <w:b/>
      <w:bCs/>
      <w:caps/>
      <w:kern w:val="28"/>
      <w:sz w:val="40"/>
      <w:szCs w:val="32"/>
    </w:rPr>
  </w:style>
  <w:style w:type="paragraph" w:customStyle="1" w:styleId="a3">
    <w:name w:val="Текст таблицы (обычный)"/>
    <w:basedOn w:val="1"/>
    <w:link w:val="a4"/>
    <w:qFormat/>
    <w:rsid w:val="00CE3C90"/>
    <w:pPr>
      <w:jc w:val="left"/>
    </w:pPr>
    <w:rPr>
      <w:rFonts w:eastAsiaTheme="minorHAnsi" w:cstheme="minorBidi"/>
      <w:b w:val="0"/>
    </w:rPr>
  </w:style>
  <w:style w:type="character" w:customStyle="1" w:styleId="10">
    <w:name w:val="Заголовок 1 (в таблицах) Знак"/>
    <w:basedOn w:val="DefaultParagraphFont"/>
    <w:link w:val="1"/>
    <w:rsid w:val="008B26AB"/>
    <w:rPr>
      <w:b/>
      <w:sz w:val="24"/>
      <w:szCs w:val="24"/>
    </w:rPr>
  </w:style>
  <w:style w:type="table" w:customStyle="1" w:styleId="11">
    <w:name w:val="Таблица 1"/>
    <w:basedOn w:val="TableNormal"/>
    <w:uiPriority w:val="99"/>
    <w:rsid w:val="00CE3C90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 w:val="0"/>
      </w:rPr>
    </w:tblStylePr>
    <w:tblStylePr w:type="firstCol">
      <w:rPr>
        <w:b/>
      </w:rPr>
    </w:tblStylePr>
  </w:style>
  <w:style w:type="character" w:customStyle="1" w:styleId="a4">
    <w:name w:val="Текст таблицы (обычный) Знак"/>
    <w:basedOn w:val="10"/>
    <w:link w:val="a3"/>
    <w:rsid w:val="00CE3C90"/>
    <w:rPr>
      <w:rFonts w:eastAsiaTheme="minorHAnsi" w:cstheme="minorBidi"/>
      <w:b w:val="0"/>
      <w:sz w:val="24"/>
      <w:szCs w:val="24"/>
    </w:rPr>
  </w:style>
  <w:style w:type="table" w:customStyle="1" w:styleId="110">
    <w:name w:val="Таблица 11"/>
    <w:basedOn w:val="TableNormal"/>
    <w:next w:val="11"/>
    <w:uiPriority w:val="99"/>
    <w:rsid w:val="00CE3C90"/>
    <w:tblPr/>
  </w:style>
  <w:style w:type="paragraph" w:customStyle="1" w:styleId="a5">
    <w:name w:val="Текст таблицы (компактный)"/>
    <w:basedOn w:val="a3"/>
    <w:link w:val="a6"/>
    <w:qFormat/>
    <w:rsid w:val="001B3452"/>
  </w:style>
  <w:style w:type="character" w:customStyle="1" w:styleId="a6">
    <w:name w:val="Текст таблицы (компактный) Знак"/>
    <w:basedOn w:val="a4"/>
    <w:link w:val="a5"/>
    <w:rsid w:val="001B3452"/>
    <w:rPr>
      <w:rFonts w:eastAsiaTheme="minorHAnsi" w:cstheme="minorBidi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krasnova\Documents\&#1055;&#1086;&#1083;&#1100;&#1079;&#1086;&#1074;&#1072;&#1090;&#1077;&#1083;&#1100;&#1089;&#1082;&#1080;&#1077;%20&#1096;&#1072;&#1073;&#1083;&#1086;&#1085;&#1099;%20Office\&#1058;&#1080;&#1090;&#1091;&#1083;&#1100;&#1085;&#1072;&#1103;%20&#1089;&#1090;&#1088;&#1072;&#1085;&#1080;&#1094;&#107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B4FE5A09B494C0F9B3C6F6836F28E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1C3A4B-FE7B-4449-A97A-091FA5A64317}"/>
      </w:docPartPr>
      <w:docPartBody>
        <w:p w:rsidR="00AA64EA" w:rsidRDefault="005E2DD5" w:rsidP="00AA64EA">
          <w:pPr>
            <w:pStyle w:val="7B4FE5A09B494C0F9B3C6F6836F28E26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9C2"/>
    <w:rsid w:val="00050F59"/>
    <w:rsid w:val="000F6598"/>
    <w:rsid w:val="0012278C"/>
    <w:rsid w:val="00212E63"/>
    <w:rsid w:val="002333AB"/>
    <w:rsid w:val="002B3BC9"/>
    <w:rsid w:val="003929C2"/>
    <w:rsid w:val="004276AE"/>
    <w:rsid w:val="00532EF4"/>
    <w:rsid w:val="005E2DD5"/>
    <w:rsid w:val="00635F95"/>
    <w:rsid w:val="006C1A3F"/>
    <w:rsid w:val="00760740"/>
    <w:rsid w:val="0095544E"/>
    <w:rsid w:val="00AA64EA"/>
    <w:rsid w:val="00B017CE"/>
    <w:rsid w:val="00CC5680"/>
    <w:rsid w:val="00CF0DFA"/>
    <w:rsid w:val="00D1699B"/>
    <w:rsid w:val="00D9312C"/>
    <w:rsid w:val="00DB338F"/>
    <w:rsid w:val="00E2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782B41A67D417C927401D8410D94E7">
    <w:name w:val="2C782B41A67D417C927401D8410D94E7"/>
  </w:style>
  <w:style w:type="paragraph" w:customStyle="1" w:styleId="0A0EE3835C3643238567245DD1C4D703">
    <w:name w:val="0A0EE3835C3643238567245DD1C4D703"/>
  </w:style>
  <w:style w:type="paragraph" w:customStyle="1" w:styleId="BE0754E658C9480587C06E3135014E11">
    <w:name w:val="BE0754E658C9480587C06E3135014E11"/>
  </w:style>
  <w:style w:type="paragraph" w:customStyle="1" w:styleId="762E985B7C554F08A08F2B993F75A2DC">
    <w:name w:val="762E985B7C554F08A08F2B993F75A2DC"/>
  </w:style>
  <w:style w:type="paragraph" w:customStyle="1" w:styleId="1DEC5DA8485D41A28E19A30CEED60315">
    <w:name w:val="1DEC5DA8485D41A28E19A30CEED60315"/>
    <w:rsid w:val="00667B30"/>
  </w:style>
  <w:style w:type="paragraph" w:customStyle="1" w:styleId="FCCDBC3887524228AAF913F899A90D41">
    <w:name w:val="FCCDBC3887524228AAF913F899A90D41"/>
    <w:rsid w:val="00667B30"/>
  </w:style>
  <w:style w:type="paragraph" w:customStyle="1" w:styleId="5BB6E656F66C45FB83D4B65AB65ED5CB">
    <w:name w:val="5BB6E656F66C45FB83D4B65AB65ED5CB"/>
    <w:rsid w:val="00667B30"/>
  </w:style>
  <w:style w:type="paragraph" w:customStyle="1" w:styleId="2E7E4C33AFF74B17A816EFE67ED0D601">
    <w:name w:val="2E7E4C33AFF74B17A816EFE67ED0D601"/>
    <w:rsid w:val="00667B30"/>
  </w:style>
  <w:style w:type="paragraph" w:customStyle="1" w:styleId="3B5A1395D71F4BFE8CFB3448218AA061">
    <w:name w:val="3B5A1395D71F4BFE8CFB3448218AA061"/>
    <w:rsid w:val="00920B3B"/>
  </w:style>
  <w:style w:type="paragraph" w:customStyle="1" w:styleId="9EA798D47A6E482C9665771116E8D015">
    <w:name w:val="9EA798D47A6E482C9665771116E8D015"/>
    <w:rsid w:val="00920B3B"/>
  </w:style>
  <w:style w:type="paragraph" w:customStyle="1" w:styleId="9C31EFA2D7DB481BA6C60930CDACF53A">
    <w:name w:val="9C31EFA2D7DB481BA6C60930CDACF53A"/>
    <w:rsid w:val="00920B3B"/>
  </w:style>
  <w:style w:type="paragraph" w:customStyle="1" w:styleId="CAEFD77A53034BC99DB0EA8B537DC215">
    <w:name w:val="CAEFD77A53034BC99DB0EA8B537DC215"/>
    <w:rsid w:val="00920B3B"/>
  </w:style>
  <w:style w:type="paragraph" w:customStyle="1" w:styleId="33E73E5F264843E1973CACFF8BBA3AC9">
    <w:name w:val="33E73E5F264843E1973CACFF8BBA3AC9"/>
    <w:rsid w:val="00AA64EA"/>
  </w:style>
  <w:style w:type="paragraph" w:customStyle="1" w:styleId="7B4FE5A09B494C0F9B3C6F6836F28E26">
    <w:name w:val="7B4FE5A09B494C0F9B3C6F6836F28E26"/>
    <w:rsid w:val="00AA64EA"/>
  </w:style>
  <w:style w:type="paragraph" w:customStyle="1" w:styleId="67CA3392A5934DC5AE7D152EDB6C527B">
    <w:name w:val="67CA3392A5934DC5AE7D152EDB6C527B"/>
    <w:rsid w:val="00CC56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/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2023-03-22T00:00:00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D8448021CAAD4BB2F9468A7245FDE5" ma:contentTypeVersion="0" ma:contentTypeDescription="Создание документа." ma:contentTypeScope="" ma:versionID="7feae62e7beac0e43cadffda5d86eb3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047F2B-AC5D-489E-BBBC-905B6259D4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22821D-2D43-4264-B80F-EDFCAA834D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B8F68F-319F-47B2-9A66-A6BF4608700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2FEBC24-AFE7-4E0B-B21A-E9D5D1F4C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Титульная страница.dotx</Template>
  <TotalTime>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обновления WSS Docs до релиза РД3</vt:lpstr>
    </vt:vector>
  </TitlesOfParts>
  <Company>WSS-Consulting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обновления WSS Docs до релиза РД3</dc:title>
  <dc:creator>Краснова Ксения</dc:creator>
  <cp:lastModifiedBy>Rustam</cp:lastModifiedBy>
  <cp:revision>3</cp:revision>
  <dcterms:created xsi:type="dcterms:W3CDTF">2023-04-05T07:26:00Z</dcterms:created>
  <dcterms:modified xsi:type="dcterms:W3CDTF">2025-02-11T14:21:00Z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0x010100B8D8448021CAAD4BB2F9468A7245FDE5</vt:lpwstr>
  </property>
</Properties>
</file>