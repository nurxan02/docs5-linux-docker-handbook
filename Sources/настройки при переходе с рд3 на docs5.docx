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-82975991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6"/>
          <w:szCs w:val="36"/>
        </w:rPr>
      </w:sdtEndPr>
      <w:sdtContent>
        <w:p w14:paraId="7AC14463" w14:textId="77777777" w:rsidR="0036472B" w:rsidRDefault="0064030C" w:rsidP="0036472B">
          <w:pPr>
            <w:pStyle w:val="NoSpacing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7AC14489" wp14:editId="7AC1448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7660005" cy="817880"/>
                    <wp:effectExtent l="0" t="0" r="24765" b="18415"/>
                    <wp:wrapNone/>
                    <wp:docPr id="6" name="Прямоугольник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38135" cy="648335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>
                <w:pict>
                  <v:rect w14:anchorId="05801FDC" id="Прямоугольник 6" o:spid="_x0000_s1026" style="position:absolute;margin-left:0;margin-top:0;width:603.15pt;height:64.4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" o:allowincell="f" fillcolor="#4472c4 [3208]" strokecolor="#5b9bd5 [3204]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7AC1448B" wp14:editId="7AC1448C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23495" b="12700"/>
                    <wp:wrapNone/>
                    <wp:docPr id="11" name="Прямоугольник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26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>
                <w:pict>
                  <v:rect w14:anchorId="20627869" id="Прямоугольник 11" o:spid="_x0000_s1026" style="position:absolute;margin-left:0;margin-top:0;width:7.15pt;height:831.2pt;z-index:251658241;visibility:visible;mso-wrap-style:square;mso-wrap-distance-left:9pt;mso-wrap-distance-top:0;mso-wrap-distance-right:9pt;mso-wrap-distance-bottom:0;mso-position-horizontal:center;mso-position-horizontal-relative:lef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" o:allowincell="f" strokecolor="#5b9bd5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0" allowOverlap="1" wp14:anchorId="7AC1448D" wp14:editId="7AC1448E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23495" b="12700"/>
                    <wp:wrapNone/>
                    <wp:docPr id="12" name="Прямоугольник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26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>
                <w:pict>
                  <v:rect w14:anchorId="6BB1EDA7" id="Прямоугольник 12" o:spid="_x0000_s1026" style="position:absolute;margin-left:0;margin-top:0;width:7.15pt;height:831.2pt;z-index:251658242;visibility:visible;mso-wrap-style:square;mso-wrap-distance-left:9pt;mso-wrap-distance-top:0;mso-wrap-distance-right:9pt;mso-wrap-distance-bottom:0;mso-position-horizontal:center;mso-position-horizontal-relative:righ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" o:allowincell="f" strokecolor="#5b9bd5 [3204]">
                    <w10:wrap anchorx="margin" anchory="page"/>
                  </v:rect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0" allowOverlap="1" wp14:anchorId="7AC1448F" wp14:editId="7AC14490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7660005" cy="822960"/>
                    <wp:effectExtent l="0" t="0" r="24765" b="18415"/>
                    <wp:wrapNone/>
                    <wp:docPr id="13" name="Прямоугольник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38135" cy="648335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anchor="t" anchorCtr="0" upright="1"/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>
                <w:pict>
                  <v:rect w14:anchorId="13F37B23" id="Прямоугольник 13" o:spid="_x0000_s1026" style="position:absolute;margin-left:0;margin-top:0;width:603.15pt;height:64.8pt;z-index:251658243;visibility:visible;mso-wrap-style:square;mso-wrap-distance-left:9pt;mso-wrap-distance-top:0;mso-wrap-distance-right:9pt;mso-wrap-distance-bottom:0;mso-position-horizontal:center;mso-position-horizontal-relative:page;mso-position-vertical:top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" o:allowincell="f" fillcolor="#4472c4 [3208]" strokecolor="#5b9bd5 [3204]">
                    <w10:wrap anchorx="page" anchory="margin"/>
                  </v:rect>
                </w:pict>
              </mc:Fallback>
            </mc:AlternateContent>
          </w:r>
        </w:p>
        <w:sdt>
          <w:sdtPr>
            <w:rPr>
              <w:rFonts w:ascii="Times New Roman" w:eastAsiaTheme="majorEastAsia" w:hAnsi="Times New Roman"/>
              <w:sz w:val="72"/>
              <w:szCs w:val="72"/>
            </w:rPr>
            <w:alias w:val="Название"/>
            <w:id w:val="1718614555"/>
            <w:placeholder>
              <w:docPart w:val="3B5A1395D71F4BFE8CFB3448218AA061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7AC14464" w14:textId="55BF51E8" w:rsidR="0036472B" w:rsidRPr="00EC787E" w:rsidRDefault="00404A14" w:rsidP="0036472B">
              <w:pPr>
                <w:pStyle w:val="NoSpacing"/>
                <w:rPr>
                  <w:rFonts w:ascii="Times New Roman" w:eastAsiaTheme="majorEastAsia" w:hAnsi="Times New Roman"/>
                  <w:sz w:val="72"/>
                  <w:szCs w:val="72"/>
                </w:rPr>
              </w:pPr>
              <w:r w:rsidRPr="00404A14">
                <w:rPr>
                  <w:rFonts w:ascii="Times New Roman" w:eastAsiaTheme="majorEastAsia" w:hAnsi="Times New Roman"/>
                  <w:sz w:val="72"/>
                  <w:szCs w:val="72"/>
                </w:rPr>
                <w:t>Настройки при переходе с РД3 на Docs5</w:t>
              </w:r>
            </w:p>
          </w:sdtContent>
        </w:sdt>
        <w:p w14:paraId="7AC14465" w14:textId="6226EEB6" w:rsidR="0036472B" w:rsidRPr="00EC787E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6" w14:textId="77777777" w:rsidR="0036472B" w:rsidRPr="00EC787E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7" w14:textId="77777777" w:rsidR="0036472B" w:rsidRPr="00EC787E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8" w14:textId="77777777" w:rsidR="0036472B" w:rsidRPr="00EC787E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9" w14:textId="77777777" w:rsidR="0036472B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A" w14:textId="77777777" w:rsidR="0036472B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B" w14:textId="77777777" w:rsidR="0036472B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C" w14:textId="77777777" w:rsidR="0036472B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p w14:paraId="7AC1446D" w14:textId="77777777" w:rsidR="0036472B" w:rsidRPr="00EC787E" w:rsidRDefault="0036472B" w:rsidP="0036472B">
          <w:pPr>
            <w:pStyle w:val="NoSpacing"/>
            <w:rPr>
              <w:rFonts w:ascii="Times New Roman" w:eastAsiaTheme="majorEastAsia" w:hAnsi="Times New Roman"/>
              <w:sz w:val="36"/>
              <w:szCs w:val="36"/>
            </w:rPr>
          </w:pPr>
        </w:p>
        <w:sdt>
          <w:sdtPr>
            <w:rPr>
              <w:rFonts w:ascii="Times New Roman" w:hAnsi="Times New Roman"/>
            </w:rPr>
            <w:alias w:val="Дата"/>
            <w:id w:val="-1396665463"/>
            <w:placeholder>
              <w:docPart w:val="9C31EFA2D7DB481BA6C60930CDACF53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4-08-28T00:00:00Z">
              <w:dateFormat w:val="dd.MM.yyyy"/>
              <w:lid w:val="ru-RU"/>
              <w:storeMappedDataAs w:val="dateTime"/>
              <w:calendar w:val="gregorian"/>
            </w:date>
          </w:sdtPr>
          <w:sdtContent>
            <w:p w14:paraId="7AC1446E" w14:textId="616563D0" w:rsidR="0036472B" w:rsidRDefault="00D206CF" w:rsidP="0036472B">
              <w:pPr>
                <w:pStyle w:val="NoSpacing"/>
                <w:rPr>
                  <w:rFonts w:ascii="Times New Roman" w:hAnsi="Times New Roman"/>
                </w:rPr>
              </w:pPr>
              <w:r>
                <w:rPr>
                  <w:rFonts w:ascii="Times New Roman" w:hAnsi="Times New Roman"/>
                </w:rPr>
                <w:t>28</w:t>
              </w:r>
              <w:r w:rsidR="00404A14">
                <w:rPr>
                  <w:rFonts w:ascii="Times New Roman" w:hAnsi="Times New Roman"/>
                </w:rPr>
                <w:t>.08.2024</w:t>
              </w:r>
            </w:p>
          </w:sdtContent>
        </w:sdt>
        <w:sdt>
          <w:sdtPr>
            <w:rPr>
              <w:rFonts w:ascii="Times New Roman" w:hAnsi="Times New Roman"/>
            </w:rPr>
            <w:alias w:val="Организация"/>
            <w:id w:val="1102842584"/>
            <w:placeholder>
              <w:docPart w:val="CAEFD77A53034BC99DB0EA8B537DC215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p w14:paraId="7AC1446F" w14:textId="51A2A7D5" w:rsidR="0036472B" w:rsidRDefault="00404A14" w:rsidP="0036472B">
              <w:pPr>
                <w:pStyle w:val="NoSpacing"/>
                <w:rPr>
                  <w:rFonts w:ascii="Times New Roman" w:hAnsi="Times New Roman"/>
                </w:rPr>
              </w:pPr>
              <w:r w:rsidRPr="00650424">
                <w:rPr>
                  <w:rFonts w:ascii="Times New Roman" w:hAnsi="Times New Roman"/>
                </w:rPr>
                <w:t>WSS-</w:t>
              </w:r>
              <w:r w:rsidRPr="00650424">
                <w:rPr>
                  <w:rFonts w:ascii="Times New Roman" w:hAnsi="Times New Roman"/>
                  <w:lang w:val="en-US"/>
                </w:rPr>
                <w:t>Consulting</w:t>
              </w:r>
            </w:p>
          </w:sdtContent>
        </w:sdt>
        <w:sdt>
          <w:sdtPr>
            <w:rPr>
              <w:rFonts w:ascii="Times New Roman" w:hAnsi="Times New Roman"/>
              <w:lang w:bidi="en-US"/>
            </w:rPr>
            <w:alias w:val="Автор"/>
            <w:id w:val="967939239"/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AC14470" w14:textId="0587D735" w:rsidR="0036472B" w:rsidRPr="00EC787E" w:rsidRDefault="00D93058" w:rsidP="0036472B">
              <w:pPr>
                <w:pStyle w:val="NoSpacing"/>
                <w:rPr>
                  <w:rFonts w:ascii="Times New Roman" w:hAnsi="Times New Roman"/>
                  <w:lang w:bidi="en-US"/>
                </w:rPr>
              </w:pPr>
              <w:r>
                <w:rPr>
                  <w:rFonts w:ascii="Times New Roman" w:hAnsi="Times New Roman"/>
                  <w:lang w:bidi="en-US"/>
                </w:rPr>
                <w:t xml:space="preserve">     </w:t>
              </w:r>
            </w:p>
          </w:sdtContent>
        </w:sdt>
        <w:p w14:paraId="7AC14471" w14:textId="77777777" w:rsidR="0036472B" w:rsidRDefault="0064030C">
          <w:pPr>
            <w:spacing w:after="0" w:line="240" w:lineRule="auto"/>
            <w:jc w:val="left"/>
            <w:rPr>
              <w:rFonts w:ascii="Times New Roman" w:eastAsiaTheme="majorEastAsia" w:hAnsi="Times New Roman"/>
              <w:sz w:val="36"/>
              <w:szCs w:val="36"/>
            </w:rPr>
          </w:pPr>
          <w:r>
            <w:rPr>
              <w:rFonts w:ascii="Times New Roman" w:eastAsiaTheme="majorEastAsia" w:hAnsi="Times New Roman"/>
              <w:sz w:val="36"/>
              <w:szCs w:val="36"/>
            </w:rPr>
            <w:br w:type="page"/>
          </w:r>
        </w:p>
      </w:sdtContent>
    </w:sdt>
    <w:p w14:paraId="7CA396FE" w14:textId="77777777" w:rsidR="00D746EE" w:rsidRDefault="0064030C">
      <w:pPr>
        <w:pStyle w:val="TOC1"/>
        <w:tabs>
          <w:tab w:val="left" w:pos="480"/>
          <w:tab w:val="right" w:leader="dot" w:pos="9345"/>
        </w:tabs>
        <w:rPr>
          <w:sz w:val="28"/>
          <w:szCs w:val="28"/>
        </w:rPr>
      </w:pPr>
      <w:r w:rsidRPr="00E506D5">
        <w:rPr>
          <w:sz w:val="28"/>
          <w:szCs w:val="28"/>
        </w:rPr>
        <w:lastRenderedPageBreak/>
        <w:t>Содержание</w:t>
      </w:r>
    </w:p>
    <w:p w14:paraId="7D1CC6FB" w14:textId="26AFF3FB" w:rsidR="002E2B93" w:rsidRDefault="0064030C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r>
        <w:rPr>
          <w:sz w:val="28"/>
          <w:szCs w:val="28"/>
        </w:rPr>
        <w:fldChar w:fldCharType="begin"/>
      </w:r>
      <w:r w:rsidRPr="00E506D5"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186300274" w:history="1">
        <w:r w:rsidR="002E2B93" w:rsidRPr="00DF222C">
          <w:rPr>
            <w:rStyle w:val="Hyperlink"/>
            <w:noProof/>
          </w:rPr>
          <w:t>1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Миграция WSSDocs4 в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</w:t>
        </w:r>
        <w:r w:rsidR="002E2B93">
          <w:rPr>
            <w:noProof/>
            <w:webHidden/>
          </w:rPr>
          <w:fldChar w:fldCharType="end"/>
        </w:r>
      </w:hyperlink>
    </w:p>
    <w:p w14:paraId="540A95A6" w14:textId="345DF746" w:rsidR="002E2B93" w:rsidRDefault="004F48F9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300275" w:history="1">
        <w:r w:rsidR="002E2B93" w:rsidRPr="00DF222C">
          <w:rPr>
            <w:rStyle w:val="Hyperlink"/>
            <w:noProof/>
          </w:rPr>
          <w:t>2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Обязательные настройки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</w:t>
        </w:r>
        <w:r w:rsidR="002E2B93">
          <w:rPr>
            <w:noProof/>
            <w:webHidden/>
          </w:rPr>
          <w:fldChar w:fldCharType="end"/>
        </w:r>
      </w:hyperlink>
    </w:p>
    <w:p w14:paraId="351BF4EC" w14:textId="59BB2080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76" w:history="1">
        <w:r w:rsidR="002E2B93" w:rsidRPr="00DF222C">
          <w:rPr>
            <w:rStyle w:val="Hyperlink"/>
            <w:noProof/>
          </w:rPr>
          <w:t>2.1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Страница администрирования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</w:t>
        </w:r>
        <w:r w:rsidR="002E2B93">
          <w:rPr>
            <w:noProof/>
            <w:webHidden/>
          </w:rPr>
          <w:fldChar w:fldCharType="end"/>
        </w:r>
      </w:hyperlink>
    </w:p>
    <w:p w14:paraId="0C8FBFA1" w14:textId="1214F3C6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77" w:history="1">
        <w:r w:rsidR="002E2B93" w:rsidRPr="00DF222C">
          <w:rPr>
            <w:rStyle w:val="Hyperlink"/>
            <w:noProof/>
          </w:rPr>
          <w:t>2.1.1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Проверка созданного вручную списка на целостность и корректность данных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</w:t>
        </w:r>
        <w:r w:rsidR="002E2B93">
          <w:rPr>
            <w:noProof/>
            <w:webHidden/>
          </w:rPr>
          <w:fldChar w:fldCharType="end"/>
        </w:r>
      </w:hyperlink>
    </w:p>
    <w:p w14:paraId="01B73851" w14:textId="7297DDB3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78" w:history="1">
        <w:r w:rsidR="002E2B93" w:rsidRPr="00DF222C">
          <w:rPr>
            <w:rStyle w:val="Hyperlink"/>
            <w:noProof/>
          </w:rPr>
          <w:t>2.1.2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Восстановление ссылки по отображаемому названию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</w:t>
        </w:r>
        <w:r w:rsidR="002E2B93">
          <w:rPr>
            <w:noProof/>
            <w:webHidden/>
          </w:rPr>
          <w:fldChar w:fldCharType="end"/>
        </w:r>
      </w:hyperlink>
    </w:p>
    <w:p w14:paraId="6CF83112" w14:textId="764B3AF4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79" w:history="1">
        <w:r w:rsidR="002E2B93" w:rsidRPr="00DF222C">
          <w:rPr>
            <w:rStyle w:val="Hyperlink"/>
            <w:noProof/>
            <w:lang w:val="en-US"/>
          </w:rPr>
          <w:t>2.2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Запросы </w:t>
        </w:r>
        <w:r w:rsidR="002E2B93" w:rsidRPr="00DF222C">
          <w:rPr>
            <w:rStyle w:val="Hyperlink"/>
            <w:noProof/>
            <w:lang w:val="en-US"/>
          </w:rPr>
          <w:t>SQL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_Toc186300279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5</w:t>
        </w:r>
        <w:r w:rsidR="002E2B93">
          <w:rPr>
            <w:noProof/>
            <w:webHidden/>
          </w:rPr>
          <w:fldChar w:fldCharType="end"/>
        </w:r>
      </w:hyperlink>
    </w:p>
    <w:p w14:paraId="087F81D8" w14:textId="5A7BB117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0" w:history="1">
        <w:r w:rsidR="002E2B93" w:rsidRPr="00DF222C">
          <w:rPr>
            <w:rStyle w:val="Hyperlink"/>
            <w:noProof/>
          </w:rPr>
          <w:t>2.3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Страницы </w:t>
        </w:r>
        <w:r w:rsidR="002E2B93" w:rsidRPr="00DF222C">
          <w:rPr>
            <w:rStyle w:val="Hyperlink"/>
            <w:noProof/>
            <w:lang w:val="en-US"/>
          </w:rPr>
          <w:t>.aspx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6</w:t>
        </w:r>
        <w:r w:rsidR="002E2B93">
          <w:rPr>
            <w:noProof/>
            <w:webHidden/>
          </w:rPr>
          <w:fldChar w:fldCharType="end"/>
        </w:r>
      </w:hyperlink>
    </w:p>
    <w:p w14:paraId="1EA50114" w14:textId="097D877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1" w:history="1">
        <w:r w:rsidR="002E2B93" w:rsidRPr="00DF222C">
          <w:rPr>
            <w:rStyle w:val="Hyperlink"/>
            <w:noProof/>
          </w:rPr>
          <w:t>2.4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Вложенные поручения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6</w:t>
        </w:r>
        <w:r w:rsidR="002E2B93">
          <w:rPr>
            <w:noProof/>
            <w:webHidden/>
          </w:rPr>
          <w:fldChar w:fldCharType="end"/>
        </w:r>
      </w:hyperlink>
    </w:p>
    <w:p w14:paraId="3B272C4A" w14:textId="37787F92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82" w:history="1">
        <w:r w:rsidR="002E2B93" w:rsidRPr="00DF222C">
          <w:rPr>
            <w:rStyle w:val="Hyperlink"/>
            <w:noProof/>
          </w:rPr>
          <w:t>2.4.1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Возможность настроить отображение таблицы контроля переносов срока исполнения в поле «Исполнить до»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6</w:t>
        </w:r>
        <w:r w:rsidR="002E2B93">
          <w:rPr>
            <w:noProof/>
            <w:webHidden/>
          </w:rPr>
          <w:fldChar w:fldCharType="end"/>
        </w:r>
      </w:hyperlink>
    </w:p>
    <w:p w14:paraId="68DAEC6C" w14:textId="0305534A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3" w:history="1">
        <w:r w:rsidR="002E2B93" w:rsidRPr="00DF222C">
          <w:rPr>
            <w:rStyle w:val="Hyperlink"/>
            <w:noProof/>
          </w:rPr>
          <w:t>2.5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Отчет по списку документов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6</w:t>
        </w:r>
        <w:r w:rsidR="002E2B93">
          <w:rPr>
            <w:noProof/>
            <w:webHidden/>
          </w:rPr>
          <w:fldChar w:fldCharType="end"/>
        </w:r>
      </w:hyperlink>
    </w:p>
    <w:p w14:paraId="31ACC766" w14:textId="6E242ED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4" w:history="1">
        <w:r w:rsidR="002E2B93" w:rsidRPr="00DF222C">
          <w:rPr>
            <w:rStyle w:val="Hyperlink"/>
            <w:noProof/>
            <w:lang w:val="en-US"/>
          </w:rPr>
          <w:t>2.6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  <w:lang w:val="en-US"/>
          </w:rPr>
          <w:t>Лист согласования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6</w:t>
        </w:r>
        <w:r w:rsidR="002E2B93">
          <w:rPr>
            <w:noProof/>
            <w:webHidden/>
          </w:rPr>
          <w:fldChar w:fldCharType="end"/>
        </w:r>
      </w:hyperlink>
    </w:p>
    <w:p w14:paraId="4C6A5791" w14:textId="2124E358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5" w:history="1">
        <w:r w:rsidR="002E2B93" w:rsidRPr="00DF222C">
          <w:rPr>
            <w:rStyle w:val="Hyperlink"/>
            <w:noProof/>
          </w:rPr>
          <w:t>2.7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Печатные формы (новый лист согласования)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7</w:t>
        </w:r>
        <w:r w:rsidR="002E2B93">
          <w:rPr>
            <w:noProof/>
            <w:webHidden/>
          </w:rPr>
          <w:fldChar w:fldCharType="end"/>
        </w:r>
      </w:hyperlink>
    </w:p>
    <w:p w14:paraId="26AE2267" w14:textId="0DF3FBC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86" w:history="1">
        <w:r w:rsidR="002E2B93" w:rsidRPr="00DF222C">
          <w:rPr>
            <w:rStyle w:val="Hyperlink"/>
            <w:noProof/>
          </w:rPr>
          <w:t>2.8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Регистрация документов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7</w:t>
        </w:r>
        <w:r w:rsidR="002E2B93">
          <w:rPr>
            <w:noProof/>
            <w:webHidden/>
          </w:rPr>
          <w:fldChar w:fldCharType="end"/>
        </w:r>
      </w:hyperlink>
    </w:p>
    <w:p w14:paraId="016AA343" w14:textId="3C6E8868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87" w:history="1">
        <w:r w:rsidR="002E2B93" w:rsidRPr="00DF222C">
          <w:rPr>
            <w:rStyle w:val="Hyperlink"/>
            <w:noProof/>
          </w:rPr>
          <w:t>2.8.1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Настройка стандартоного режима регисрации (выбор между режимами «Автоматически» и «Вручную»)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7</w:t>
        </w:r>
        <w:r w:rsidR="002E2B93">
          <w:rPr>
            <w:noProof/>
            <w:webHidden/>
          </w:rPr>
          <w:fldChar w:fldCharType="end"/>
        </w:r>
      </w:hyperlink>
    </w:p>
    <w:p w14:paraId="7305ECA5" w14:textId="183DA5EA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88" w:history="1">
        <w:r w:rsidR="002E2B93" w:rsidRPr="00DF222C">
          <w:rPr>
            <w:rStyle w:val="Hyperlink"/>
            <w:noProof/>
          </w:rPr>
          <w:t>2.8.2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Настройка решений ручной регистрации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8</w:t>
        </w:r>
        <w:r w:rsidR="002E2B93">
          <w:rPr>
            <w:noProof/>
            <w:webHidden/>
          </w:rPr>
          <w:fldChar w:fldCharType="end"/>
        </w:r>
      </w:hyperlink>
    </w:p>
    <w:p w14:paraId="455475B2" w14:textId="6ADEF4E7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89" w:history="1">
        <w:r w:rsidR="002E2B93" w:rsidRPr="00DF222C">
          <w:rPr>
            <w:rStyle w:val="Hyperlink"/>
            <w:noProof/>
          </w:rPr>
          <w:t>2.8.3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Смена регистрационного номера и даты регистрации и Смена даты регистрации без изменения регистрационного номера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_Toc186300289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8</w:t>
        </w:r>
        <w:r w:rsidR="002E2B93">
          <w:rPr>
            <w:noProof/>
            <w:webHidden/>
          </w:rPr>
          <w:fldChar w:fldCharType="end"/>
        </w:r>
      </w:hyperlink>
    </w:p>
    <w:p w14:paraId="54340781" w14:textId="2506A619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0" w:history="1">
        <w:r w:rsidR="002E2B93" w:rsidRPr="00DF222C">
          <w:rPr>
            <w:rStyle w:val="Hyperlink"/>
            <w:noProof/>
          </w:rPr>
          <w:t>2.8.4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Страница обновления счетчиков регистрационных номеров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8</w:t>
        </w:r>
        <w:r w:rsidR="002E2B93">
          <w:rPr>
            <w:noProof/>
            <w:webHidden/>
          </w:rPr>
          <w:fldChar w:fldCharType="end"/>
        </w:r>
      </w:hyperlink>
    </w:p>
    <w:p w14:paraId="6B10B188" w14:textId="2FB7F93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91" w:history="1">
        <w:r w:rsidR="002E2B93" w:rsidRPr="00DF222C">
          <w:rPr>
            <w:rStyle w:val="Hyperlink"/>
            <w:noProof/>
          </w:rPr>
          <w:t>2.9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Почтовый сервис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9</w:t>
        </w:r>
        <w:r w:rsidR="002E2B93">
          <w:rPr>
            <w:noProof/>
            <w:webHidden/>
          </w:rPr>
          <w:fldChar w:fldCharType="end"/>
        </w:r>
      </w:hyperlink>
    </w:p>
    <w:p w14:paraId="7A77AE28" w14:textId="2EB31985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292" w:history="1">
        <w:r w:rsidR="002E2B93" w:rsidRPr="00DF222C">
          <w:rPr>
            <w:rStyle w:val="Hyperlink"/>
            <w:noProof/>
          </w:rPr>
          <w:t>2.10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Картотека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10</w:t>
        </w:r>
        <w:r w:rsidR="002E2B93">
          <w:rPr>
            <w:noProof/>
            <w:webHidden/>
          </w:rPr>
          <w:fldChar w:fldCharType="end"/>
        </w:r>
      </w:hyperlink>
    </w:p>
    <w:p w14:paraId="5C612931" w14:textId="114537ED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3" w:history="1">
        <w:r w:rsidR="002E2B93" w:rsidRPr="00DF222C">
          <w:rPr>
            <w:rStyle w:val="Hyperlink"/>
            <w:noProof/>
          </w:rPr>
          <w:t>2.10.1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Страница настройки каталогов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10</w:t>
        </w:r>
        <w:r w:rsidR="002E2B93">
          <w:rPr>
            <w:noProof/>
            <w:webHidden/>
          </w:rPr>
          <w:fldChar w:fldCharType="end"/>
        </w:r>
      </w:hyperlink>
    </w:p>
    <w:p w14:paraId="167635F6" w14:textId="7275C1B2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4" w:history="1">
        <w:r w:rsidR="002E2B93" w:rsidRPr="00DF222C">
          <w:rPr>
            <w:rStyle w:val="Hyperlink"/>
            <w:noProof/>
          </w:rPr>
          <w:t>2.10.2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Настройки страницы с картотекой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10</w:t>
        </w:r>
        <w:r w:rsidR="002E2B93">
          <w:rPr>
            <w:noProof/>
            <w:webHidden/>
          </w:rPr>
          <w:fldChar w:fldCharType="end"/>
        </w:r>
      </w:hyperlink>
    </w:p>
    <w:p w14:paraId="5000ED31" w14:textId="2CCE71A0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5" w:history="1">
        <w:r w:rsidR="002E2B93" w:rsidRPr="00DF222C">
          <w:rPr>
            <w:rStyle w:val="Hyperlink"/>
            <w:noProof/>
          </w:rPr>
          <w:t>2.10.3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Настройка кнопок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12</w:t>
        </w:r>
        <w:r w:rsidR="002E2B93">
          <w:rPr>
            <w:noProof/>
            <w:webHidden/>
          </w:rPr>
          <w:fldChar w:fldCharType="end"/>
        </w:r>
      </w:hyperlink>
    </w:p>
    <w:p w14:paraId="4E984DF0" w14:textId="3557B5D7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6" w:history="1">
        <w:r w:rsidR="002E2B93" w:rsidRPr="00DF222C">
          <w:rPr>
            <w:rStyle w:val="Hyperlink"/>
            <w:noProof/>
          </w:rPr>
          <w:t>2.10.4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Пользовательские каталоги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13</w:t>
        </w:r>
        <w:r w:rsidR="002E2B93">
          <w:rPr>
            <w:noProof/>
            <w:webHidden/>
          </w:rPr>
          <w:fldChar w:fldCharType="end"/>
        </w:r>
      </w:hyperlink>
    </w:p>
    <w:p w14:paraId="43F2C18F" w14:textId="1A2B62F7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7" w:history="1">
        <w:r w:rsidR="002E2B93" w:rsidRPr="00DF222C">
          <w:rPr>
            <w:rStyle w:val="Hyperlink"/>
            <w:noProof/>
          </w:rPr>
          <w:t>2.10.5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Редактирование текстового поля из картотеки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13</w:t>
        </w:r>
        <w:r w:rsidR="002E2B93">
          <w:rPr>
            <w:noProof/>
            <w:webHidden/>
          </w:rPr>
          <w:fldChar w:fldCharType="end"/>
        </w:r>
      </w:hyperlink>
    </w:p>
    <w:p w14:paraId="52F86ED4" w14:textId="472CF670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8" w:history="1">
        <w:r w:rsidR="002E2B93" w:rsidRPr="00DF222C">
          <w:rPr>
            <w:rStyle w:val="Hyperlink"/>
            <w:noProof/>
          </w:rPr>
          <w:t>2.10.6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Поиск документов с учётом проверки доступа пользователя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13</w:t>
        </w:r>
        <w:r w:rsidR="002E2B93">
          <w:rPr>
            <w:noProof/>
            <w:webHidden/>
          </w:rPr>
          <w:fldChar w:fldCharType="end"/>
        </w:r>
      </w:hyperlink>
    </w:p>
    <w:p w14:paraId="1FC099BA" w14:textId="7B92BD76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299" w:history="1">
        <w:r w:rsidR="002E2B93" w:rsidRPr="00DF222C">
          <w:rPr>
            <w:rStyle w:val="Hyperlink"/>
            <w:noProof/>
          </w:rPr>
          <w:t>2.10.7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Полнотекстовый поиск в каталоге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_Toc186300299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14</w:t>
        </w:r>
        <w:r w:rsidR="002E2B93">
          <w:rPr>
            <w:noProof/>
            <w:webHidden/>
          </w:rPr>
          <w:fldChar w:fldCharType="end"/>
        </w:r>
      </w:hyperlink>
    </w:p>
    <w:p w14:paraId="3AD63ED3" w14:textId="731330B5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0" w:history="1">
        <w:r w:rsidR="002E2B93" w:rsidRPr="00DF222C">
          <w:rPr>
            <w:rStyle w:val="Hyperlink"/>
            <w:noProof/>
          </w:rPr>
          <w:t>2.11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Редактирование пользователем полей своей учётной записи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14</w:t>
        </w:r>
        <w:r w:rsidR="002E2B93">
          <w:rPr>
            <w:noProof/>
            <w:webHidden/>
          </w:rPr>
          <w:fldChar w:fldCharType="end"/>
        </w:r>
      </w:hyperlink>
    </w:p>
    <w:p w14:paraId="4834FEB7" w14:textId="091B2DD7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1" w:history="1">
        <w:r w:rsidR="002E2B93" w:rsidRPr="00DF222C">
          <w:rPr>
            <w:rStyle w:val="Hyperlink"/>
            <w:noProof/>
          </w:rPr>
          <w:t>2.12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Индикация приоритета и контроля ГД/ЗГД в карточке и интерфейсах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14</w:t>
        </w:r>
        <w:r w:rsidR="002E2B93">
          <w:rPr>
            <w:noProof/>
            <w:webHidden/>
          </w:rPr>
          <w:fldChar w:fldCharType="end"/>
        </w:r>
      </w:hyperlink>
    </w:p>
    <w:p w14:paraId="341C990F" w14:textId="77B1308E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02" w:history="1">
        <w:r w:rsidR="002E2B93" w:rsidRPr="00DF222C">
          <w:rPr>
            <w:rStyle w:val="Hyperlink"/>
            <w:noProof/>
          </w:rPr>
          <w:t>2.12.1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Индикация приоритета в картотеке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14</w:t>
        </w:r>
        <w:r w:rsidR="002E2B93">
          <w:rPr>
            <w:noProof/>
            <w:webHidden/>
          </w:rPr>
          <w:fldChar w:fldCharType="end"/>
        </w:r>
      </w:hyperlink>
    </w:p>
    <w:p w14:paraId="4828A17A" w14:textId="49624DCC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03" w:history="1">
        <w:r w:rsidR="002E2B93" w:rsidRPr="00DF222C">
          <w:rPr>
            <w:rStyle w:val="Hyperlink"/>
            <w:noProof/>
          </w:rPr>
          <w:t>2.12.2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Индикация контроля ГД/ЗГД в картотеке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15</w:t>
        </w:r>
        <w:r w:rsidR="002E2B93">
          <w:rPr>
            <w:noProof/>
            <w:webHidden/>
          </w:rPr>
          <w:fldChar w:fldCharType="end"/>
        </w:r>
      </w:hyperlink>
    </w:p>
    <w:p w14:paraId="59C794AB" w14:textId="7983761A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4" w:history="1">
        <w:r w:rsidR="002E2B93" w:rsidRPr="00DF222C">
          <w:rPr>
            <w:rStyle w:val="Hyperlink"/>
            <w:noProof/>
          </w:rPr>
          <w:t>2.13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Использование разрезанных таблиц в условии фильтрации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17</w:t>
        </w:r>
        <w:r w:rsidR="002E2B93">
          <w:rPr>
            <w:noProof/>
            <w:webHidden/>
          </w:rPr>
          <w:fldChar w:fldCharType="end"/>
        </w:r>
      </w:hyperlink>
    </w:p>
    <w:p w14:paraId="589F4BAC" w14:textId="622A0122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5" w:history="1">
        <w:r w:rsidR="002E2B93" w:rsidRPr="00DF222C">
          <w:rPr>
            <w:rStyle w:val="Hyperlink"/>
            <w:noProof/>
            <w:lang w:val="en-US"/>
          </w:rPr>
          <w:t>2.14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  <w:lang w:val="en-US"/>
          </w:rPr>
          <w:t>Файловое хранилище Storage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18</w:t>
        </w:r>
        <w:r w:rsidR="002E2B93">
          <w:rPr>
            <w:noProof/>
            <w:webHidden/>
          </w:rPr>
          <w:fldChar w:fldCharType="end"/>
        </w:r>
      </w:hyperlink>
    </w:p>
    <w:p w14:paraId="7226E05F" w14:textId="16E59B5C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6" w:history="1">
        <w:r w:rsidR="002E2B93" w:rsidRPr="00DF222C">
          <w:rPr>
            <w:rStyle w:val="Hyperlink"/>
            <w:noProof/>
          </w:rPr>
          <w:t>2.15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Настройка превью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18</w:t>
        </w:r>
        <w:r w:rsidR="002E2B93">
          <w:rPr>
            <w:noProof/>
            <w:webHidden/>
          </w:rPr>
          <w:fldChar w:fldCharType="end"/>
        </w:r>
      </w:hyperlink>
    </w:p>
    <w:p w14:paraId="587A8303" w14:textId="4A941C54" w:rsidR="002E2B93" w:rsidRDefault="004F48F9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300307" w:history="1">
        <w:r w:rsidR="002E2B93" w:rsidRPr="00DF222C">
          <w:rPr>
            <w:rStyle w:val="Hyperlink"/>
            <w:noProof/>
          </w:rPr>
          <w:t>3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Условно обязательные настройки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18</w:t>
        </w:r>
        <w:r w:rsidR="002E2B93">
          <w:rPr>
            <w:noProof/>
            <w:webHidden/>
          </w:rPr>
          <w:fldChar w:fldCharType="end"/>
        </w:r>
      </w:hyperlink>
    </w:p>
    <w:p w14:paraId="6F00F682" w14:textId="20CAF587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8" w:history="1">
        <w:r w:rsidR="002E2B93" w:rsidRPr="00DF222C">
          <w:rPr>
            <w:rStyle w:val="Hyperlink"/>
            <w:noProof/>
          </w:rPr>
          <w:t>3.1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Отправка файлов из карточки на </w:t>
        </w:r>
        <w:r w:rsidR="002E2B93" w:rsidRPr="00DF222C">
          <w:rPr>
            <w:rStyle w:val="Hyperlink"/>
            <w:noProof/>
            <w:lang w:val="en-US"/>
          </w:rPr>
          <w:t>e</w:t>
        </w:r>
        <w:r w:rsidR="002E2B93" w:rsidRPr="00DF222C">
          <w:rPr>
            <w:rStyle w:val="Hyperlink"/>
            <w:noProof/>
          </w:rPr>
          <w:t>-</w:t>
        </w:r>
        <w:r w:rsidR="002E2B93" w:rsidRPr="00DF222C">
          <w:rPr>
            <w:rStyle w:val="Hyperlink"/>
            <w:noProof/>
            <w:lang w:val="en-US"/>
          </w:rPr>
          <w:t>mail</w:t>
        </w:r>
        <w:r w:rsidR="002E2B93" w:rsidRPr="00DF222C">
          <w:rPr>
            <w:rStyle w:val="Hyperlink"/>
            <w:noProof/>
          </w:rPr>
          <w:t xml:space="preserve"> текущего пользователя (ссылка в тулбаре)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18</w:t>
        </w:r>
        <w:r w:rsidR="002E2B93">
          <w:rPr>
            <w:noProof/>
            <w:webHidden/>
          </w:rPr>
          <w:fldChar w:fldCharType="end"/>
        </w:r>
      </w:hyperlink>
    </w:p>
    <w:p w14:paraId="12FDD310" w14:textId="67B18F9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09" w:history="1">
        <w:r w:rsidR="002E2B93" w:rsidRPr="00DF222C">
          <w:rPr>
            <w:rStyle w:val="Hyperlink"/>
            <w:noProof/>
          </w:rPr>
          <w:t>3.2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Копирование карточки документа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_Toc186300309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19</w:t>
        </w:r>
        <w:r w:rsidR="002E2B93">
          <w:rPr>
            <w:noProof/>
            <w:webHidden/>
          </w:rPr>
          <w:fldChar w:fldCharType="end"/>
        </w:r>
      </w:hyperlink>
    </w:p>
    <w:p w14:paraId="2E96CDC7" w14:textId="1C3D57BC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0" w:history="1">
        <w:r w:rsidR="002E2B93" w:rsidRPr="00DF222C">
          <w:rPr>
            <w:rStyle w:val="Hyperlink"/>
            <w:noProof/>
          </w:rPr>
          <w:t>3.3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Создание дочернего (любого) документа из карточки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19</w:t>
        </w:r>
        <w:r w:rsidR="002E2B93">
          <w:rPr>
            <w:noProof/>
            <w:webHidden/>
          </w:rPr>
          <w:fldChar w:fldCharType="end"/>
        </w:r>
      </w:hyperlink>
    </w:p>
    <w:p w14:paraId="6A611146" w14:textId="40F8B821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1" w:history="1">
        <w:r w:rsidR="002E2B93" w:rsidRPr="00DF222C">
          <w:rPr>
            <w:rStyle w:val="Hyperlink"/>
            <w:noProof/>
          </w:rPr>
          <w:t>3.4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Вывод произвольного поля в заголовок карточки документа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20</w:t>
        </w:r>
        <w:r w:rsidR="002E2B93">
          <w:rPr>
            <w:noProof/>
            <w:webHidden/>
          </w:rPr>
          <w:fldChar w:fldCharType="end"/>
        </w:r>
      </w:hyperlink>
    </w:p>
    <w:p w14:paraId="28E09D4C" w14:textId="35A71C23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2" w:history="1">
        <w:r w:rsidR="002E2B93" w:rsidRPr="00DF222C">
          <w:rPr>
            <w:rStyle w:val="Hyperlink"/>
            <w:noProof/>
          </w:rPr>
          <w:t>3.5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Статистика просмотра файла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20</w:t>
        </w:r>
        <w:r w:rsidR="002E2B93">
          <w:rPr>
            <w:noProof/>
            <w:webHidden/>
          </w:rPr>
          <w:fldChar w:fldCharType="end"/>
        </w:r>
      </w:hyperlink>
    </w:p>
    <w:p w14:paraId="4BFF318B" w14:textId="06CD361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3" w:history="1">
        <w:r w:rsidR="002E2B93" w:rsidRPr="00DF222C">
          <w:rPr>
            <w:rStyle w:val="Hyperlink"/>
            <w:noProof/>
          </w:rPr>
          <w:t>3.6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Отчет по статистике просмотров документа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20</w:t>
        </w:r>
        <w:r w:rsidR="002E2B93">
          <w:rPr>
            <w:noProof/>
            <w:webHidden/>
          </w:rPr>
          <w:fldChar w:fldCharType="end"/>
        </w:r>
      </w:hyperlink>
    </w:p>
    <w:p w14:paraId="181C7F89" w14:textId="70E34739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4" w:history="1">
        <w:r w:rsidR="002E2B93" w:rsidRPr="00DF222C">
          <w:rPr>
            <w:rStyle w:val="Hyperlink"/>
            <w:noProof/>
          </w:rPr>
          <w:t>3.7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StageInfoControl - кастомное отображение контрола шапки документа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21</w:t>
        </w:r>
        <w:r w:rsidR="002E2B93">
          <w:rPr>
            <w:noProof/>
            <w:webHidden/>
          </w:rPr>
          <w:fldChar w:fldCharType="end"/>
        </w:r>
      </w:hyperlink>
    </w:p>
    <w:p w14:paraId="18555CAD" w14:textId="092B365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5" w:history="1">
        <w:r w:rsidR="002E2B93" w:rsidRPr="00DF222C">
          <w:rPr>
            <w:rStyle w:val="Hyperlink"/>
            <w:noProof/>
          </w:rPr>
          <w:t>3.8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Фразы для мультиязычности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21</w:t>
        </w:r>
        <w:r w:rsidR="002E2B93">
          <w:rPr>
            <w:noProof/>
            <w:webHidden/>
          </w:rPr>
          <w:fldChar w:fldCharType="end"/>
        </w:r>
      </w:hyperlink>
    </w:p>
    <w:p w14:paraId="1DD10B47" w14:textId="0665D86D" w:rsidR="002E2B93" w:rsidRDefault="004F48F9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300316" w:history="1">
        <w:r w:rsidR="002E2B93" w:rsidRPr="00DF222C">
          <w:rPr>
            <w:rStyle w:val="Hyperlink"/>
            <w:noProof/>
          </w:rPr>
          <w:t>4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Изменения в администрировании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21</w:t>
        </w:r>
        <w:r w:rsidR="002E2B93">
          <w:rPr>
            <w:noProof/>
            <w:webHidden/>
          </w:rPr>
          <w:fldChar w:fldCharType="end"/>
        </w:r>
      </w:hyperlink>
    </w:p>
    <w:p w14:paraId="77AA5FA2" w14:textId="01AD3C87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7" w:history="1">
        <w:r w:rsidR="002E2B93" w:rsidRPr="00DF222C">
          <w:rPr>
            <w:rStyle w:val="Hyperlink"/>
            <w:noProof/>
          </w:rPr>
          <w:t>4.1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 данном разделе можно найти детали.Превью файлов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22</w:t>
        </w:r>
        <w:r w:rsidR="002E2B93">
          <w:rPr>
            <w:noProof/>
            <w:webHidden/>
          </w:rPr>
          <w:fldChar w:fldCharType="end"/>
        </w:r>
      </w:hyperlink>
    </w:p>
    <w:p w14:paraId="5E23B692" w14:textId="193D696E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8" w:history="1">
        <w:r w:rsidR="002E2B93" w:rsidRPr="00DF222C">
          <w:rPr>
            <w:rStyle w:val="Hyperlink"/>
            <w:noProof/>
          </w:rPr>
          <w:t>4.2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Утилита настройки доступа к полям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22</w:t>
        </w:r>
        <w:r w:rsidR="002E2B93">
          <w:rPr>
            <w:noProof/>
            <w:webHidden/>
          </w:rPr>
          <w:fldChar w:fldCharType="end"/>
        </w:r>
      </w:hyperlink>
    </w:p>
    <w:p w14:paraId="1B1FEE76" w14:textId="7942B36A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19" w:history="1">
        <w:r w:rsidR="002E2B93" w:rsidRPr="00DF222C">
          <w:rPr>
            <w:rStyle w:val="Hyperlink"/>
            <w:noProof/>
          </w:rPr>
          <w:t>4.3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Поле файлы документов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_Toc186300319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22</w:t>
        </w:r>
        <w:r w:rsidR="002E2B93">
          <w:rPr>
            <w:noProof/>
            <w:webHidden/>
          </w:rPr>
          <w:fldChar w:fldCharType="end"/>
        </w:r>
      </w:hyperlink>
    </w:p>
    <w:p w14:paraId="330BDC2A" w14:textId="02EA7891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0" w:history="1">
        <w:r w:rsidR="002E2B93" w:rsidRPr="00DF222C">
          <w:rPr>
            <w:rStyle w:val="Hyperlink"/>
            <w:noProof/>
          </w:rPr>
          <w:t>4.3.1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Администрирование библиотек хранилища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22</w:t>
        </w:r>
        <w:r w:rsidR="002E2B93">
          <w:rPr>
            <w:noProof/>
            <w:webHidden/>
          </w:rPr>
          <w:fldChar w:fldCharType="end"/>
        </w:r>
      </w:hyperlink>
    </w:p>
    <w:p w14:paraId="690A130B" w14:textId="59862268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1" w:history="1">
        <w:r w:rsidR="002E2B93" w:rsidRPr="00DF222C">
          <w:rPr>
            <w:rStyle w:val="Hyperlink"/>
            <w:noProof/>
          </w:rPr>
          <w:t>4.3.2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Создание библиотек хранилища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22</w:t>
        </w:r>
        <w:r w:rsidR="002E2B93">
          <w:rPr>
            <w:noProof/>
            <w:webHidden/>
          </w:rPr>
          <w:fldChar w:fldCharType="end"/>
        </w:r>
      </w:hyperlink>
    </w:p>
    <w:p w14:paraId="42897A64" w14:textId="4C79C298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22" w:history="1">
        <w:r w:rsidR="002E2B93" w:rsidRPr="00DF222C">
          <w:rPr>
            <w:rStyle w:val="Hyperlink"/>
            <w:noProof/>
          </w:rPr>
          <w:t>4.4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Импорт/Экспорт элементов списка в </w:t>
        </w:r>
        <w:r w:rsidR="002E2B93" w:rsidRPr="00DF222C">
          <w:rPr>
            <w:rStyle w:val="Hyperlink"/>
            <w:noProof/>
            <w:lang w:val="en-US"/>
          </w:rPr>
          <w:t>Excel</w:t>
        </w:r>
        <w:r w:rsidR="002E2B93" w:rsidRPr="00DF222C">
          <w:rPr>
            <w:rStyle w:val="Hyperlink"/>
            <w:noProof/>
          </w:rPr>
          <w:t xml:space="preserve"> файл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23</w:t>
        </w:r>
        <w:r w:rsidR="002E2B93">
          <w:rPr>
            <w:noProof/>
            <w:webHidden/>
          </w:rPr>
          <w:fldChar w:fldCharType="end"/>
        </w:r>
      </w:hyperlink>
    </w:p>
    <w:p w14:paraId="2F292FA9" w14:textId="2A70E16A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23" w:history="1">
        <w:r w:rsidR="002E2B93" w:rsidRPr="00DF222C">
          <w:rPr>
            <w:rStyle w:val="Hyperlink"/>
            <w:noProof/>
          </w:rPr>
          <w:t>4.5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Импорт сотрудников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24</w:t>
        </w:r>
        <w:r w:rsidR="002E2B93">
          <w:rPr>
            <w:noProof/>
            <w:webHidden/>
          </w:rPr>
          <w:fldChar w:fldCharType="end"/>
        </w:r>
      </w:hyperlink>
    </w:p>
    <w:p w14:paraId="5A163E5C" w14:textId="2FCF5683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4" w:history="1">
        <w:r w:rsidR="002E2B93" w:rsidRPr="00DF222C">
          <w:rPr>
            <w:rStyle w:val="Hyperlink"/>
            <w:noProof/>
          </w:rPr>
          <w:t>4.5.1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Импорт сотрудников в локальной версии </w:t>
        </w:r>
        <w:r w:rsidR="002E2B93" w:rsidRPr="00DF222C">
          <w:rPr>
            <w:rStyle w:val="Hyperlink"/>
            <w:noProof/>
            <w:lang w:val="en-US"/>
          </w:rPr>
          <w:t>Docs</w:t>
        </w:r>
        <w:r w:rsidR="002E2B93" w:rsidRPr="00DF222C">
          <w:rPr>
            <w:rStyle w:val="Hyperlink"/>
            <w:rFonts w:ascii="Cambria" w:hAnsi="Cambria"/>
            <w:noProof/>
          </w:rPr>
          <w:t>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24</w:t>
        </w:r>
        <w:r w:rsidR="002E2B93">
          <w:rPr>
            <w:noProof/>
            <w:webHidden/>
          </w:rPr>
          <w:fldChar w:fldCharType="end"/>
        </w:r>
      </w:hyperlink>
    </w:p>
    <w:p w14:paraId="226332B4" w14:textId="3605B4F4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5" w:history="1">
        <w:r w:rsidR="002E2B93" w:rsidRPr="00DF222C">
          <w:rPr>
            <w:rStyle w:val="Hyperlink"/>
            <w:noProof/>
          </w:rPr>
          <w:t>4.5.2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Запуск импорта сотрудников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26</w:t>
        </w:r>
        <w:r w:rsidR="002E2B93">
          <w:rPr>
            <w:noProof/>
            <w:webHidden/>
          </w:rPr>
          <w:fldChar w:fldCharType="end"/>
        </w:r>
      </w:hyperlink>
    </w:p>
    <w:p w14:paraId="529CF0B7" w14:textId="68DC4D6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26" w:history="1">
        <w:r w:rsidR="002E2B93" w:rsidRPr="00DF222C">
          <w:rPr>
            <w:rStyle w:val="Hyperlink"/>
            <w:noProof/>
          </w:rPr>
          <w:t>4.6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Импорт справочников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28</w:t>
        </w:r>
        <w:r w:rsidR="002E2B93">
          <w:rPr>
            <w:noProof/>
            <w:webHidden/>
          </w:rPr>
          <w:fldChar w:fldCharType="end"/>
        </w:r>
      </w:hyperlink>
    </w:p>
    <w:p w14:paraId="69CB87B3" w14:textId="4A709BC0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27" w:history="1">
        <w:r w:rsidR="002E2B93" w:rsidRPr="00DF222C">
          <w:rPr>
            <w:rStyle w:val="Hyperlink"/>
            <w:noProof/>
          </w:rPr>
          <w:t>4.7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Ознакомление с документом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29</w:t>
        </w:r>
        <w:r w:rsidR="002E2B93">
          <w:rPr>
            <w:noProof/>
            <w:webHidden/>
          </w:rPr>
          <w:fldChar w:fldCharType="end"/>
        </w:r>
      </w:hyperlink>
    </w:p>
    <w:p w14:paraId="4021DB75" w14:textId="4D470E50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8" w:history="1">
        <w:r w:rsidR="002E2B93" w:rsidRPr="00DF222C">
          <w:rPr>
            <w:rStyle w:val="Hyperlink"/>
            <w:noProof/>
          </w:rPr>
          <w:t>4.7.1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UpdateDocumentsReviewData - утилита обновления данных в таблице ознакомления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29</w:t>
        </w:r>
        <w:r w:rsidR="002E2B93">
          <w:rPr>
            <w:noProof/>
            <w:webHidden/>
          </w:rPr>
          <w:fldChar w:fldCharType="end"/>
        </w:r>
      </w:hyperlink>
    </w:p>
    <w:p w14:paraId="6DECF3E3" w14:textId="20BA1EB0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29" w:history="1">
        <w:r w:rsidR="002E2B93" w:rsidRPr="00DF222C">
          <w:rPr>
            <w:rStyle w:val="Hyperlink"/>
            <w:noProof/>
          </w:rPr>
          <w:t>4.7.2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Принудительная установка статусов ознакомления в карточках всех списков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_Toc186300329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36554A3F" w14:textId="60006C58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30" w:history="1">
        <w:r w:rsidR="002E2B93" w:rsidRPr="00DF222C">
          <w:rPr>
            <w:rStyle w:val="Hyperlink"/>
            <w:noProof/>
          </w:rPr>
          <w:t>4.8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Оповещения системы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010E1341" w14:textId="26B9CFC3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31" w:history="1">
        <w:r w:rsidR="002E2B93" w:rsidRPr="00DF222C">
          <w:rPr>
            <w:rStyle w:val="Hyperlink"/>
            <w:noProof/>
          </w:rPr>
          <w:t>4.8.1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Возможность отправки уведомления о доставке письма сотруднику из поля карточки документа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14055937" w14:textId="4DECBDD9" w:rsidR="002E2B93" w:rsidRDefault="004F48F9">
      <w:pPr>
        <w:pStyle w:val="TOC3"/>
        <w:tabs>
          <w:tab w:val="left" w:pos="120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32" w:history="1">
        <w:r w:rsidR="002E2B93" w:rsidRPr="00DF222C">
          <w:rPr>
            <w:rStyle w:val="Hyperlink"/>
            <w:noProof/>
          </w:rPr>
          <w:t>4.8.2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Добавление значений SendCompleted в таблицу MailMessageData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2C3C5A17" w14:textId="66B0E307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33" w:history="1">
        <w:r w:rsidR="002E2B93" w:rsidRPr="00DF222C">
          <w:rPr>
            <w:rStyle w:val="Hyperlink"/>
            <w:noProof/>
          </w:rPr>
          <w:t>4.9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Простановка колонтитулов в поле файлов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2258F1CC" w14:textId="5FCDEEF8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34" w:history="1">
        <w:r w:rsidR="002E2B93" w:rsidRPr="00DF222C">
          <w:rPr>
            <w:rStyle w:val="Hyperlink"/>
            <w:noProof/>
          </w:rPr>
          <w:t>4.10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Интерфейс для получения данных по документам картотеки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30</w:t>
        </w:r>
        <w:r w:rsidR="002E2B93">
          <w:rPr>
            <w:noProof/>
            <w:webHidden/>
          </w:rPr>
          <w:fldChar w:fldCharType="end"/>
        </w:r>
      </w:hyperlink>
    </w:p>
    <w:p w14:paraId="4940DB3D" w14:textId="7E19A844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35" w:history="1">
        <w:r w:rsidR="002E2B93" w:rsidRPr="00DF222C">
          <w:rPr>
            <w:rStyle w:val="Hyperlink"/>
            <w:noProof/>
          </w:rPr>
          <w:t>4.11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Поле табличные элементы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31</w:t>
        </w:r>
        <w:r w:rsidR="002E2B93">
          <w:rPr>
            <w:noProof/>
            <w:webHidden/>
          </w:rPr>
          <w:fldChar w:fldCharType="end"/>
        </w:r>
      </w:hyperlink>
    </w:p>
    <w:p w14:paraId="5827973A" w14:textId="330C22C8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36" w:history="1">
        <w:r w:rsidR="002E2B93" w:rsidRPr="00DF222C">
          <w:rPr>
            <w:rStyle w:val="Hyperlink"/>
            <w:noProof/>
          </w:rPr>
          <w:t>4.11.1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Поддержка множественной подстановки поля-источника при простановке в ячейку Табличных элементов элемента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31</w:t>
        </w:r>
        <w:r w:rsidR="002E2B93">
          <w:rPr>
            <w:noProof/>
            <w:webHidden/>
          </w:rPr>
          <w:fldChar w:fldCharType="end"/>
        </w:r>
      </w:hyperlink>
    </w:p>
    <w:p w14:paraId="01E168FC" w14:textId="0DEC240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37" w:history="1">
        <w:r w:rsidR="002E2B93" w:rsidRPr="00DF222C">
          <w:rPr>
            <w:rStyle w:val="Hyperlink"/>
            <w:noProof/>
          </w:rPr>
          <w:t>4.12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WSSDocs WebAPI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31</w:t>
        </w:r>
        <w:r w:rsidR="002E2B93">
          <w:rPr>
            <w:noProof/>
            <w:webHidden/>
          </w:rPr>
          <w:fldChar w:fldCharType="end"/>
        </w:r>
      </w:hyperlink>
    </w:p>
    <w:p w14:paraId="3F854804" w14:textId="609289EE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38" w:history="1">
        <w:r w:rsidR="002E2B93" w:rsidRPr="00DF222C">
          <w:rPr>
            <w:rStyle w:val="Hyperlink"/>
            <w:noProof/>
          </w:rPr>
          <w:t>4.12.1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Таблицы логирования запросов в БД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32</w:t>
        </w:r>
        <w:r w:rsidR="002E2B93">
          <w:rPr>
            <w:noProof/>
            <w:webHidden/>
          </w:rPr>
          <w:fldChar w:fldCharType="end"/>
        </w:r>
      </w:hyperlink>
    </w:p>
    <w:p w14:paraId="77288B55" w14:textId="1FA5E1F8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39" w:history="1">
        <w:r w:rsidR="002E2B93" w:rsidRPr="00DF222C">
          <w:rPr>
            <w:rStyle w:val="Hyperlink"/>
            <w:noProof/>
          </w:rPr>
          <w:t>4.12.2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Подключение к WebAPI в релизе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_Toc186300339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32</w:t>
        </w:r>
        <w:r w:rsidR="002E2B93">
          <w:rPr>
            <w:noProof/>
            <w:webHidden/>
          </w:rPr>
          <w:fldChar w:fldCharType="end"/>
        </w:r>
      </w:hyperlink>
    </w:p>
    <w:p w14:paraId="69763077" w14:textId="67F9B08C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0" w:history="1">
        <w:r w:rsidR="002E2B93" w:rsidRPr="00DF222C">
          <w:rPr>
            <w:rStyle w:val="Hyperlink"/>
            <w:noProof/>
            <w:lang w:val="en-US"/>
          </w:rPr>
          <w:t>4.13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Веб</w:t>
        </w:r>
        <w:r w:rsidR="002E2B93" w:rsidRPr="00DF222C">
          <w:rPr>
            <w:rStyle w:val="Hyperlink"/>
            <w:noProof/>
            <w:lang w:val="en-US"/>
          </w:rPr>
          <w:t>-</w:t>
        </w:r>
        <w:r w:rsidR="002E2B93" w:rsidRPr="00DF222C">
          <w:rPr>
            <w:rStyle w:val="Hyperlink"/>
            <w:noProof/>
          </w:rPr>
          <w:t>сервисы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обработчики</w:t>
        </w:r>
        <w:r w:rsidR="002E2B93" w:rsidRPr="00DF222C">
          <w:rPr>
            <w:rStyle w:val="Hyperlink"/>
            <w:noProof/>
            <w:lang w:val="en-US"/>
          </w:rPr>
          <w:t xml:space="preserve"> (WEB-Service)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37</w:t>
        </w:r>
        <w:r w:rsidR="002E2B93">
          <w:rPr>
            <w:noProof/>
            <w:webHidden/>
          </w:rPr>
          <w:fldChar w:fldCharType="end"/>
        </w:r>
      </w:hyperlink>
    </w:p>
    <w:p w14:paraId="762E3758" w14:textId="1C01D25A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41" w:history="1">
        <w:r w:rsidR="002E2B93" w:rsidRPr="00DF222C">
          <w:rPr>
            <w:rStyle w:val="Hyperlink"/>
            <w:noProof/>
            <w:lang w:val="en-US"/>
          </w:rPr>
          <w:t>4.13.1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Возможность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выбора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типа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аутентификации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для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веб</w:t>
        </w:r>
        <w:r w:rsidR="002E2B93" w:rsidRPr="00DF222C">
          <w:rPr>
            <w:rStyle w:val="Hyperlink"/>
            <w:noProof/>
            <w:lang w:val="en-US"/>
          </w:rPr>
          <w:t>-</w:t>
        </w:r>
        <w:r w:rsidR="002E2B93" w:rsidRPr="00DF222C">
          <w:rPr>
            <w:rStyle w:val="Hyperlink"/>
            <w:noProof/>
          </w:rPr>
          <w:t>обработчиков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37</w:t>
        </w:r>
        <w:r w:rsidR="002E2B93">
          <w:rPr>
            <w:noProof/>
            <w:webHidden/>
          </w:rPr>
          <w:fldChar w:fldCharType="end"/>
        </w:r>
      </w:hyperlink>
    </w:p>
    <w:p w14:paraId="660E1D4F" w14:textId="666A8FC3" w:rsidR="002E2B93" w:rsidRDefault="004F48F9">
      <w:pPr>
        <w:pStyle w:val="TOC3"/>
        <w:tabs>
          <w:tab w:val="left" w:pos="1440"/>
          <w:tab w:val="right" w:leader="dot" w:pos="9345"/>
        </w:tabs>
        <w:rPr>
          <w:rFonts w:cstheme="minorBidi"/>
          <w:noProof/>
          <w:sz w:val="22"/>
          <w:szCs w:val="22"/>
          <w:lang w:val="en-US"/>
        </w:rPr>
      </w:pPr>
      <w:hyperlink w:anchor="_Toc186300342" w:history="1">
        <w:r w:rsidR="002E2B93" w:rsidRPr="00DF222C">
          <w:rPr>
            <w:rStyle w:val="Hyperlink"/>
            <w:noProof/>
            <w:lang w:val="en-US"/>
          </w:rPr>
          <w:t>4.13.2</w:t>
        </w:r>
        <w:r w:rsidR="002E2B93">
          <w:rPr>
            <w:rFonts w:cstheme="minorBidi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Примечание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для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тестирования</w:t>
        </w:r>
        <w:r w:rsidR="002E2B93" w:rsidRPr="00DF222C">
          <w:rPr>
            <w:rStyle w:val="Hyperlink"/>
            <w:noProof/>
            <w:lang w:val="en-US"/>
          </w:rPr>
          <w:t xml:space="preserve"> </w:t>
        </w:r>
        <w:r w:rsidR="002E2B93" w:rsidRPr="00DF222C">
          <w:rPr>
            <w:rStyle w:val="Hyperlink"/>
            <w:noProof/>
          </w:rPr>
          <w:t>в</w:t>
        </w:r>
        <w:r w:rsidR="002E2B93" w:rsidRPr="00DF222C">
          <w:rPr>
            <w:rStyle w:val="Hyperlink"/>
            <w:noProof/>
            <w:lang w:val="en-US"/>
          </w:rPr>
          <w:t xml:space="preserve">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37</w:t>
        </w:r>
        <w:r w:rsidR="002E2B93">
          <w:rPr>
            <w:noProof/>
            <w:webHidden/>
          </w:rPr>
          <w:fldChar w:fldCharType="end"/>
        </w:r>
      </w:hyperlink>
    </w:p>
    <w:p w14:paraId="468740BB" w14:textId="7FDFFC36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3" w:history="1">
        <w:r w:rsidR="002E2B93" w:rsidRPr="00DF222C">
          <w:rPr>
            <w:rStyle w:val="Hyperlink"/>
            <w:rFonts w:eastAsiaTheme="minorHAnsi"/>
            <w:noProof/>
          </w:rPr>
          <w:t>4.14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rFonts w:eastAsiaTheme="minorHAnsi"/>
            <w:noProof/>
          </w:rPr>
          <w:t>Устранение уязвимостей системы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38</w:t>
        </w:r>
        <w:r w:rsidR="002E2B93">
          <w:rPr>
            <w:noProof/>
            <w:webHidden/>
          </w:rPr>
          <w:fldChar w:fldCharType="end"/>
        </w:r>
      </w:hyperlink>
    </w:p>
    <w:p w14:paraId="4DCB2864" w14:textId="4B907C90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4" w:history="1">
        <w:r w:rsidR="002E2B93" w:rsidRPr="00DF222C">
          <w:rPr>
            <w:rStyle w:val="Hyperlink"/>
            <w:noProof/>
            <w:lang w:val="en-US"/>
          </w:rPr>
          <w:t>4.15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  <w:lang w:val="en-US"/>
          </w:rPr>
          <w:t>Веб-часть Обновление карточек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38</w:t>
        </w:r>
        <w:r w:rsidR="002E2B93">
          <w:rPr>
            <w:noProof/>
            <w:webHidden/>
          </w:rPr>
          <w:fldChar w:fldCharType="end"/>
        </w:r>
      </w:hyperlink>
    </w:p>
    <w:p w14:paraId="05D951BC" w14:textId="59CC1F0E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5" w:history="1">
        <w:r w:rsidR="002E2B93" w:rsidRPr="00DF222C">
          <w:rPr>
            <w:rStyle w:val="Hyperlink"/>
            <w:noProof/>
          </w:rPr>
          <w:t>4.16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Очистка списка и удаленных элементов списка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38</w:t>
        </w:r>
        <w:r w:rsidR="002E2B93">
          <w:rPr>
            <w:noProof/>
            <w:webHidden/>
          </w:rPr>
          <w:fldChar w:fldCharType="end"/>
        </w:r>
      </w:hyperlink>
    </w:p>
    <w:p w14:paraId="7D213EC2" w14:textId="0BEE6635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6" w:history="1">
        <w:r w:rsidR="002E2B93" w:rsidRPr="00DF222C">
          <w:rPr>
            <w:rStyle w:val="Hyperlink"/>
            <w:noProof/>
          </w:rPr>
          <w:t>4.17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Периодические процедуры (Jobs)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39</w:t>
        </w:r>
        <w:r w:rsidR="002E2B93">
          <w:rPr>
            <w:noProof/>
            <w:webHidden/>
          </w:rPr>
          <w:fldChar w:fldCharType="end"/>
        </w:r>
      </w:hyperlink>
    </w:p>
    <w:p w14:paraId="7F7191C8" w14:textId="3F50AB1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7" w:history="1">
        <w:r w:rsidR="002E2B93" w:rsidRPr="00DF222C">
          <w:rPr>
            <w:rStyle w:val="Hyperlink"/>
            <w:noProof/>
          </w:rPr>
          <w:t>4.18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Скрытие ошибок системы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39</w:t>
        </w:r>
        <w:r w:rsidR="002E2B93">
          <w:rPr>
            <w:noProof/>
            <w:webHidden/>
          </w:rPr>
          <w:fldChar w:fldCharType="end"/>
        </w:r>
      </w:hyperlink>
    </w:p>
    <w:p w14:paraId="42F2A8DB" w14:textId="730D204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8" w:history="1">
        <w:r w:rsidR="002E2B93" w:rsidRPr="00DF222C">
          <w:rPr>
            <w:rStyle w:val="Hyperlink"/>
            <w:noProof/>
            <w:lang w:val="en-US"/>
          </w:rPr>
          <w:t>4.19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  <w:lang w:val="en-US"/>
          </w:rPr>
          <w:t>Простановка полей из подстановки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39</w:t>
        </w:r>
        <w:r w:rsidR="002E2B93">
          <w:rPr>
            <w:noProof/>
            <w:webHidden/>
          </w:rPr>
          <w:fldChar w:fldCharType="end"/>
        </w:r>
      </w:hyperlink>
    </w:p>
    <w:p w14:paraId="7244B57E" w14:textId="782C9801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49" w:history="1">
        <w:r w:rsidR="002E2B93" w:rsidRPr="00DF222C">
          <w:rPr>
            <w:rStyle w:val="Hyperlink"/>
            <w:noProof/>
            <w:lang w:val="en-US"/>
          </w:rPr>
          <w:t>4.20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  <w:lang w:val="en-US"/>
          </w:rPr>
          <w:t>WssClient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_Toc186300349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39</w:t>
        </w:r>
        <w:r w:rsidR="002E2B93">
          <w:rPr>
            <w:noProof/>
            <w:webHidden/>
          </w:rPr>
          <w:fldChar w:fldCharType="end"/>
        </w:r>
      </w:hyperlink>
    </w:p>
    <w:p w14:paraId="50F39E1B" w14:textId="2CFB3D7C" w:rsidR="002E2B93" w:rsidRDefault="004F48F9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300350" w:history="1">
        <w:r w:rsidR="002E2B93" w:rsidRPr="00DF222C">
          <w:rPr>
            <w:rStyle w:val="Hyperlink"/>
            <w:noProof/>
          </w:rPr>
          <w:t>5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Обязательные настройки нового дизайна </w:t>
        </w:r>
        <w:r w:rsidR="002E2B93" w:rsidRPr="00DF222C">
          <w:rPr>
            <w:rStyle w:val="Hyperlink"/>
            <w:noProof/>
            <w:lang w:val="en-US"/>
          </w:rPr>
          <w:t>Docs</w:t>
        </w:r>
        <w:r w:rsidR="002E2B93" w:rsidRPr="00DF222C">
          <w:rPr>
            <w:rStyle w:val="Hyperlink"/>
            <w:noProof/>
          </w:rPr>
          <w:t>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40</w:t>
        </w:r>
        <w:r w:rsidR="002E2B93">
          <w:rPr>
            <w:noProof/>
            <w:webHidden/>
          </w:rPr>
          <w:fldChar w:fldCharType="end"/>
        </w:r>
      </w:hyperlink>
    </w:p>
    <w:p w14:paraId="2D054B0D" w14:textId="3F868821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1" w:history="1">
        <w:r w:rsidR="002E2B93" w:rsidRPr="00DF222C">
          <w:rPr>
            <w:rStyle w:val="Hyperlink"/>
            <w:noProof/>
          </w:rPr>
          <w:t>5.1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Включение нового дизайна Docs5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40</w:t>
        </w:r>
        <w:r w:rsidR="002E2B93">
          <w:rPr>
            <w:noProof/>
            <w:webHidden/>
          </w:rPr>
          <w:fldChar w:fldCharType="end"/>
        </w:r>
      </w:hyperlink>
    </w:p>
    <w:p w14:paraId="3F1CF203" w14:textId="5A1E2B96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2" w:history="1">
        <w:r w:rsidR="002E2B93" w:rsidRPr="00DF222C">
          <w:rPr>
            <w:rStyle w:val="Hyperlink"/>
            <w:noProof/>
          </w:rPr>
          <w:t>5.2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Контекстное меню файлов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40</w:t>
        </w:r>
        <w:r w:rsidR="002E2B93">
          <w:rPr>
            <w:noProof/>
            <w:webHidden/>
          </w:rPr>
          <w:fldChar w:fldCharType="end"/>
        </w:r>
      </w:hyperlink>
    </w:p>
    <w:p w14:paraId="547D3115" w14:textId="0490FA8D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3" w:history="1">
        <w:r w:rsidR="002E2B93" w:rsidRPr="00DF222C">
          <w:rPr>
            <w:rStyle w:val="Hyperlink"/>
            <w:noProof/>
          </w:rPr>
          <w:t>5.3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 xml:space="preserve">Онлайн-редактор «LibreOffice </w:t>
        </w:r>
        <w:r w:rsidR="002E2B93" w:rsidRPr="00DF222C">
          <w:rPr>
            <w:rStyle w:val="Hyperlink"/>
            <w:noProof/>
            <w:lang w:val="en-US"/>
          </w:rPr>
          <w:t>Online</w:t>
        </w:r>
        <w:r w:rsidR="002E2B93" w:rsidRPr="00DF222C">
          <w:rPr>
            <w:rStyle w:val="Hyperlink"/>
            <w:noProof/>
          </w:rPr>
          <w:t>»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41</w:t>
        </w:r>
        <w:r w:rsidR="002E2B93">
          <w:rPr>
            <w:noProof/>
            <w:webHidden/>
          </w:rPr>
          <w:fldChar w:fldCharType="end"/>
        </w:r>
      </w:hyperlink>
    </w:p>
    <w:p w14:paraId="61D0E438" w14:textId="61484E6E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4" w:history="1">
        <w:r w:rsidR="002E2B93" w:rsidRPr="00DF222C">
          <w:rPr>
            <w:rStyle w:val="Hyperlink"/>
            <w:noProof/>
          </w:rPr>
          <w:t>5.4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Выбор редактора офисных файлов по умолчанию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_Toc186300354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42</w:t>
        </w:r>
        <w:r w:rsidR="002E2B93">
          <w:rPr>
            <w:noProof/>
            <w:webHidden/>
          </w:rPr>
          <w:fldChar w:fldCharType="end"/>
        </w:r>
      </w:hyperlink>
    </w:p>
    <w:p w14:paraId="25D02045" w14:textId="2448519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5" w:history="1">
        <w:r w:rsidR="002E2B93" w:rsidRPr="00DF222C">
          <w:rPr>
            <w:rStyle w:val="Hyperlink"/>
            <w:noProof/>
          </w:rPr>
          <w:t>5.5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Цветовые схемы СЭД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_Toc186300355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43</w:t>
        </w:r>
        <w:r w:rsidR="002E2B93">
          <w:rPr>
            <w:noProof/>
            <w:webHidden/>
          </w:rPr>
          <w:fldChar w:fldCharType="end"/>
        </w:r>
      </w:hyperlink>
    </w:p>
    <w:p w14:paraId="3C72CE6F" w14:textId="64F42FDF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6" w:history="1">
        <w:r w:rsidR="002E2B93" w:rsidRPr="00DF222C">
          <w:rPr>
            <w:rStyle w:val="Hyperlink"/>
            <w:noProof/>
          </w:rPr>
          <w:t>5.6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Автоматическое открытие превью в картотеке и карточке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_Toc186300356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43</w:t>
        </w:r>
        <w:r w:rsidR="002E2B93">
          <w:rPr>
            <w:noProof/>
            <w:webHidden/>
          </w:rPr>
          <w:fldChar w:fldCharType="end"/>
        </w:r>
      </w:hyperlink>
    </w:p>
    <w:p w14:paraId="1B664A39" w14:textId="52FC1BEB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7" w:history="1">
        <w:r w:rsidR="002E2B93" w:rsidRPr="00DF222C">
          <w:rPr>
            <w:rStyle w:val="Hyperlink"/>
            <w:noProof/>
          </w:rPr>
          <w:t>5.7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Аватар сотрудника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_Toc186300357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44</w:t>
        </w:r>
        <w:r w:rsidR="002E2B93">
          <w:rPr>
            <w:noProof/>
            <w:webHidden/>
          </w:rPr>
          <w:fldChar w:fldCharType="end"/>
        </w:r>
      </w:hyperlink>
    </w:p>
    <w:p w14:paraId="3E3A34A3" w14:textId="34997BB8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8" w:history="1">
        <w:r w:rsidR="002E2B93" w:rsidRPr="00DF222C">
          <w:rPr>
            <w:rStyle w:val="Hyperlink"/>
            <w:noProof/>
          </w:rPr>
          <w:t>5.8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Отображение поля решений в режиме "Переписка"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_Toc186300358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44</w:t>
        </w:r>
        <w:r w:rsidR="002E2B93">
          <w:rPr>
            <w:noProof/>
            <w:webHidden/>
          </w:rPr>
          <w:fldChar w:fldCharType="end"/>
        </w:r>
      </w:hyperlink>
    </w:p>
    <w:p w14:paraId="5A023970" w14:textId="274A0C7A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59" w:history="1">
        <w:r w:rsidR="002E2B93" w:rsidRPr="00DF222C">
          <w:rPr>
            <w:rStyle w:val="Hyperlink"/>
            <w:noProof/>
          </w:rPr>
          <w:t>5.9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Меню в картотеке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_Toc186300359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44</w:t>
        </w:r>
        <w:r w:rsidR="002E2B93">
          <w:rPr>
            <w:noProof/>
            <w:webHidden/>
          </w:rPr>
          <w:fldChar w:fldCharType="end"/>
        </w:r>
      </w:hyperlink>
    </w:p>
    <w:p w14:paraId="226270EE" w14:textId="18BE5A85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60" w:history="1">
        <w:r w:rsidR="002E2B93" w:rsidRPr="00DF222C">
          <w:rPr>
            <w:rStyle w:val="Hyperlink"/>
            <w:noProof/>
          </w:rPr>
          <w:t>5.10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Действия по документу в картотеке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_Toc186300360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46</w:t>
        </w:r>
        <w:r w:rsidR="002E2B93">
          <w:rPr>
            <w:noProof/>
            <w:webHidden/>
          </w:rPr>
          <w:fldChar w:fldCharType="end"/>
        </w:r>
      </w:hyperlink>
    </w:p>
    <w:p w14:paraId="35931BE0" w14:textId="468D5C35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61" w:history="1">
        <w:r w:rsidR="002E2B93" w:rsidRPr="00DF222C">
          <w:rPr>
            <w:rStyle w:val="Hyperlink"/>
            <w:noProof/>
          </w:rPr>
          <w:t>5.11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Вывод в превью текстовых файлов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_Toc186300361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48</w:t>
        </w:r>
        <w:r w:rsidR="002E2B93">
          <w:rPr>
            <w:noProof/>
            <w:webHidden/>
          </w:rPr>
          <w:fldChar w:fldCharType="end"/>
        </w:r>
      </w:hyperlink>
    </w:p>
    <w:p w14:paraId="67A129CD" w14:textId="0AA6CC70" w:rsidR="002E2B93" w:rsidRDefault="004F48F9">
      <w:pPr>
        <w:pStyle w:val="TOC2"/>
        <w:tabs>
          <w:tab w:val="left" w:pos="960"/>
          <w:tab w:val="right" w:leader="dot" w:pos="9345"/>
        </w:tabs>
        <w:rPr>
          <w:rFonts w:cstheme="minorBidi"/>
          <w:b w:val="0"/>
          <w:bCs w:val="0"/>
          <w:noProof/>
          <w:lang w:val="en-US"/>
        </w:rPr>
      </w:pPr>
      <w:hyperlink w:anchor="_Toc186300362" w:history="1">
        <w:r w:rsidR="002E2B93" w:rsidRPr="00DF222C">
          <w:rPr>
            <w:rStyle w:val="Hyperlink"/>
            <w:noProof/>
          </w:rPr>
          <w:t>5.12</w:t>
        </w:r>
        <w:r w:rsidR="002E2B93">
          <w:rPr>
            <w:rFonts w:cstheme="minorBidi"/>
            <w:b w:val="0"/>
            <w:bCs w:val="0"/>
            <w:noProof/>
            <w:lang w:val="en-US"/>
          </w:rPr>
          <w:tab/>
        </w:r>
        <w:r w:rsidR="002E2B93" w:rsidRPr="00DF222C">
          <w:rPr>
            <w:rStyle w:val="Hyperlink"/>
            <w:noProof/>
          </w:rPr>
          <w:t>Разделение ссылок на создание документов в каталоге по разделам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_Toc186300362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49</w:t>
        </w:r>
        <w:r w:rsidR="002E2B93">
          <w:rPr>
            <w:noProof/>
            <w:webHidden/>
          </w:rPr>
          <w:fldChar w:fldCharType="end"/>
        </w:r>
      </w:hyperlink>
    </w:p>
    <w:p w14:paraId="2CCD9DFA" w14:textId="0D5172BC" w:rsidR="002E2B93" w:rsidRDefault="004F48F9">
      <w:pPr>
        <w:pStyle w:val="TOC1"/>
        <w:tabs>
          <w:tab w:val="left" w:pos="480"/>
          <w:tab w:val="right" w:leader="dot" w:pos="9345"/>
        </w:tabs>
        <w:rPr>
          <w:rFonts w:cstheme="minorBidi"/>
          <w:b w:val="0"/>
          <w:bCs w:val="0"/>
          <w:i w:val="0"/>
          <w:iCs w:val="0"/>
          <w:noProof/>
          <w:sz w:val="22"/>
          <w:szCs w:val="22"/>
          <w:lang w:val="en-US"/>
        </w:rPr>
      </w:pPr>
      <w:hyperlink w:anchor="_Toc186300363" w:history="1">
        <w:r w:rsidR="002E2B93" w:rsidRPr="00DF222C">
          <w:rPr>
            <w:rStyle w:val="Hyperlink"/>
            <w:noProof/>
          </w:rPr>
          <w:t>6</w:t>
        </w:r>
        <w:r w:rsidR="002E2B93">
          <w:rPr>
            <w:rFonts w:cstheme="minorBidi"/>
            <w:b w:val="0"/>
            <w:bCs w:val="0"/>
            <w:i w:val="0"/>
            <w:iCs w:val="0"/>
            <w:noProof/>
            <w:sz w:val="22"/>
            <w:szCs w:val="22"/>
            <w:lang w:val="en-US"/>
          </w:rPr>
          <w:tab/>
        </w:r>
        <w:r w:rsidR="002E2B93" w:rsidRPr="00DF222C">
          <w:rPr>
            <w:rStyle w:val="Hyperlink"/>
            <w:noProof/>
          </w:rPr>
          <w:t>Тестирование</w:t>
        </w:r>
        <w:r w:rsidR="002E2B93">
          <w:rPr>
            <w:noProof/>
            <w:webHidden/>
          </w:rPr>
          <w:tab/>
        </w:r>
        <w:r w:rsidR="002E2B93">
          <w:rPr>
            <w:noProof/>
            <w:webHidden/>
          </w:rPr>
          <w:fldChar w:fldCharType="begin"/>
        </w:r>
        <w:r w:rsidR="002E2B93">
          <w:rPr>
            <w:noProof/>
            <w:webHidden/>
          </w:rPr>
          <w:instrText xml:space="preserve"> PAGEREF _Toc186300363 \h </w:instrText>
        </w:r>
        <w:r w:rsidR="002E2B93">
          <w:rPr>
            <w:noProof/>
            <w:webHidden/>
          </w:rPr>
        </w:r>
        <w:r w:rsidR="002E2B93">
          <w:rPr>
            <w:noProof/>
            <w:webHidden/>
          </w:rPr>
          <w:fldChar w:fldCharType="separate"/>
        </w:r>
        <w:r w:rsidR="002E2B93">
          <w:rPr>
            <w:noProof/>
            <w:webHidden/>
          </w:rPr>
          <w:t>50</w:t>
        </w:r>
        <w:r w:rsidR="002E2B93">
          <w:rPr>
            <w:noProof/>
            <w:webHidden/>
          </w:rPr>
          <w:fldChar w:fldCharType="end"/>
        </w:r>
      </w:hyperlink>
    </w:p>
    <w:p w14:paraId="7AC14477" w14:textId="4FC96B0E" w:rsidR="0036472B" w:rsidRPr="00E506D5" w:rsidRDefault="0064030C" w:rsidP="0036472B">
      <w:pPr>
        <w:spacing w:after="0" w:line="240" w:lineRule="auto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fldChar w:fldCharType="end"/>
      </w:r>
    </w:p>
    <w:p w14:paraId="7AC14478" w14:textId="77777777" w:rsidR="0036472B" w:rsidRDefault="0064030C">
      <w:pPr>
        <w:spacing w:after="0" w:line="240" w:lineRule="auto"/>
        <w:jc w:val="left"/>
        <w:rPr>
          <w:rFonts w:asciiTheme="majorHAnsi" w:eastAsiaTheme="majorEastAsia" w:hAnsiTheme="majorHAnsi"/>
          <w:b/>
          <w:bCs/>
          <w:kern w:val="32"/>
          <w:sz w:val="32"/>
          <w:szCs w:val="32"/>
        </w:rPr>
      </w:pPr>
      <w:r>
        <w:br w:type="page"/>
      </w:r>
    </w:p>
    <w:p w14:paraId="75368C35" w14:textId="1BCBF03E" w:rsidR="00404A14" w:rsidRDefault="00404A14" w:rsidP="00650424">
      <w:pPr>
        <w:pStyle w:val="Heading1"/>
        <w:rPr>
          <w:rFonts w:eastAsiaTheme="minorEastAsia"/>
        </w:rPr>
      </w:pPr>
      <w:bookmarkStart w:id="0" w:name="_Toc186300274"/>
      <w:r w:rsidRPr="00404A14">
        <w:rPr>
          <w:rFonts w:eastAsiaTheme="minorEastAsia"/>
        </w:rPr>
        <w:lastRenderedPageBreak/>
        <w:t>Миграция WSSDocs4 в Docs5</w:t>
      </w:r>
      <w:bookmarkEnd w:id="0"/>
    </w:p>
    <w:p w14:paraId="714C1836" w14:textId="77777777" w:rsidR="00404A14" w:rsidRDefault="00404A14" w:rsidP="00404A14">
      <w:pPr>
        <w:rPr>
          <w:lang w:eastAsia="ru-RU"/>
        </w:rPr>
      </w:pPr>
      <w:r>
        <w:rPr>
          <w:lang w:eastAsia="ru-RU"/>
        </w:rPr>
        <w:t xml:space="preserve">Первичным шагом является миграция инсталляции СЭД WSSDocs4 в </w:t>
      </w:r>
      <w:r w:rsidRPr="008D253B">
        <w:rPr>
          <w:lang w:eastAsia="ru-RU"/>
        </w:rPr>
        <w:t>Docs5</w:t>
      </w:r>
      <w:r>
        <w:rPr>
          <w:lang w:eastAsia="ru-RU"/>
        </w:rPr>
        <w:t>.</w:t>
      </w:r>
    </w:p>
    <w:p w14:paraId="79CC2DEC" w14:textId="7F458BA6" w:rsidR="00404A14" w:rsidRDefault="00404A14" w:rsidP="00650424">
      <w:pPr>
        <w:rPr>
          <w:lang w:eastAsia="ru-RU"/>
        </w:rPr>
      </w:pPr>
      <w:r>
        <w:rPr>
          <w:lang w:eastAsia="ru-RU"/>
        </w:rPr>
        <w:t xml:space="preserve">Миграция подробно описана в </w:t>
      </w:r>
      <w:r w:rsidR="00FF0B2A">
        <w:rPr>
          <w:lang w:eastAsia="ru-RU"/>
        </w:rPr>
        <w:t xml:space="preserve">документе </w:t>
      </w:r>
      <w:r>
        <w:rPr>
          <w:lang w:eastAsia="ru-RU"/>
        </w:rPr>
        <w:t>«</w:t>
      </w:r>
      <w:r w:rsidRPr="008D253B">
        <w:rPr>
          <w:lang w:eastAsia="ru-RU"/>
        </w:rPr>
        <w:t>Миграция WSSDocs4 в WSSDocs5</w:t>
      </w:r>
      <w:r>
        <w:rPr>
          <w:lang w:eastAsia="ru-RU"/>
        </w:rPr>
        <w:t>».</w:t>
      </w:r>
    </w:p>
    <w:p w14:paraId="0F08D7B0" w14:textId="3461FC3B" w:rsidR="00314BFD" w:rsidRPr="00650424" w:rsidRDefault="00314BFD" w:rsidP="00650424">
      <w:r>
        <w:rPr>
          <w:lang w:eastAsia="ru-RU"/>
        </w:rPr>
        <w:t xml:space="preserve">В процессе миграции будут использоваться утилиты, запуск и работа с которыми отличается от </w:t>
      </w:r>
      <w:r w:rsidRPr="008D253B">
        <w:rPr>
          <w:lang w:eastAsia="ru-RU"/>
        </w:rPr>
        <w:t>WSSDocs4</w:t>
      </w:r>
      <w:r>
        <w:rPr>
          <w:lang w:eastAsia="ru-RU"/>
        </w:rPr>
        <w:t>. Нужно ознакомиться с документом «</w:t>
      </w:r>
      <w:r w:rsidR="00FF0B2A">
        <w:rPr>
          <w:lang w:eastAsia="ru-RU"/>
        </w:rPr>
        <w:t>Запуск утилит в WSSDocs5</w:t>
      </w:r>
      <w:r>
        <w:rPr>
          <w:lang w:eastAsia="ru-RU"/>
        </w:rPr>
        <w:t>».</w:t>
      </w:r>
    </w:p>
    <w:p w14:paraId="7AC1447B" w14:textId="724344B2" w:rsidR="0036472B" w:rsidRDefault="00F00C96" w:rsidP="00650424">
      <w:pPr>
        <w:pStyle w:val="Heading1"/>
      </w:pPr>
      <w:bookmarkStart w:id="1" w:name="_Toc175156531"/>
      <w:bookmarkStart w:id="2" w:name="_Toc175156532"/>
      <w:bookmarkStart w:id="3" w:name="_Toc186300275"/>
      <w:bookmarkEnd w:id="1"/>
      <w:bookmarkEnd w:id="2"/>
      <w:r>
        <w:t>Обязательные настройки</w:t>
      </w:r>
      <w:bookmarkEnd w:id="3"/>
    </w:p>
    <w:p w14:paraId="018C48C4" w14:textId="3BB5D845" w:rsidR="00A10820" w:rsidRDefault="00CB42BD" w:rsidP="00FD563B">
      <w:r>
        <w:t xml:space="preserve">Раздел содержит описание изменений, которые обязательно нужно проверить/выполнить/учесть при переходе на </w:t>
      </w:r>
      <w:r>
        <w:rPr>
          <w:lang w:val="en-US"/>
        </w:rPr>
        <w:t>Docs</w:t>
      </w:r>
      <w:r w:rsidRPr="00FD563B">
        <w:t>5.</w:t>
      </w:r>
    </w:p>
    <w:p w14:paraId="6BB43700" w14:textId="065515CC" w:rsidR="00965579" w:rsidRDefault="00965579" w:rsidP="00965579">
      <w:pPr>
        <w:pStyle w:val="Heading2"/>
      </w:pPr>
      <w:bookmarkStart w:id="4" w:name="_Toc186300276"/>
      <w:r w:rsidRPr="00E63FAA">
        <w:t>Страница администрирования</w:t>
      </w:r>
      <w:bookmarkEnd w:id="4"/>
    </w:p>
    <w:p w14:paraId="0931F6A0" w14:textId="22369345" w:rsidR="00965579" w:rsidRDefault="00965579" w:rsidP="00FD563B">
      <w:r>
        <w:t>Ссылки</w:t>
      </w:r>
      <w:r w:rsidR="00CF5C55">
        <w:t xml:space="preserve"> на странице администрирования изменены.</w:t>
      </w:r>
    </w:p>
    <w:p w14:paraId="7671090E" w14:textId="33EDE2E7" w:rsidR="00CF5C55" w:rsidRDefault="00CF5C55" w:rsidP="00FD563B">
      <w:r>
        <w:t xml:space="preserve">Начиная с </w:t>
      </w:r>
      <w:r>
        <w:rPr>
          <w:lang w:val="en-US"/>
        </w:rPr>
        <w:t>Docs</w:t>
      </w:r>
      <w:r w:rsidRPr="00FD563B">
        <w:t>5:</w:t>
      </w:r>
    </w:p>
    <w:p w14:paraId="48268911" w14:textId="597B022A" w:rsidR="00C05A41" w:rsidRPr="00E302A1" w:rsidRDefault="00C05A41" w:rsidP="00FD563B">
      <w:r>
        <w:t xml:space="preserve">Сама страница администрирования открывается по ссылке - </w:t>
      </w:r>
      <w:r w:rsidRPr="00C05A41">
        <w:t>/</w:t>
      </w:r>
      <w:r w:rsidR="00E302A1">
        <w:rPr>
          <w:lang w:val="en-US"/>
        </w:rPr>
        <w:t>hfccs</w:t>
      </w:r>
    </w:p>
    <w:p w14:paraId="228BCBDE" w14:textId="0DA8D7C6" w:rsidR="00C05A41" w:rsidRPr="00FD563B" w:rsidRDefault="00C05A41" w:rsidP="00FD563B">
      <w:r>
        <w:t xml:space="preserve">Путь к странице администрирования списка формируется по следующему типу: </w:t>
      </w:r>
      <w:r w:rsidR="00D20AD4">
        <w:rPr>
          <w:lang w:val="en-US"/>
        </w:rPr>
        <w:t>dms</w:t>
      </w:r>
      <w:r w:rsidRPr="0092350E">
        <w:rPr>
          <w:i/>
        </w:rPr>
        <w:t>/&lt;адрес_узла&gt;</w:t>
      </w:r>
      <w:r w:rsidRPr="002F5748">
        <w:rPr>
          <w:b/>
        </w:rPr>
        <w:t>/</w:t>
      </w:r>
      <w:r w:rsidRPr="00FD563B">
        <w:t>DMS.Controls/AdminLinks</w:t>
      </w:r>
    </w:p>
    <w:p w14:paraId="32903C97" w14:textId="412FBAE4" w:rsidR="00C05A41" w:rsidRDefault="00C05A41" w:rsidP="00CF5C55">
      <w:r>
        <w:t>Ссылки на странице администрирования:</w:t>
      </w:r>
    </w:p>
    <w:p w14:paraId="289E59FF" w14:textId="0F274EFE" w:rsidR="00CF5C55" w:rsidRDefault="00CF5C55" w:rsidP="00FD563B">
      <w:pPr>
        <w:pStyle w:val="ListParagraph"/>
        <w:numPr>
          <w:ilvl w:val="0"/>
          <w:numId w:val="34"/>
        </w:numPr>
      </w:pPr>
      <w:r>
        <w:t xml:space="preserve">Глобальные настройки системы - </w:t>
      </w:r>
      <w:r w:rsidRPr="00CF5C55">
        <w:t>/Admin</w:t>
      </w:r>
    </w:p>
    <w:p w14:paraId="5DEF4BC6" w14:textId="0C69D46C" w:rsidR="00CF5C55" w:rsidRDefault="00CF5C55" w:rsidP="00FD563B">
      <w:pPr>
        <w:pStyle w:val="ListParagraph"/>
        <w:numPr>
          <w:ilvl w:val="0"/>
          <w:numId w:val="34"/>
        </w:numPr>
      </w:pPr>
      <w:r>
        <w:t xml:space="preserve">Настройка интерфейсов просмотра списков - </w:t>
      </w:r>
      <w:r w:rsidRPr="00CF5C55">
        <w:t>/Publishing</w:t>
      </w:r>
    </w:p>
    <w:p w14:paraId="403AD75A" w14:textId="019B4A5D" w:rsidR="00CF5C55" w:rsidRDefault="00CF5C55" w:rsidP="00FD563B">
      <w:pPr>
        <w:pStyle w:val="ListParagraph"/>
        <w:numPr>
          <w:ilvl w:val="0"/>
          <w:numId w:val="34"/>
        </w:numPr>
      </w:pPr>
      <w:r>
        <w:t xml:space="preserve">Настройка периодичности запуска периодических процедур - </w:t>
      </w:r>
      <w:r w:rsidRPr="00CF5C55">
        <w:t>/Admin/jobs</w:t>
      </w:r>
    </w:p>
    <w:p w14:paraId="0A0DD4BF" w14:textId="50A143B9" w:rsidR="000558D8" w:rsidRDefault="00CF5C55" w:rsidP="00FD563B">
      <w:pPr>
        <w:pStyle w:val="ListParagraph"/>
        <w:numPr>
          <w:ilvl w:val="0"/>
          <w:numId w:val="34"/>
        </w:numPr>
      </w:pPr>
      <w:r>
        <w:t xml:space="preserve">Страница обновления настроек процессов </w:t>
      </w:r>
      <w:r w:rsidR="00D42F07">
        <w:t xml:space="preserve">- </w:t>
      </w:r>
      <w:r w:rsidR="00D42F07" w:rsidRPr="00D42F07">
        <w:t>/DMS.Workflow/UpdateProcessSettings</w:t>
      </w:r>
    </w:p>
    <w:p w14:paraId="613B5747" w14:textId="77777777" w:rsidR="00965579" w:rsidRPr="009F07B6" w:rsidRDefault="00965579" w:rsidP="00965579">
      <w:pPr>
        <w:pStyle w:val="Heading3"/>
      </w:pPr>
      <w:bookmarkStart w:id="5" w:name="_Toc186300277"/>
      <w:r w:rsidRPr="0003649E">
        <w:t>Проверка созданного вручную списка на целостность и корректность данных</w:t>
      </w:r>
      <w:bookmarkEnd w:id="5"/>
    </w:p>
    <w:p w14:paraId="3C901FD3" w14:textId="77777777" w:rsidR="00965579" w:rsidRDefault="00965579" w:rsidP="00965579">
      <w:r>
        <w:t>Начиная</w:t>
      </w:r>
      <w:r w:rsidRPr="006D3520">
        <w:t xml:space="preserve"> </w:t>
      </w:r>
      <w:r>
        <w:t>с</w:t>
      </w:r>
      <w:r w:rsidRPr="006D3520">
        <w:t xml:space="preserve"> </w:t>
      </w:r>
      <w:r>
        <w:rPr>
          <w:lang w:val="en-US"/>
        </w:rPr>
        <w:t>Docs</w:t>
      </w:r>
      <w:r w:rsidRPr="006D3520">
        <w:t>5</w:t>
      </w:r>
      <w:r w:rsidRPr="009F07B6">
        <w:t xml:space="preserve"> </w:t>
      </w:r>
      <w:r>
        <w:t xml:space="preserve">кнопка «Проверить метаданные списка </w:t>
      </w:r>
      <w:r>
        <w:rPr>
          <w:lang w:val="en-US"/>
        </w:rPr>
        <w:t>WSSC</w:t>
      </w:r>
      <w:r w:rsidRPr="00C21D03">
        <w:t>_</w:t>
      </w:r>
      <w:r>
        <w:rPr>
          <w:lang w:val="en-US"/>
        </w:rPr>
        <w:t>AdminLinks</w:t>
      </w:r>
      <w:r>
        <w:t>»</w:t>
      </w:r>
      <w:r w:rsidRPr="00C21D03">
        <w:t xml:space="preserve"> </w:t>
      </w:r>
      <w:r>
        <w:t>на странице</w:t>
      </w:r>
      <w:r w:rsidRPr="009F07B6">
        <w:t xml:space="preserve"> </w:t>
      </w:r>
      <w:r w:rsidRPr="009F07B6">
        <w:rPr>
          <w:b/>
        </w:rPr>
        <w:t>/</w:t>
      </w:r>
      <w:r w:rsidRPr="006D3520">
        <w:rPr>
          <w:b/>
          <w:lang w:val="en-US"/>
        </w:rPr>
        <w:t>dms</w:t>
      </w:r>
      <w:r w:rsidRPr="009F07B6">
        <w:rPr>
          <w:b/>
        </w:rPr>
        <w:t>/&lt;</w:t>
      </w:r>
      <w:r>
        <w:rPr>
          <w:b/>
        </w:rPr>
        <w:t>узел</w:t>
      </w:r>
      <w:r w:rsidRPr="009F07B6">
        <w:rPr>
          <w:b/>
        </w:rPr>
        <w:t>&gt;/</w:t>
      </w:r>
      <w:r w:rsidRPr="006D3520">
        <w:rPr>
          <w:b/>
          <w:lang w:val="en-US"/>
        </w:rPr>
        <w:t>DMS</w:t>
      </w:r>
      <w:r w:rsidRPr="009F07B6">
        <w:rPr>
          <w:b/>
        </w:rPr>
        <w:t>.</w:t>
      </w:r>
      <w:r w:rsidRPr="006D3520">
        <w:rPr>
          <w:b/>
          <w:lang w:val="en-US"/>
        </w:rPr>
        <w:t>Controls</w:t>
      </w:r>
      <w:r w:rsidRPr="009F07B6">
        <w:rPr>
          <w:b/>
        </w:rPr>
        <w:t>/</w:t>
      </w:r>
      <w:r w:rsidRPr="006D3520">
        <w:rPr>
          <w:b/>
          <w:lang w:val="en-US"/>
        </w:rPr>
        <w:t>AdminLinks</w:t>
      </w:r>
      <w:r w:rsidRPr="009F07B6">
        <w:rPr>
          <w:b/>
        </w:rPr>
        <w:t>?</w:t>
      </w:r>
      <w:r w:rsidRPr="00C21D03">
        <w:rPr>
          <w:b/>
          <w:highlight w:val="yellow"/>
          <w:lang w:val="en-US"/>
        </w:rPr>
        <w:t>ensureSchema</w:t>
      </w:r>
      <w:r w:rsidRPr="009F07B6">
        <w:rPr>
          <w:b/>
          <w:highlight w:val="yellow"/>
        </w:rPr>
        <w:t>=</w:t>
      </w:r>
      <w:r w:rsidRPr="00C21D03">
        <w:rPr>
          <w:b/>
          <w:highlight w:val="yellow"/>
          <w:lang w:val="en-US"/>
        </w:rPr>
        <w:t>true</w:t>
      </w:r>
    </w:p>
    <w:p w14:paraId="0021C41D" w14:textId="77777777" w:rsidR="00965579" w:rsidRDefault="00965579" w:rsidP="00965579">
      <w:pPr>
        <w:pStyle w:val="Heading3"/>
      </w:pPr>
      <w:bookmarkStart w:id="6" w:name="_Toc186300278"/>
      <w:commentRangeStart w:id="7"/>
      <w:r w:rsidRPr="00E9540B">
        <w:rPr>
          <w:highlight w:val="yellow"/>
        </w:rPr>
        <w:t>Восстановление ссылки по отображаемому названию</w:t>
      </w:r>
      <w:bookmarkEnd w:id="6"/>
      <w:commentRangeEnd w:id="7"/>
      <w:r w:rsidR="009D523C">
        <w:rPr>
          <w:rStyle w:val="CommentReference"/>
          <w:rFonts w:asciiTheme="minorHAnsi" w:eastAsiaTheme="minorEastAsia" w:hAnsiTheme="minorHAnsi"/>
          <w:b w:val="0"/>
          <w:bCs w:val="0"/>
        </w:rPr>
        <w:commentReference w:id="7"/>
      </w:r>
    </w:p>
    <w:p w14:paraId="2A6D3393" w14:textId="77777777" w:rsidR="00965579" w:rsidRPr="009F07B6" w:rsidRDefault="00965579" w:rsidP="00965579">
      <w:pPr>
        <w:pStyle w:val="ListParagraph"/>
        <w:ind w:left="0"/>
      </w:pPr>
      <w:r w:rsidRPr="009F07B6">
        <w:t xml:space="preserve">Начиная с </w:t>
      </w:r>
      <w:r w:rsidRPr="009F07B6">
        <w:rPr>
          <w:lang w:val="en-US"/>
        </w:rPr>
        <w:t>Docs</w:t>
      </w:r>
      <w:r w:rsidRPr="009F07B6">
        <w:t>5:</w:t>
      </w:r>
    </w:p>
    <w:p w14:paraId="3A605A3B" w14:textId="77777777" w:rsidR="00965579" w:rsidRDefault="00965579" w:rsidP="00965579">
      <w:r>
        <w:t xml:space="preserve">Для корректной работы возможности необходимо включить обработчик </w:t>
      </w:r>
      <w:r w:rsidRPr="00294175">
        <w:t>«Восстановление ссылок администрирования по отображаемым названиям»</w:t>
      </w:r>
      <w:r w:rsidRPr="00AD0E3D">
        <w:t>.</w:t>
      </w:r>
      <w:r w:rsidRPr="00294175">
        <w:t xml:space="preserve"> </w:t>
      </w:r>
    </w:p>
    <w:p w14:paraId="1D726AC5" w14:textId="77777777" w:rsidR="00965579" w:rsidRDefault="00965579" w:rsidP="00965579">
      <w:r>
        <w:t>Далее существует 2 варианта работы возможности (рекомендуется использовать второй).</w:t>
      </w:r>
    </w:p>
    <w:p w14:paraId="4976B92B" w14:textId="77777777" w:rsidR="00965579" w:rsidRPr="00AD0E3D" w:rsidRDefault="00965579" w:rsidP="00965579">
      <w:pPr>
        <w:rPr>
          <w:b/>
        </w:rPr>
      </w:pPr>
      <w:r w:rsidRPr="00AD0E3D">
        <w:rPr>
          <w:b/>
        </w:rPr>
        <w:t>Первый вариант:</w:t>
      </w:r>
    </w:p>
    <w:p w14:paraId="6AAA89E6" w14:textId="77777777" w:rsidR="00965579" w:rsidRDefault="00965579" w:rsidP="00965579">
      <w:pPr>
        <w:pStyle w:val="ListParagraph"/>
        <w:numPr>
          <w:ilvl w:val="0"/>
          <w:numId w:val="28"/>
        </w:numPr>
        <w:spacing w:after="0" w:line="240" w:lineRule="auto"/>
        <w:contextualSpacing w:val="0"/>
        <w:jc w:val="left"/>
      </w:pPr>
      <w:r>
        <w:t xml:space="preserve">Для того чтобы корректно обновить ссылки на библиотеки с файлами, необходимо заранее переименовать ссылки на библиотеки в списке </w:t>
      </w:r>
      <w:r w:rsidRPr="004E7F8F">
        <w:rPr>
          <w:lang w:val="en-US"/>
        </w:rPr>
        <w:t>WSSC</w:t>
      </w:r>
      <w:r w:rsidRPr="00530C49">
        <w:t>_</w:t>
      </w:r>
      <w:r w:rsidRPr="004E7F8F">
        <w:rPr>
          <w:lang w:val="en-US"/>
        </w:rPr>
        <w:t>AdminLinks</w:t>
      </w:r>
      <w:r>
        <w:t xml:space="preserve"> нового узла в соответствии с шаблонными именами: «Библиотека </w:t>
      </w:r>
      <w:r w:rsidRPr="00A80C34">
        <w:t>"</w:t>
      </w:r>
      <w:r>
        <w:t>Файлы документов</w:t>
      </w:r>
      <w:r w:rsidRPr="00A80C34">
        <w:t>"</w:t>
      </w:r>
      <w:r>
        <w:t xml:space="preserve">» (вместо </w:t>
      </w:r>
      <w:r w:rsidRPr="00535ACE">
        <w:t>WSSC_Файлы документов</w:t>
      </w:r>
      <w:r>
        <w:t xml:space="preserve">), «Библиотека </w:t>
      </w:r>
      <w:r w:rsidRPr="00A80C34">
        <w:t>"</w:t>
      </w:r>
      <w:r>
        <w:t>Шаблоны документов</w:t>
      </w:r>
      <w:r w:rsidRPr="00A80C34">
        <w:t>"</w:t>
      </w:r>
      <w:r>
        <w:t xml:space="preserve">», «Библиотека </w:t>
      </w:r>
      <w:r w:rsidRPr="00A80C34">
        <w:t>"Доп. файлы"</w:t>
      </w:r>
      <w:r>
        <w:t xml:space="preserve">», «Библиотека </w:t>
      </w:r>
      <w:r w:rsidRPr="00A80C34">
        <w:t>"Файлы скан. копий"</w:t>
      </w:r>
      <w:r>
        <w:t>».</w:t>
      </w:r>
    </w:p>
    <w:p w14:paraId="2B79303F" w14:textId="77777777" w:rsidR="00965579" w:rsidRDefault="00965579" w:rsidP="00965579">
      <w:pPr>
        <w:pStyle w:val="ListParagraph"/>
        <w:numPr>
          <w:ilvl w:val="0"/>
          <w:numId w:val="28"/>
        </w:numPr>
        <w:spacing w:after="0" w:line="240" w:lineRule="auto"/>
        <w:contextualSpacing w:val="0"/>
        <w:jc w:val="left"/>
      </w:pPr>
      <w:r>
        <w:lastRenderedPageBreak/>
        <w:t>Перейти</w:t>
      </w:r>
      <w:r w:rsidRPr="004E7F8F">
        <w:t xml:space="preserve"> </w:t>
      </w:r>
      <w:r>
        <w:t>по</w:t>
      </w:r>
      <w:r w:rsidRPr="004E7F8F">
        <w:t xml:space="preserve"> </w:t>
      </w:r>
      <w:r>
        <w:t xml:space="preserve">ссылке </w:t>
      </w:r>
      <w:r w:rsidRPr="004E7F8F">
        <w:rPr>
          <w:lang w:val="en-US"/>
        </w:rPr>
        <w:t>dms</w:t>
      </w:r>
      <w:r w:rsidRPr="004E7F8F">
        <w:t>/&lt;</w:t>
      </w:r>
      <w:r w:rsidRPr="00367B5F">
        <w:t>адрес</w:t>
      </w:r>
      <w:r w:rsidRPr="004E7F8F">
        <w:t>_</w:t>
      </w:r>
      <w:r>
        <w:t>нового_</w:t>
      </w:r>
      <w:r w:rsidRPr="00367B5F">
        <w:t>узла</w:t>
      </w:r>
      <w:r w:rsidRPr="004E7F8F">
        <w:t>&gt;/</w:t>
      </w:r>
      <w:r w:rsidRPr="004E7F8F">
        <w:rPr>
          <w:lang w:val="en-US"/>
        </w:rPr>
        <w:t>DMS</w:t>
      </w:r>
      <w:r w:rsidRPr="004E7F8F">
        <w:t>.</w:t>
      </w:r>
      <w:r w:rsidRPr="004E7F8F">
        <w:rPr>
          <w:lang w:val="en-US"/>
        </w:rPr>
        <w:t>Controls</w:t>
      </w:r>
      <w:r w:rsidRPr="004E7F8F">
        <w:t>/</w:t>
      </w:r>
      <w:r w:rsidRPr="004E7F8F">
        <w:rPr>
          <w:lang w:val="en-US"/>
        </w:rPr>
        <w:t>AdminLinks</w:t>
      </w:r>
      <w:r w:rsidRPr="004E7F8F">
        <w:t>/</w:t>
      </w:r>
      <w:r w:rsidRPr="004E7F8F">
        <w:rPr>
          <w:lang w:val="en-US"/>
        </w:rPr>
        <w:t>InitLinksButton</w:t>
      </w:r>
      <w:r w:rsidRPr="004E7F8F">
        <w:rPr>
          <w:b/>
        </w:rPr>
        <w:t>?</w:t>
      </w:r>
      <w:r w:rsidRPr="004E7F8F">
        <w:rPr>
          <w:b/>
          <w:lang w:val="en-US"/>
        </w:rPr>
        <w:t>initLinks</w:t>
      </w:r>
      <w:r w:rsidRPr="004E7F8F">
        <w:rPr>
          <w:b/>
        </w:rPr>
        <w:t>=</w:t>
      </w:r>
      <w:r w:rsidRPr="004E7F8F">
        <w:rPr>
          <w:b/>
          <w:lang w:val="en-US"/>
        </w:rPr>
        <w:t>true</w:t>
      </w:r>
      <w:r w:rsidRPr="004E7F8F">
        <w:rPr>
          <w:b/>
        </w:rPr>
        <w:t xml:space="preserve"> </w:t>
      </w:r>
      <w:r w:rsidRPr="004E7F8F">
        <w:t>и н</w:t>
      </w:r>
      <w:r>
        <w:t xml:space="preserve">ажать на кнопку </w:t>
      </w:r>
      <w:r w:rsidRPr="00535ACE">
        <w:t>кнопка «Проверить адреса ссылок элементов»</w:t>
      </w:r>
      <w:r w:rsidRPr="004E7F8F">
        <w:t>.</w:t>
      </w:r>
    </w:p>
    <w:p w14:paraId="633CA5BE" w14:textId="77777777" w:rsidR="00965579" w:rsidRDefault="00965579" w:rsidP="00965579">
      <w:r>
        <w:t xml:space="preserve">Примечания: </w:t>
      </w:r>
    </w:p>
    <w:p w14:paraId="28AF6775" w14:textId="77777777" w:rsidR="00965579" w:rsidRDefault="00965579" w:rsidP="00965579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left"/>
      </w:pPr>
      <w:r>
        <w:t>Также можно изменить названия библиотек вручную в списке</w:t>
      </w:r>
      <w:r w:rsidRPr="00535ACE">
        <w:t xml:space="preserve"> WSSC_AdminLinks</w:t>
      </w:r>
      <w:r>
        <w:t xml:space="preserve"> после создания нового узла – ссылки обновятся автоматически после смены названия.</w:t>
      </w:r>
    </w:p>
    <w:p w14:paraId="6C20A986" w14:textId="77777777" w:rsidR="00965579" w:rsidRPr="004E7F8F" w:rsidRDefault="00965579" w:rsidP="00965579">
      <w:pPr>
        <w:pStyle w:val="ListParagraph"/>
        <w:numPr>
          <w:ilvl w:val="0"/>
          <w:numId w:val="32"/>
        </w:numPr>
        <w:spacing w:after="0" w:line="240" w:lineRule="auto"/>
        <w:contextualSpacing w:val="0"/>
        <w:jc w:val="left"/>
      </w:pPr>
      <w:r>
        <w:t>Сразу после копирования узла можно пересохранить все ссылки на списки (</w:t>
      </w:r>
      <w:r w:rsidRPr="00AD0E3D">
        <w:t>WSSC_Этапы</w:t>
      </w:r>
      <w:r>
        <w:t>,</w:t>
      </w:r>
      <w:r w:rsidRPr="00AD0E3D">
        <w:t xml:space="preserve"> WSSC_</w:t>
      </w:r>
      <w:r>
        <w:t xml:space="preserve">Роли) в списке </w:t>
      </w:r>
      <w:r w:rsidRPr="00AD0E3D">
        <w:t>WSSC_AdminLinks</w:t>
      </w:r>
      <w:r>
        <w:t xml:space="preserve"> нового узла – </w:t>
      </w:r>
      <w:r w:rsidRPr="00AD0E3D">
        <w:t>URL ссылки</w:t>
      </w:r>
      <w:r>
        <w:t xml:space="preserve"> на списки обновятся автоматически.</w:t>
      </w:r>
    </w:p>
    <w:p w14:paraId="3C147875" w14:textId="77777777" w:rsidR="00965579" w:rsidRDefault="00965579" w:rsidP="00965579"/>
    <w:p w14:paraId="785E073A" w14:textId="77777777" w:rsidR="00965579" w:rsidRPr="00AD0E3D" w:rsidRDefault="00965579" w:rsidP="00965579">
      <w:pPr>
        <w:rPr>
          <w:b/>
        </w:rPr>
      </w:pPr>
      <w:r w:rsidRPr="00AD0E3D">
        <w:rPr>
          <w:b/>
        </w:rPr>
        <w:t>Второй вариант:</w:t>
      </w:r>
    </w:p>
    <w:p w14:paraId="4A483D65" w14:textId="77777777" w:rsidR="00965579" w:rsidRPr="00AD0E3D" w:rsidRDefault="00965579" w:rsidP="00965579">
      <w:pPr>
        <w:pStyle w:val="ListParagraph"/>
        <w:numPr>
          <w:ilvl w:val="0"/>
          <w:numId w:val="29"/>
        </w:numPr>
        <w:spacing w:after="0" w:line="240" w:lineRule="auto"/>
        <w:contextualSpacing w:val="0"/>
        <w:jc w:val="left"/>
      </w:pPr>
      <w:r>
        <w:rPr>
          <w:lang w:val="en-US"/>
        </w:rPr>
        <w:t>C</w:t>
      </w:r>
      <w:r w:rsidRPr="00AD0E3D">
        <w:t xml:space="preserve">оздать в списке WSSC_AdminLinks </w:t>
      </w:r>
      <w:r>
        <w:t xml:space="preserve">копируемого узла </w:t>
      </w:r>
      <w:r w:rsidRPr="00AD0E3D">
        <w:t xml:space="preserve">поля: </w:t>
      </w:r>
    </w:p>
    <w:p w14:paraId="50683950" w14:textId="77777777" w:rsidR="00965579" w:rsidRDefault="00965579" w:rsidP="00965579">
      <w:pPr>
        <w:pStyle w:val="ListParagraph"/>
        <w:numPr>
          <w:ilvl w:val="0"/>
          <w:numId w:val="30"/>
        </w:numPr>
        <w:spacing w:after="0" w:line="240" w:lineRule="auto"/>
        <w:contextualSpacing w:val="0"/>
        <w:jc w:val="left"/>
      </w:pPr>
      <w:r>
        <w:t>«Тип ссылки» - Выбор (меню) (LinkType) с вариантами «Список», «Библиотека»</w:t>
      </w:r>
      <w:r w:rsidRPr="004E7F8F">
        <w:t>.</w:t>
      </w:r>
    </w:p>
    <w:p w14:paraId="496B81F0" w14:textId="77777777" w:rsidR="00965579" w:rsidRDefault="00965579" w:rsidP="00965579">
      <w:pPr>
        <w:pStyle w:val="ListParagraph"/>
        <w:numPr>
          <w:ilvl w:val="0"/>
          <w:numId w:val="30"/>
        </w:numPr>
        <w:spacing w:after="0" w:line="240" w:lineRule="auto"/>
        <w:contextualSpacing w:val="0"/>
        <w:jc w:val="left"/>
      </w:pPr>
      <w:r>
        <w:t xml:space="preserve">«Название элемента по ссылке» - Однострочный текст </w:t>
      </w:r>
      <w:r w:rsidRPr="004E7F8F">
        <w:t>(</w:t>
      </w:r>
      <w:r>
        <w:t>LinkedEntityName</w:t>
      </w:r>
      <w:r w:rsidRPr="004E7F8F">
        <w:t>).</w:t>
      </w:r>
    </w:p>
    <w:p w14:paraId="3C649FCA" w14:textId="77777777" w:rsidR="00965579" w:rsidRDefault="00965579" w:rsidP="00965579">
      <w:pPr>
        <w:pStyle w:val="ListParagraph"/>
        <w:numPr>
          <w:ilvl w:val="0"/>
          <w:numId w:val="29"/>
        </w:numPr>
        <w:spacing w:after="0" w:line="240" w:lineRule="auto"/>
        <w:contextualSpacing w:val="0"/>
        <w:jc w:val="left"/>
      </w:pPr>
      <w:r>
        <w:t xml:space="preserve">Указать в полях «Тип ссылки»: «Библиотека» – для ссылок на библиотеки, «Список» – для ссылок на списки. </w:t>
      </w:r>
    </w:p>
    <w:p w14:paraId="7B52ECC9" w14:textId="77777777" w:rsidR="00965579" w:rsidRDefault="00965579" w:rsidP="00965579">
      <w:pPr>
        <w:pStyle w:val="ListParagraph"/>
        <w:numPr>
          <w:ilvl w:val="0"/>
          <w:numId w:val="29"/>
        </w:numPr>
        <w:spacing w:after="0" w:line="240" w:lineRule="auto"/>
        <w:contextualSpacing w:val="0"/>
        <w:jc w:val="left"/>
      </w:pPr>
      <w:r>
        <w:t xml:space="preserve">Для библиотек указать название библиотек в поле «Название элемента по ссылке» (например, </w:t>
      </w:r>
      <w:r w:rsidRPr="00675B25">
        <w:t>DocumentFiles</w:t>
      </w:r>
      <w:r>
        <w:t xml:space="preserve">, </w:t>
      </w:r>
      <w:r w:rsidRPr="00675B25">
        <w:t>TemplateFiles</w:t>
      </w:r>
      <w:r>
        <w:t xml:space="preserve">, </w:t>
      </w:r>
      <w:r w:rsidRPr="00675B25">
        <w:t>ScannedFiles</w:t>
      </w:r>
      <w:r>
        <w:t xml:space="preserve"> и т. д.). Для списков указать имя списка (</w:t>
      </w:r>
      <w:r w:rsidRPr="00675B25">
        <w:t>WSSC_Stages</w:t>
      </w:r>
      <w:r>
        <w:t xml:space="preserve">, </w:t>
      </w:r>
      <w:r w:rsidRPr="00675B25">
        <w:t>WSSC_Roles</w:t>
      </w:r>
      <w:r>
        <w:t xml:space="preserve"> и т. д.), обязательно указать для списка с документами и «</w:t>
      </w:r>
      <w:r w:rsidRPr="00833B5D">
        <w:t>WSSC_Доступ на редактирование к файлам</w:t>
      </w:r>
      <w:r>
        <w:t>» (</w:t>
      </w:r>
      <w:r w:rsidRPr="00833B5D">
        <w:t>WSSC_AccessToFiles</w:t>
      </w:r>
      <w:r>
        <w:t>).</w:t>
      </w:r>
    </w:p>
    <w:p w14:paraId="3752C425" w14:textId="77777777" w:rsidR="00965579" w:rsidRDefault="00965579" w:rsidP="00965579">
      <w:pPr>
        <w:pStyle w:val="ListParagraph"/>
        <w:numPr>
          <w:ilvl w:val="0"/>
          <w:numId w:val="29"/>
        </w:numPr>
        <w:spacing w:after="0" w:line="240" w:lineRule="auto"/>
        <w:contextualSpacing w:val="0"/>
        <w:jc w:val="left"/>
      </w:pPr>
      <w:r>
        <w:t>Перейти</w:t>
      </w:r>
      <w:r w:rsidRPr="004E7F8F">
        <w:t xml:space="preserve"> </w:t>
      </w:r>
      <w:r>
        <w:t>по</w:t>
      </w:r>
      <w:r w:rsidRPr="004E7F8F">
        <w:t xml:space="preserve"> </w:t>
      </w:r>
      <w:r>
        <w:t xml:space="preserve">ссылке </w:t>
      </w:r>
      <w:r w:rsidRPr="004E7F8F">
        <w:rPr>
          <w:lang w:val="en-US"/>
        </w:rPr>
        <w:t>dms</w:t>
      </w:r>
      <w:r w:rsidRPr="004E7F8F">
        <w:t>/&lt;</w:t>
      </w:r>
      <w:r w:rsidRPr="00367B5F">
        <w:t>адрес</w:t>
      </w:r>
      <w:r w:rsidRPr="004E7F8F">
        <w:t>_</w:t>
      </w:r>
      <w:r>
        <w:t>нового_</w:t>
      </w:r>
      <w:r w:rsidRPr="00367B5F">
        <w:t>узла</w:t>
      </w:r>
      <w:r w:rsidRPr="004E7F8F">
        <w:t>&gt;/</w:t>
      </w:r>
      <w:r w:rsidRPr="004E7F8F">
        <w:rPr>
          <w:lang w:val="en-US"/>
        </w:rPr>
        <w:t>DMS</w:t>
      </w:r>
      <w:r w:rsidRPr="004E7F8F">
        <w:t>.</w:t>
      </w:r>
      <w:r w:rsidRPr="004E7F8F">
        <w:rPr>
          <w:lang w:val="en-US"/>
        </w:rPr>
        <w:t>Controls</w:t>
      </w:r>
      <w:r w:rsidRPr="004E7F8F">
        <w:t>/</w:t>
      </w:r>
      <w:r w:rsidRPr="004E7F8F">
        <w:rPr>
          <w:lang w:val="en-US"/>
        </w:rPr>
        <w:t>AdminLinks</w:t>
      </w:r>
      <w:r w:rsidRPr="004E7F8F">
        <w:t>/</w:t>
      </w:r>
      <w:r w:rsidRPr="004E7F8F">
        <w:rPr>
          <w:lang w:val="en-US"/>
        </w:rPr>
        <w:t>InitLinksButton</w:t>
      </w:r>
      <w:r w:rsidRPr="004E7F8F">
        <w:rPr>
          <w:b/>
        </w:rPr>
        <w:t>?</w:t>
      </w:r>
      <w:r w:rsidRPr="004E7F8F">
        <w:rPr>
          <w:b/>
          <w:lang w:val="en-US"/>
        </w:rPr>
        <w:t>initLinks</w:t>
      </w:r>
      <w:r w:rsidRPr="004E7F8F">
        <w:rPr>
          <w:b/>
        </w:rPr>
        <w:t>=</w:t>
      </w:r>
      <w:r w:rsidRPr="004E7F8F">
        <w:rPr>
          <w:b/>
          <w:lang w:val="en-US"/>
        </w:rPr>
        <w:t>true</w:t>
      </w:r>
      <w:r w:rsidRPr="004E7F8F">
        <w:rPr>
          <w:b/>
        </w:rPr>
        <w:t xml:space="preserve"> </w:t>
      </w:r>
      <w:r w:rsidRPr="004E7F8F">
        <w:t>и н</w:t>
      </w:r>
      <w:r>
        <w:t xml:space="preserve">ажать на кнопку </w:t>
      </w:r>
      <w:r w:rsidRPr="00535ACE">
        <w:t>кнопка «Проверить адреса ссылок элементов»</w:t>
      </w:r>
      <w:r w:rsidRPr="004E7F8F">
        <w:t>.</w:t>
      </w:r>
    </w:p>
    <w:p w14:paraId="7D3B9348" w14:textId="77777777" w:rsidR="00965579" w:rsidRDefault="00965579" w:rsidP="00965579"/>
    <w:p w14:paraId="718E3B2C" w14:textId="77777777" w:rsidR="00965579" w:rsidRDefault="00965579" w:rsidP="00965579">
      <w:r>
        <w:t>Примечания:</w:t>
      </w:r>
    </w:p>
    <w:p w14:paraId="7880F74C" w14:textId="77777777" w:rsidR="00965579" w:rsidRDefault="00965579" w:rsidP="00965579">
      <w:pPr>
        <w:pStyle w:val="ListParagraph"/>
        <w:numPr>
          <w:ilvl w:val="0"/>
          <w:numId w:val="31"/>
        </w:numPr>
        <w:spacing w:after="0" w:line="240" w:lineRule="auto"/>
        <w:contextualSpacing w:val="0"/>
        <w:jc w:val="left"/>
      </w:pPr>
      <w:r>
        <w:t xml:space="preserve">После копирования узла все ссылки можно обновить вручную, пересохранив элементы в списке </w:t>
      </w:r>
      <w:r w:rsidRPr="00833B5D">
        <w:t>WSSC_AdminLinks</w:t>
      </w:r>
      <w:r>
        <w:t>.</w:t>
      </w:r>
    </w:p>
    <w:p w14:paraId="069C299B" w14:textId="77777777" w:rsidR="00965579" w:rsidRDefault="00965579" w:rsidP="00965579">
      <w:pPr>
        <w:pStyle w:val="ListParagraph"/>
        <w:numPr>
          <w:ilvl w:val="0"/>
          <w:numId w:val="31"/>
        </w:numPr>
        <w:spacing w:after="0" w:line="240" w:lineRule="auto"/>
        <w:contextualSpacing w:val="0"/>
        <w:jc w:val="left"/>
      </w:pPr>
      <w:r>
        <w:t>Во всех списках, кроме «</w:t>
      </w:r>
      <w:r w:rsidRPr="00833B5D">
        <w:t>WSSC_Доступ на редактирование к файлам</w:t>
      </w:r>
      <w:r>
        <w:t xml:space="preserve">» (WSSC_AccessToFiles) и списка с документами (например, </w:t>
      </w:r>
      <w:r w:rsidRPr="005145CE">
        <w:rPr>
          <w:lang w:val="en-GB"/>
        </w:rPr>
        <w:t>O</w:t>
      </w:r>
      <w:r w:rsidRPr="00833B5D">
        <w:t>utgoing, Contracts</w:t>
      </w:r>
      <w:r>
        <w:t>)</w:t>
      </w:r>
      <w:r w:rsidRPr="00833B5D">
        <w:t>,</w:t>
      </w:r>
      <w:r>
        <w:t xml:space="preserve"> </w:t>
      </w:r>
      <w:r w:rsidRPr="00833B5D">
        <w:t>«Тип ссылки»</w:t>
      </w:r>
      <w:r>
        <w:t xml:space="preserve"> и </w:t>
      </w:r>
      <w:r w:rsidRPr="00833B5D">
        <w:t>«Название элемента по ссылке»</w:t>
      </w:r>
      <w:r>
        <w:t xml:space="preserve"> можно не указывать, восстановление ссылок сработает по первому варианту.</w:t>
      </w:r>
    </w:p>
    <w:p w14:paraId="1EBD1D7D" w14:textId="77777777" w:rsidR="004C50F5" w:rsidRDefault="004C50F5" w:rsidP="00FD563B"/>
    <w:p w14:paraId="4A36AB3A" w14:textId="14338F93" w:rsidR="00965579" w:rsidRPr="00E01327" w:rsidRDefault="004C50F5" w:rsidP="00FD563B">
      <w:pPr>
        <w:pStyle w:val="Heading2"/>
        <w:rPr>
          <w:highlight w:val="yellow"/>
          <w:lang w:val="en-US"/>
        </w:rPr>
      </w:pPr>
      <w:bookmarkStart w:id="8" w:name="_Toc186300279"/>
      <w:commentRangeStart w:id="9"/>
      <w:r w:rsidRPr="00E01327">
        <w:rPr>
          <w:highlight w:val="yellow"/>
        </w:rPr>
        <w:t xml:space="preserve">Запросы </w:t>
      </w:r>
      <w:r w:rsidRPr="00E01327">
        <w:rPr>
          <w:highlight w:val="yellow"/>
          <w:lang w:val="en-US"/>
        </w:rPr>
        <w:t>SQL</w:t>
      </w:r>
      <w:bookmarkEnd w:id="8"/>
      <w:commentRangeEnd w:id="9"/>
      <w:r w:rsidR="004D2F4F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9"/>
      </w:r>
    </w:p>
    <w:p w14:paraId="317C5052" w14:textId="134532DE" w:rsidR="004C50F5" w:rsidRDefault="004C50F5" w:rsidP="00FD563B">
      <w:r>
        <w:t xml:space="preserve">Начиная с </w:t>
      </w:r>
      <w:r>
        <w:rPr>
          <w:lang w:val="en-US"/>
        </w:rPr>
        <w:t>Docs</w:t>
      </w:r>
      <w:r w:rsidRPr="00FD563B">
        <w:t xml:space="preserve">5 </w:t>
      </w:r>
      <w:r>
        <w:t xml:space="preserve">на </w:t>
      </w:r>
      <w:r>
        <w:rPr>
          <w:lang w:val="en-US"/>
        </w:rPr>
        <w:t>PostgreSQL</w:t>
      </w:r>
      <w:r w:rsidRPr="00FD563B">
        <w:t xml:space="preserve"> </w:t>
      </w:r>
      <w:r>
        <w:t xml:space="preserve">следует иметь в виду, что запросы </w:t>
      </w:r>
      <w:r>
        <w:rPr>
          <w:lang w:val="en-US"/>
        </w:rPr>
        <w:t>SQL</w:t>
      </w:r>
      <w:r w:rsidRPr="00FD563B">
        <w:t xml:space="preserve"> </w:t>
      </w:r>
      <w:r>
        <w:t xml:space="preserve">в фильтрах картотеки, настройке полей, константах, отчётах и прочих настройках могут выполняться с ошибкой при переходе на СУБД </w:t>
      </w:r>
      <w:r>
        <w:rPr>
          <w:lang w:val="en-US"/>
        </w:rPr>
        <w:t>PostgreSQL</w:t>
      </w:r>
      <w:r>
        <w:t>.</w:t>
      </w:r>
    </w:p>
    <w:p w14:paraId="60BD299E" w14:textId="6F586C9A" w:rsidR="004C50F5" w:rsidRDefault="004C50F5" w:rsidP="00FD563B">
      <w:r>
        <w:t xml:space="preserve">Это связано с тем, что в </w:t>
      </w:r>
      <w:r>
        <w:rPr>
          <w:lang w:val="en-US"/>
        </w:rPr>
        <w:t>PostgreSQL</w:t>
      </w:r>
      <w:r>
        <w:t xml:space="preserve"> синтаксис некоторых запросов отличается от </w:t>
      </w:r>
      <w:r w:rsidRPr="004C50F5">
        <w:t>Transact-SQL</w:t>
      </w:r>
      <w:r w:rsidRPr="00FD563B">
        <w:t xml:space="preserve"> (</w:t>
      </w:r>
      <w:r>
        <w:rPr>
          <w:lang w:val="en-US"/>
        </w:rPr>
        <w:t>MS</w:t>
      </w:r>
      <w:r w:rsidRPr="00FD563B">
        <w:t xml:space="preserve"> </w:t>
      </w:r>
      <w:r>
        <w:rPr>
          <w:lang w:val="en-US"/>
        </w:rPr>
        <w:t>SQL</w:t>
      </w:r>
      <w:r w:rsidRPr="00FD563B">
        <w:t xml:space="preserve">). </w:t>
      </w:r>
      <w:r>
        <w:t xml:space="preserve">Поэтому при возможности, понимая, что в данной инсталляции СЭД где-то в настройках используются запросы </w:t>
      </w:r>
      <w:r>
        <w:rPr>
          <w:lang w:val="en-US"/>
        </w:rPr>
        <w:t>SQL</w:t>
      </w:r>
      <w:r>
        <w:t xml:space="preserve">, эти запросы нужно проверить и при необходимости адаптировать под синтаксис </w:t>
      </w:r>
      <w:r>
        <w:rPr>
          <w:lang w:val="en-US"/>
        </w:rPr>
        <w:t>PostgreSQL</w:t>
      </w:r>
      <w:r>
        <w:t>.</w:t>
      </w:r>
    </w:p>
    <w:p w14:paraId="09FD9AB2" w14:textId="050934EF" w:rsidR="004C50F5" w:rsidRDefault="004C50F5" w:rsidP="00FD563B">
      <w:pPr>
        <w:pStyle w:val="Heading2"/>
      </w:pPr>
      <w:bookmarkStart w:id="10" w:name="_Toc186300280"/>
      <w:r>
        <w:lastRenderedPageBreak/>
        <w:t xml:space="preserve">Страницы </w:t>
      </w:r>
      <w:r>
        <w:rPr>
          <w:lang w:val="en-US"/>
        </w:rPr>
        <w:t>.aspx</w:t>
      </w:r>
      <w:bookmarkEnd w:id="10"/>
    </w:p>
    <w:p w14:paraId="2A0FCE24" w14:textId="69FA3DFB" w:rsidR="004C50F5" w:rsidRDefault="004C50F5" w:rsidP="00FD563B">
      <w:r>
        <w:t xml:space="preserve">Начиная с </w:t>
      </w:r>
      <w:r>
        <w:rPr>
          <w:lang w:val="en-US"/>
        </w:rPr>
        <w:t>Docs</w:t>
      </w:r>
      <w:r w:rsidRPr="00FD563B">
        <w:t xml:space="preserve">5 </w:t>
      </w:r>
      <w:r>
        <w:t xml:space="preserve">в системе не открываются веб-страницы </w:t>
      </w:r>
      <w:r>
        <w:rPr>
          <w:lang w:val="en-US"/>
        </w:rPr>
        <w:t>aspx</w:t>
      </w:r>
      <w:r w:rsidRPr="00FD563B">
        <w:t xml:space="preserve">. </w:t>
      </w:r>
      <w:r>
        <w:t>В большинстве случаев они заменены, новые адреса стандартных страниц есть ниже в данной инструкции.</w:t>
      </w:r>
    </w:p>
    <w:p w14:paraId="26EA4CB8" w14:textId="66E3309C" w:rsidR="004C50F5" w:rsidRPr="00FD563B" w:rsidRDefault="004C50F5" w:rsidP="00FD563B">
      <w:r>
        <w:t xml:space="preserve">При возможности, понимая, что в инсталляции есть какие-то страницы </w:t>
      </w:r>
      <w:r w:rsidRPr="00FD563B">
        <w:t>.</w:t>
      </w:r>
      <w:r>
        <w:rPr>
          <w:lang w:val="en-US"/>
        </w:rPr>
        <w:t>aspx</w:t>
      </w:r>
      <w:r>
        <w:t>, которые ранее использовались, но замена которых не описана в пунктах ниже – необходимо обратиться к разработчикам.</w:t>
      </w:r>
    </w:p>
    <w:p w14:paraId="27D254CA" w14:textId="046A07FC" w:rsidR="009B4AD3" w:rsidRDefault="00AB00F9" w:rsidP="00E53447">
      <w:pPr>
        <w:pStyle w:val="Heading2"/>
      </w:pPr>
      <w:bookmarkStart w:id="11" w:name="_Toc186300281"/>
      <w:r>
        <w:t>Вложенные поручения</w:t>
      </w:r>
      <w:bookmarkEnd w:id="11"/>
    </w:p>
    <w:p w14:paraId="72C108EA" w14:textId="2E1FB2D8" w:rsidR="00AB00F9" w:rsidRDefault="00AB00F9" w:rsidP="00E53447">
      <w:pPr>
        <w:pStyle w:val="Heading3"/>
      </w:pPr>
      <w:bookmarkStart w:id="12" w:name="_Toc186300282"/>
      <w:r w:rsidRPr="00AB00F9">
        <w:t>Возможность настроить отображение таблицы контроля переносов срока и</w:t>
      </w:r>
      <w:r>
        <w:t>сполнения в поле «Исполнить до»</w:t>
      </w:r>
      <w:bookmarkEnd w:id="12"/>
    </w:p>
    <w:p w14:paraId="23D35B6D" w14:textId="5D29E3EF" w:rsidR="00AB00F9" w:rsidRDefault="00AB00F9" w:rsidP="00AB00F9">
      <w:pPr>
        <w:rPr>
          <w:color w:val="FF0000"/>
        </w:rPr>
      </w:pPr>
      <w:r>
        <w:t xml:space="preserve">В настройке решения «Перенести срок», в поле «Настройки окна для установки значений» </w:t>
      </w:r>
      <w:r w:rsidRPr="00B52A45">
        <w:t>ссылка в атрибуте scriptLink будет другой</w:t>
      </w:r>
      <w:r>
        <w:rPr>
          <w:color w:val="FF0000"/>
        </w:rPr>
        <w:t>:</w:t>
      </w:r>
    </w:p>
    <w:p w14:paraId="3F7787BD" w14:textId="2CC478A1" w:rsidR="00E023BF" w:rsidRDefault="00AB00F9" w:rsidP="00E53447">
      <w:pPr>
        <w:pStyle w:val="HTMLPreformatted"/>
        <w:rPr>
          <w:lang w:val="en-US"/>
        </w:rPr>
      </w:pPr>
      <w:r w:rsidRPr="000C6237">
        <w:rPr>
          <w:color w:val="FF0000"/>
          <w:lang w:val="en-US"/>
        </w:rPr>
        <w:t>scriptLink</w:t>
      </w:r>
      <w:r w:rsidRPr="00B52A45">
        <w:rPr>
          <w:color w:val="0000FF"/>
          <w:lang w:val="en-US"/>
        </w:rPr>
        <w:t>='DMS.EDMS\Commissions\TableCommissions\js\CommissionScript.js'</w:t>
      </w:r>
    </w:p>
    <w:p w14:paraId="388CF299" w14:textId="48DB260A" w:rsidR="00FA6C77" w:rsidRDefault="004405FC" w:rsidP="00E53447">
      <w:pPr>
        <w:pStyle w:val="Heading2"/>
      </w:pPr>
      <w:bookmarkStart w:id="13" w:name="_Toc186300283"/>
      <w:r w:rsidRPr="004405FC">
        <w:t>Отчет по списку документов</w:t>
      </w:r>
      <w:bookmarkEnd w:id="13"/>
    </w:p>
    <w:p w14:paraId="78C9C028" w14:textId="3AD8F1D2" w:rsidR="004405FC" w:rsidRPr="00E53447" w:rsidRDefault="004405FC" w:rsidP="00E53447">
      <w:r>
        <w:t>В настройке кнопки формирования отчёта из картотеки в</w:t>
      </w:r>
      <w:r w:rsidRPr="00E53447">
        <w:t xml:space="preserve"> </w:t>
      </w:r>
      <w:r w:rsidRPr="00E53447">
        <w:rPr>
          <w:lang w:val="en-US"/>
        </w:rPr>
        <w:t>Docs</w:t>
      </w:r>
      <w:r w:rsidRPr="00E53447">
        <w:t>5:</w:t>
      </w:r>
    </w:p>
    <w:p w14:paraId="6EDDB3B7" w14:textId="544C67EA" w:rsidR="004405FC" w:rsidRPr="004405FC" w:rsidRDefault="004405FC" w:rsidP="00E53447">
      <w:pPr>
        <w:pStyle w:val="ListParagraph"/>
        <w:numPr>
          <w:ilvl w:val="0"/>
          <w:numId w:val="3"/>
        </w:numPr>
        <w:spacing w:line="276" w:lineRule="auto"/>
        <w:ind w:left="851" w:hanging="567"/>
        <w:rPr>
          <w:rFonts w:ascii="Courier New" w:eastAsia="Times New Roman" w:hAnsi="Courier New" w:cs="Courier New"/>
          <w:color w:val="FF0000"/>
          <w:sz w:val="20"/>
          <w:szCs w:val="20"/>
        </w:rPr>
      </w:pPr>
      <w:r>
        <w:t>Адрес</w:t>
      </w:r>
      <w:r w:rsidRPr="00E53447">
        <w:t xml:space="preserve"> </w:t>
      </w:r>
      <w:r>
        <w:t>картинки</w:t>
      </w:r>
      <w:r w:rsidRPr="00E53447">
        <w:t xml:space="preserve"> </w:t>
      </w:r>
      <w:r>
        <w:t>нужно</w:t>
      </w:r>
      <w:r w:rsidRPr="00E53447">
        <w:t xml:space="preserve"> </w:t>
      </w:r>
      <w:r>
        <w:t>указать</w:t>
      </w:r>
      <w:r w:rsidRPr="00E53447">
        <w:t xml:space="preserve"> </w:t>
      </w:r>
      <w:r>
        <w:t>следующим</w:t>
      </w:r>
      <w:r w:rsidRPr="00E53447">
        <w:t xml:space="preserve"> </w:t>
      </w:r>
      <w:r>
        <w:t>образом</w:t>
      </w:r>
      <w:r w:rsidRPr="00E53447">
        <w:t xml:space="preserve">: </w:t>
      </w:r>
      <w:r w:rsidRPr="004405FC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picUrl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=</w:t>
      </w:r>
      <w:r w:rsidRPr="00E53447">
        <w:rPr>
          <w:rFonts w:ascii="Courier New" w:hAnsi="Courier New" w:cs="Courier New"/>
          <w:noProof/>
          <w:sz w:val="20"/>
          <w:szCs w:val="20"/>
        </w:rPr>
        <w:t>"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/</w:t>
      </w:r>
      <w:r w:rsidRPr="004405F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DMS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.</w:t>
      </w:r>
      <w:r w:rsidRPr="004405F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Publishing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/</w:t>
      </w:r>
      <w:r w:rsidRPr="004405F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Images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/</w:t>
      </w:r>
      <w:r w:rsidRPr="004405F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triangle</w:t>
      </w:r>
      <w:r w:rsidRPr="00E53447">
        <w:rPr>
          <w:rFonts w:ascii="Courier New" w:hAnsi="Courier New" w:cs="Courier New"/>
          <w:noProof/>
          <w:color w:val="0000FF"/>
          <w:sz w:val="20"/>
          <w:szCs w:val="20"/>
        </w:rPr>
        <w:t>.</w:t>
      </w:r>
      <w:r w:rsidRPr="004405F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png</w:t>
      </w:r>
      <w:r w:rsidRPr="00E53447">
        <w:rPr>
          <w:rFonts w:ascii="Courier New" w:hAnsi="Courier New" w:cs="Courier New"/>
          <w:noProof/>
          <w:sz w:val="20"/>
          <w:szCs w:val="20"/>
        </w:rPr>
        <w:t>"</w:t>
      </w:r>
    </w:p>
    <w:p w14:paraId="4A4476FB" w14:textId="06ACF356" w:rsidR="004405FC" w:rsidRPr="00E53447" w:rsidRDefault="004405FC" w:rsidP="00E53447">
      <w:pPr>
        <w:pStyle w:val="ListParagraph"/>
        <w:numPr>
          <w:ilvl w:val="0"/>
          <w:numId w:val="3"/>
        </w:numPr>
        <w:spacing w:before="240" w:line="276" w:lineRule="auto"/>
        <w:ind w:left="851" w:hanging="567"/>
        <w:rPr>
          <w:rFonts w:ascii="Calibri" w:hAnsi="Calibri" w:cs="Calibri"/>
          <w:sz w:val="22"/>
          <w:szCs w:val="22"/>
          <w:lang w:eastAsia="ru-RU"/>
        </w:rPr>
      </w:pPr>
      <w:r>
        <w:t xml:space="preserve">Тег </w:t>
      </w:r>
      <w:r w:rsidRPr="004405FC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</w:t>
      </w:r>
      <w:r w:rsidRPr="004405FC"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E53447">
        <w:t>указать следующим образом:</w:t>
      </w:r>
    </w:p>
    <w:p w14:paraId="5DA9A756" w14:textId="3FEA1E73" w:rsidR="004405FC" w:rsidRPr="00E53447" w:rsidRDefault="004405FC" w:rsidP="00E53447">
      <w:pPr>
        <w:autoSpaceDE w:val="0"/>
        <w:autoSpaceDN w:val="0"/>
        <w:adjustRightInd w:val="0"/>
        <w:spacing w:line="276" w:lineRule="auto"/>
        <w:ind w:left="851" w:hanging="567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B2A7E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ClassName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WSSDocs.Web.DMS.Controls.PublishingLinksHandler</w:t>
      </w:r>
      <w:proofErr w:type="gramEnd"/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AssemblyName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WSSDocs.Web.Model, Version=5.0.0.0, Culture=neutral, PublicKeyToken=null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508568D4" w14:textId="19C96886" w:rsidR="004405FC" w:rsidRPr="00E53447" w:rsidRDefault="004405FC" w:rsidP="00E53447">
      <w:pPr>
        <w:pStyle w:val="ListParagraph"/>
        <w:numPr>
          <w:ilvl w:val="0"/>
          <w:numId w:val="3"/>
        </w:numPr>
        <w:ind w:left="851" w:hanging="567"/>
        <w:rPr>
          <w:rFonts w:ascii="Calibri" w:hAnsi="Calibri" w:cs="Calibri"/>
          <w:sz w:val="22"/>
          <w:szCs w:val="22"/>
          <w:lang w:eastAsia="ru-RU"/>
        </w:rPr>
      </w:pPr>
      <w:r w:rsidRPr="004405FC">
        <w:t>Тег</w:t>
      </w:r>
      <w:r>
        <w:t xml:space="preserve"> </w:t>
      </w:r>
      <w:r w:rsidRPr="001F756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1F7566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="001F7566" w:rsidRPr="00E53447">
        <w:t>для старой архитектуры</w:t>
      </w:r>
      <w:r w:rsidR="001F7566" w:rsidRPr="001F7566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E53447">
        <w:t>указать следующим образом</w:t>
      </w:r>
      <w:r w:rsidRPr="00E53447">
        <w:rPr>
          <w:rFonts w:ascii="Calibri" w:hAnsi="Calibri" w:cs="Calibri"/>
          <w:sz w:val="22"/>
          <w:szCs w:val="22"/>
          <w:lang w:eastAsia="ru-RU"/>
        </w:rPr>
        <w:t>:</w:t>
      </w:r>
    </w:p>
    <w:p w14:paraId="29137E02" w14:textId="77777777" w:rsidR="004405FC" w:rsidRPr="00642AEF" w:rsidRDefault="004405FC" w:rsidP="001F7566">
      <w:pPr>
        <w:spacing w:line="276" w:lineRule="auto"/>
        <w:ind w:left="851" w:hanging="567"/>
        <w:rPr>
          <w:lang w:val="en-US"/>
        </w:rPr>
      </w:pP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/DMS.Reports/</w:t>
      </w:r>
      <w:proofErr w:type="gramStart"/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InstructionsReportExcel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?EdmsWeb</w:t>
      </w:r>
      <w:proofErr w:type="gramEnd"/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=/dms</w:t>
      </w: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&amp;amp;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constName=registeredInstructions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</w:p>
    <w:p w14:paraId="01B9E972" w14:textId="569D58D6" w:rsidR="001F7566" w:rsidRPr="001F7566" w:rsidRDefault="001F7566" w:rsidP="00E53447">
      <w:pPr>
        <w:pStyle w:val="ListParagraph"/>
        <w:numPr>
          <w:ilvl w:val="0"/>
          <w:numId w:val="3"/>
        </w:numPr>
        <w:ind w:left="851" w:hanging="567"/>
        <w:rPr>
          <w:rFonts w:ascii="Calibri" w:hAnsi="Calibri" w:cs="Calibri"/>
          <w:sz w:val="22"/>
          <w:szCs w:val="22"/>
          <w:lang w:eastAsia="ru-RU"/>
        </w:rPr>
      </w:pPr>
      <w:r w:rsidRPr="00F526C3">
        <w:t>Тег</w:t>
      </w:r>
      <w:r>
        <w:t xml:space="preserve"> </w:t>
      </w:r>
      <w:r w:rsidRPr="001F756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1F7566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F526C3">
        <w:t xml:space="preserve">для </w:t>
      </w:r>
      <w:r>
        <w:t>новой</w:t>
      </w:r>
      <w:r w:rsidRPr="00F526C3">
        <w:t xml:space="preserve"> архитектуры</w:t>
      </w:r>
      <w:r w:rsidRPr="001F7566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F526C3">
        <w:t>указать следующим образом</w:t>
      </w:r>
      <w:r w:rsidRPr="001F7566">
        <w:rPr>
          <w:rFonts w:ascii="Calibri" w:hAnsi="Calibri" w:cs="Calibri"/>
          <w:sz w:val="22"/>
          <w:szCs w:val="22"/>
          <w:lang w:eastAsia="ru-RU"/>
        </w:rPr>
        <w:t>:</w:t>
      </w:r>
    </w:p>
    <w:p w14:paraId="1916C86D" w14:textId="0A83E296" w:rsidR="00AD18D9" w:rsidRDefault="001F7566">
      <w:pPr>
        <w:spacing w:line="276" w:lineRule="auto"/>
        <w:ind w:left="851" w:hanging="567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/DMS.Reports/Report/NetModel/</w:t>
      </w:r>
      <w:proofErr w:type="gramStart"/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Report?ReportName</w:t>
      </w:r>
      <w:proofErr w:type="gramEnd"/>
      <w:r w:rsidRPr="00642AEF">
        <w:rPr>
          <w:rFonts w:ascii="Consolas" w:hAnsi="Consolas" w:cs="Consolas"/>
          <w:color w:val="0000FF"/>
          <w:sz w:val="19"/>
          <w:szCs w:val="19"/>
          <w:lang w:val="en-US"/>
        </w:rPr>
        <w:t>=registeredInstructions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</w:p>
    <w:p w14:paraId="0A99A20C" w14:textId="77777777" w:rsidR="00CE4708" w:rsidRDefault="00CE4708" w:rsidP="00CE4708">
      <w:pPr>
        <w:pStyle w:val="Heading2"/>
        <w:rPr>
          <w:lang w:val="en-US"/>
        </w:rPr>
      </w:pPr>
      <w:bookmarkStart w:id="14" w:name="_Toc186300284"/>
      <w:r w:rsidRPr="005331F2">
        <w:rPr>
          <w:lang w:val="en-US"/>
        </w:rPr>
        <w:t>Лист согласования</w:t>
      </w:r>
      <w:bookmarkEnd w:id="14"/>
    </w:p>
    <w:p w14:paraId="42EA6659" w14:textId="77777777" w:rsidR="00CE4708" w:rsidRDefault="00CE4708" w:rsidP="00CE4708">
      <w:r w:rsidRPr="001420C8">
        <w:t>В список констант (WSSC_ConstsList) в настройке константы «ListForms_Links» (Ссылки на формах просмотра и редактирования) необходимо добавить запись для списка в котором необходи</w:t>
      </w:r>
      <w:r>
        <w:t>мо выводить «Лист согласования».</w:t>
      </w:r>
    </w:p>
    <w:p w14:paraId="356542D1" w14:textId="77777777" w:rsidR="00CE4708" w:rsidRDefault="00CE4708" w:rsidP="00CE4708">
      <w:pPr>
        <w:rPr>
          <w:lang w:val="en-US"/>
        </w:rPr>
      </w:pPr>
      <w:r>
        <w:t>До</w:t>
      </w:r>
      <w:r w:rsidRPr="006D3520">
        <w:rPr>
          <w:lang w:val="en-US"/>
        </w:rPr>
        <w:t xml:space="preserve"> </w:t>
      </w:r>
      <w:r>
        <w:rPr>
          <w:lang w:val="en-US"/>
        </w:rPr>
        <w:t>Docs5:</w:t>
      </w:r>
    </w:p>
    <w:p w14:paraId="08C127A4" w14:textId="77777777" w:rsidR="00CE4708" w:rsidRPr="006011A6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>&lt;</w:t>
      </w:r>
      <w:r w:rsidRPr="00E10162">
        <w:rPr>
          <w:rFonts w:cstheme="minorHAnsi"/>
          <w:color w:val="A31515"/>
          <w:highlight w:val="white"/>
          <w:lang w:val="en-US"/>
        </w:rPr>
        <w:t>web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url</w:t>
      </w:r>
      <w:r w:rsidRPr="006011A6">
        <w:rPr>
          <w:rFonts w:cstheme="minorHAnsi"/>
          <w:color w:val="0000FF"/>
          <w:lang w:val="en-US"/>
        </w:rPr>
        <w:t xml:space="preserve">="/dms/orders"&gt; </w:t>
      </w:r>
    </w:p>
    <w:p w14:paraId="751A7EA4" w14:textId="77777777" w:rsidR="00CE4708" w:rsidRPr="006011A6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>&lt;</w:t>
      </w:r>
      <w:r w:rsidRPr="00E10162">
        <w:rPr>
          <w:rFonts w:cstheme="minorHAnsi"/>
          <w:color w:val="A31515"/>
          <w:highlight w:val="white"/>
          <w:lang w:val="en-US"/>
        </w:rPr>
        <w:t>list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name</w:t>
      </w:r>
      <w:r w:rsidRPr="006011A6">
        <w:rPr>
          <w:rFonts w:cstheme="minorHAnsi"/>
          <w:color w:val="0000FF"/>
          <w:lang w:val="en-US"/>
        </w:rPr>
        <w:t xml:space="preserve">="Orders"&gt; </w:t>
      </w:r>
    </w:p>
    <w:p w14:paraId="14793F09" w14:textId="77777777" w:rsidR="00CE4708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 xml:space="preserve">            &lt;</w:t>
      </w:r>
      <w:r w:rsidRPr="00E10162">
        <w:rPr>
          <w:rFonts w:cstheme="minorHAnsi"/>
          <w:color w:val="A31515"/>
          <w:highlight w:val="white"/>
          <w:lang w:val="en-US"/>
        </w:rPr>
        <w:t>link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title</w:t>
      </w:r>
      <w:r w:rsidRPr="006011A6">
        <w:rPr>
          <w:rFonts w:cstheme="minorHAnsi"/>
          <w:color w:val="0000FF"/>
          <w:lang w:val="en-US"/>
        </w:rPr>
        <w:t xml:space="preserve">="Лист согласования"            </w:t>
      </w:r>
      <w:r w:rsidRPr="00E10162">
        <w:rPr>
          <w:rFonts w:cstheme="minorHAnsi"/>
          <w:color w:val="FF0000"/>
          <w:lang w:val="en-US"/>
        </w:rPr>
        <w:t>url</w:t>
      </w:r>
      <w:r w:rsidRPr="006011A6">
        <w:rPr>
          <w:rFonts w:cstheme="minorHAnsi"/>
          <w:color w:val="0000FF"/>
          <w:lang w:val="en-US"/>
        </w:rPr>
        <w:t>="</w:t>
      </w:r>
      <w:proofErr w:type="gramStart"/>
      <w:r w:rsidRPr="00E10162">
        <w:rPr>
          <w:rFonts w:cstheme="minorHAnsi"/>
          <w:color w:val="0000FF"/>
          <w:highlight w:val="yellow"/>
          <w:lang w:val="en-US"/>
        </w:rPr>
        <w:t>/_LAYOUTS/WSS/WSSC.V4.DMS.Reports/AgreementSheet.aspx</w:t>
      </w:r>
      <w:r w:rsidRPr="006011A6">
        <w:rPr>
          <w:rFonts w:cstheme="minorHAnsi"/>
          <w:color w:val="0000FF"/>
          <w:lang w:val="en-US"/>
        </w:rPr>
        <w:t>?webID</w:t>
      </w:r>
      <w:proofErr w:type="gramEnd"/>
      <w:r w:rsidRPr="006011A6">
        <w:rPr>
          <w:rFonts w:cstheme="minorHAnsi"/>
          <w:color w:val="0000FF"/>
          <w:lang w:val="en-US"/>
        </w:rPr>
        <w:t xml:space="preserve">={0}&amp;listID={1}&amp;itemID= {2}&amp;amp;settingName=AgreementRepOrder&amp;amp;FactUserInBrackets=true" </w:t>
      </w:r>
      <w:r w:rsidRPr="00E10162">
        <w:rPr>
          <w:rFonts w:cstheme="minorHAnsi"/>
          <w:color w:val="FF0000"/>
          <w:lang w:val="en-US"/>
        </w:rPr>
        <w:t>isAgreementSheet</w:t>
      </w:r>
      <w:r w:rsidRPr="006011A6">
        <w:rPr>
          <w:rFonts w:cstheme="minorHAnsi"/>
          <w:color w:val="0000FF"/>
          <w:lang w:val="en-US"/>
        </w:rPr>
        <w:t>="true"/&gt;</w:t>
      </w:r>
    </w:p>
    <w:p w14:paraId="0A73EDA7" w14:textId="77777777" w:rsidR="00CE4708" w:rsidRDefault="00CE4708" w:rsidP="00CE4708">
      <w:pPr>
        <w:rPr>
          <w:lang w:val="en-US"/>
        </w:rPr>
      </w:pPr>
      <w:r>
        <w:lastRenderedPageBreak/>
        <w:t>Начиная</w:t>
      </w:r>
      <w:r w:rsidRPr="006D3520">
        <w:rPr>
          <w:lang w:val="en-US"/>
        </w:rPr>
        <w:t xml:space="preserve"> </w:t>
      </w:r>
      <w:r>
        <w:t>с</w:t>
      </w:r>
      <w:r w:rsidRPr="006D3520">
        <w:rPr>
          <w:lang w:val="en-US"/>
        </w:rPr>
        <w:t xml:space="preserve"> </w:t>
      </w:r>
      <w:r>
        <w:rPr>
          <w:lang w:val="en-US"/>
        </w:rPr>
        <w:t>Docs5:</w:t>
      </w:r>
    </w:p>
    <w:p w14:paraId="1C70C7AF" w14:textId="77777777" w:rsidR="00CE4708" w:rsidRPr="006011A6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>&lt;</w:t>
      </w:r>
      <w:r w:rsidRPr="00E10162">
        <w:rPr>
          <w:rFonts w:cstheme="minorHAnsi"/>
          <w:color w:val="A31515"/>
          <w:highlight w:val="white"/>
          <w:lang w:val="en-US"/>
        </w:rPr>
        <w:t>web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url</w:t>
      </w:r>
      <w:r w:rsidRPr="006011A6">
        <w:rPr>
          <w:rFonts w:cstheme="minorHAnsi"/>
          <w:color w:val="0000FF"/>
          <w:lang w:val="en-US"/>
        </w:rPr>
        <w:t xml:space="preserve">="/dms/orders"&gt; </w:t>
      </w:r>
    </w:p>
    <w:p w14:paraId="2DA937E7" w14:textId="77777777" w:rsidR="00CE4708" w:rsidRPr="006011A6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>&lt;</w:t>
      </w:r>
      <w:r w:rsidRPr="00E10162">
        <w:rPr>
          <w:rFonts w:cstheme="minorHAnsi"/>
          <w:color w:val="A31515"/>
          <w:highlight w:val="white"/>
          <w:lang w:val="en-US"/>
        </w:rPr>
        <w:t>list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name</w:t>
      </w:r>
      <w:r w:rsidRPr="006011A6">
        <w:rPr>
          <w:rFonts w:cstheme="minorHAnsi"/>
          <w:color w:val="0000FF"/>
          <w:lang w:val="en-US"/>
        </w:rPr>
        <w:t xml:space="preserve">="Orders"&gt; </w:t>
      </w:r>
    </w:p>
    <w:p w14:paraId="4FD25CA7" w14:textId="77777777" w:rsidR="00CE4708" w:rsidRDefault="00CE4708" w:rsidP="00CE4708">
      <w:pPr>
        <w:rPr>
          <w:rFonts w:cstheme="minorHAnsi"/>
          <w:color w:val="0000FF"/>
          <w:lang w:val="en-US"/>
        </w:rPr>
      </w:pPr>
      <w:r w:rsidRPr="006011A6">
        <w:rPr>
          <w:rFonts w:cstheme="minorHAnsi"/>
          <w:color w:val="0000FF"/>
          <w:lang w:val="en-US"/>
        </w:rPr>
        <w:t xml:space="preserve">            &lt;</w:t>
      </w:r>
      <w:r w:rsidRPr="00E10162">
        <w:rPr>
          <w:rFonts w:cstheme="minorHAnsi"/>
          <w:color w:val="A31515"/>
          <w:highlight w:val="white"/>
          <w:lang w:val="en-US"/>
        </w:rPr>
        <w:t>link</w:t>
      </w:r>
      <w:r w:rsidRPr="006011A6">
        <w:rPr>
          <w:rFonts w:cstheme="minorHAnsi"/>
          <w:color w:val="0000FF"/>
          <w:lang w:val="en-US"/>
        </w:rPr>
        <w:t xml:space="preserve"> </w:t>
      </w:r>
      <w:r w:rsidRPr="00E10162">
        <w:rPr>
          <w:rFonts w:cstheme="minorHAnsi"/>
          <w:color w:val="FF0000"/>
          <w:lang w:val="en-US"/>
        </w:rPr>
        <w:t>title</w:t>
      </w:r>
      <w:r w:rsidRPr="006011A6">
        <w:rPr>
          <w:rFonts w:cstheme="minorHAnsi"/>
          <w:color w:val="0000FF"/>
          <w:lang w:val="en-US"/>
        </w:rPr>
        <w:t xml:space="preserve">="Лист согласования"            </w:t>
      </w:r>
      <w:r w:rsidRPr="00E10162">
        <w:rPr>
          <w:rFonts w:cstheme="minorHAnsi"/>
          <w:color w:val="FF0000"/>
          <w:lang w:val="en-US"/>
        </w:rPr>
        <w:t>url</w:t>
      </w:r>
      <w:r w:rsidRPr="006011A6">
        <w:rPr>
          <w:rFonts w:cstheme="minorHAnsi"/>
          <w:color w:val="0000FF"/>
          <w:lang w:val="en-US"/>
        </w:rPr>
        <w:t>="</w:t>
      </w:r>
      <w:r w:rsidRPr="00E10162">
        <w:rPr>
          <w:rFonts w:cstheme="minorHAnsi"/>
          <w:color w:val="0000FF"/>
          <w:highlight w:val="yellow"/>
          <w:lang w:val="en-US"/>
        </w:rPr>
        <w:t>/DMS.Reports/</w:t>
      </w:r>
      <w:proofErr w:type="gramStart"/>
      <w:r w:rsidRPr="00E10162">
        <w:rPr>
          <w:rFonts w:cstheme="minorHAnsi"/>
          <w:color w:val="0000FF"/>
          <w:highlight w:val="yellow"/>
          <w:lang w:val="en-US"/>
        </w:rPr>
        <w:t>AgreementSheet</w:t>
      </w:r>
      <w:r w:rsidRPr="006011A6">
        <w:rPr>
          <w:rFonts w:cstheme="minorHAnsi"/>
          <w:color w:val="0000FF"/>
          <w:lang w:val="en-US"/>
        </w:rPr>
        <w:t>?webID</w:t>
      </w:r>
      <w:proofErr w:type="gramEnd"/>
      <w:r w:rsidRPr="006011A6">
        <w:rPr>
          <w:rFonts w:cstheme="minorHAnsi"/>
          <w:color w:val="0000FF"/>
          <w:lang w:val="en-US"/>
        </w:rPr>
        <w:t xml:space="preserve">={0}&amp;listID={1}&amp;itemID= {2}&amp;amp;settingName=AgreementRepOrder&amp;amp;FactUserInBrackets=true" </w:t>
      </w:r>
      <w:r w:rsidRPr="00E10162">
        <w:rPr>
          <w:rFonts w:cstheme="minorHAnsi"/>
          <w:color w:val="FF0000"/>
          <w:lang w:val="en-US"/>
        </w:rPr>
        <w:t>isAgreementSheet</w:t>
      </w:r>
      <w:r w:rsidRPr="006011A6">
        <w:rPr>
          <w:rFonts w:cstheme="minorHAnsi"/>
          <w:color w:val="0000FF"/>
          <w:lang w:val="en-US"/>
        </w:rPr>
        <w:t>="true"/&gt;</w:t>
      </w:r>
    </w:p>
    <w:p w14:paraId="5439544C" w14:textId="77777777" w:rsidR="00CE4708" w:rsidRDefault="00CE4708" w:rsidP="00CE4708">
      <w:pPr>
        <w:rPr>
          <w:rFonts w:cstheme="minorHAnsi"/>
          <w:color w:val="0000FF"/>
          <w:lang w:val="en-US"/>
        </w:rPr>
      </w:pPr>
    </w:p>
    <w:p w14:paraId="3663DB73" w14:textId="77777777" w:rsidR="00CE4708" w:rsidRPr="00E10162" w:rsidRDefault="00CE4708" w:rsidP="00CE4708">
      <w:r>
        <w:t xml:space="preserve">Возможность просматривать лист согласования документа в </w:t>
      </w:r>
      <w:r w:rsidRPr="0085629A">
        <w:rPr>
          <w:lang w:val="en-US"/>
        </w:rPr>
        <w:t>Outlook</w:t>
      </w:r>
      <w:r w:rsidRPr="00927F2A">
        <w:t xml:space="preserve">-клиенте </w:t>
      </w:r>
      <w:r>
        <w:t xml:space="preserve">не перенесена в </w:t>
      </w:r>
      <w:r>
        <w:rPr>
          <w:lang w:val="en-US"/>
        </w:rPr>
        <w:t>Docs</w:t>
      </w:r>
      <w:r w:rsidRPr="009F07B6">
        <w:t>5.</w:t>
      </w:r>
    </w:p>
    <w:p w14:paraId="2FE69D93" w14:textId="77777777" w:rsidR="00CE4708" w:rsidRDefault="00CE4708" w:rsidP="00CE4708">
      <w:pPr>
        <w:pStyle w:val="Heading2"/>
      </w:pPr>
      <w:bookmarkStart w:id="15" w:name="_Toc186300285"/>
      <w:r w:rsidRPr="006D3520">
        <w:t>Печатные формы (новый лист согласования)</w:t>
      </w:r>
      <w:bookmarkEnd w:id="15"/>
    </w:p>
    <w:p w14:paraId="3D37DF3A" w14:textId="77777777" w:rsidR="00CE4708" w:rsidRDefault="00CE4708" w:rsidP="00CE4708">
      <w:r w:rsidRPr="001420C8">
        <w:t>В список констант (WSSC_ConstsList) в настройке константы «ListForms_Links» (Ссылки на формах просмотра и редактирования) необходимо добавить запись для списка в котором необходи</w:t>
      </w:r>
      <w:r>
        <w:t>мо выводить «Лист согласования».</w:t>
      </w:r>
    </w:p>
    <w:p w14:paraId="237B9135" w14:textId="77777777" w:rsidR="00CE4708" w:rsidRDefault="00CE4708" w:rsidP="00CE4708">
      <w:pPr>
        <w:rPr>
          <w:lang w:val="en-US"/>
        </w:rPr>
      </w:pPr>
      <w:r>
        <w:t>До</w:t>
      </w:r>
      <w:r w:rsidRPr="006D3520">
        <w:rPr>
          <w:lang w:val="en-US"/>
        </w:rPr>
        <w:t xml:space="preserve"> </w:t>
      </w:r>
      <w:r>
        <w:rPr>
          <w:lang w:val="en-US"/>
        </w:rPr>
        <w:t>Docs5:</w:t>
      </w:r>
    </w:p>
    <w:p w14:paraId="567E6FA0" w14:textId="77777777" w:rsidR="00CE4708" w:rsidRPr="00695B8D" w:rsidRDefault="00CE4708" w:rsidP="00CE4708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695B8D">
        <w:rPr>
          <w:rFonts w:cstheme="minorHAnsi"/>
          <w:color w:val="0000FF"/>
          <w:highlight w:val="white"/>
          <w:lang w:val="en-US"/>
        </w:rPr>
        <w:t>&lt;</w:t>
      </w:r>
      <w:r w:rsidRPr="00695B8D">
        <w:rPr>
          <w:rFonts w:cstheme="minorHAnsi"/>
          <w:color w:val="A31515"/>
          <w:highlight w:val="white"/>
          <w:lang w:val="en-US"/>
        </w:rPr>
        <w:t>web</w:t>
      </w:r>
      <w:r w:rsidRPr="00695B8D">
        <w:rPr>
          <w:rFonts w:cstheme="minorHAnsi"/>
          <w:color w:val="0000FF"/>
          <w:highlight w:val="white"/>
          <w:lang w:val="en-US"/>
        </w:rPr>
        <w:t xml:space="preserve"> </w:t>
      </w:r>
      <w:r w:rsidRPr="00695B8D">
        <w:rPr>
          <w:rFonts w:cstheme="minorHAnsi"/>
          <w:color w:val="FF0000"/>
          <w:highlight w:val="white"/>
          <w:lang w:val="en-US"/>
        </w:rPr>
        <w:t>url</w:t>
      </w:r>
      <w:r w:rsidRPr="00695B8D">
        <w:rPr>
          <w:rFonts w:cstheme="minorHAnsi"/>
          <w:color w:val="0000FF"/>
          <w:highlight w:val="white"/>
          <w:lang w:val="en-US"/>
        </w:rPr>
        <w:t>=</w:t>
      </w:r>
      <w:r w:rsidRPr="00695B8D">
        <w:rPr>
          <w:rFonts w:cstheme="minorHAnsi"/>
          <w:color w:val="000000"/>
          <w:highlight w:val="white"/>
          <w:lang w:val="en-US"/>
        </w:rPr>
        <w:t>"</w:t>
      </w:r>
      <w:r w:rsidRPr="00695B8D">
        <w:rPr>
          <w:rFonts w:cstheme="minorHAnsi"/>
          <w:color w:val="0000FF"/>
          <w:highlight w:val="white"/>
          <w:lang w:val="en-US"/>
        </w:rPr>
        <w:t>/dms/contracts</w:t>
      </w:r>
      <w:r w:rsidRPr="00695B8D">
        <w:rPr>
          <w:rFonts w:cstheme="minorHAnsi"/>
          <w:color w:val="000000"/>
          <w:highlight w:val="white"/>
          <w:lang w:val="en-US"/>
        </w:rPr>
        <w:t>"</w:t>
      </w:r>
      <w:r w:rsidRPr="00695B8D">
        <w:rPr>
          <w:rFonts w:cstheme="minorHAnsi"/>
          <w:color w:val="0000FF"/>
          <w:highlight w:val="white"/>
          <w:lang w:val="en-US"/>
        </w:rPr>
        <w:t>&gt;</w:t>
      </w:r>
    </w:p>
    <w:p w14:paraId="4B8D3101" w14:textId="77777777" w:rsidR="00CE4708" w:rsidRPr="008A401D" w:rsidRDefault="00CE4708" w:rsidP="00CE4708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8A401D">
        <w:rPr>
          <w:rFonts w:cstheme="minorHAnsi"/>
          <w:color w:val="0000FF"/>
          <w:highlight w:val="white"/>
          <w:lang w:val="en-US"/>
        </w:rPr>
        <w:t xml:space="preserve">    &lt;</w:t>
      </w:r>
      <w:r w:rsidRPr="008A401D">
        <w:rPr>
          <w:rFonts w:cstheme="minorHAnsi"/>
          <w:color w:val="A31515"/>
          <w:highlight w:val="white"/>
          <w:lang w:val="en-US"/>
        </w:rPr>
        <w:t>list</w:t>
      </w:r>
      <w:r w:rsidRPr="008A401D">
        <w:rPr>
          <w:rFonts w:cstheme="minorHAnsi"/>
          <w:color w:val="0000FF"/>
          <w:highlight w:val="white"/>
          <w:lang w:val="en-US"/>
        </w:rPr>
        <w:t xml:space="preserve"> </w:t>
      </w:r>
      <w:r w:rsidRPr="008A401D">
        <w:rPr>
          <w:rFonts w:cstheme="minorHAnsi"/>
          <w:color w:val="FF0000"/>
          <w:highlight w:val="white"/>
          <w:lang w:val="en-US"/>
        </w:rPr>
        <w:t>name</w:t>
      </w:r>
      <w:r w:rsidRPr="008A401D">
        <w:rPr>
          <w:rFonts w:cstheme="minorHAnsi"/>
          <w:color w:val="0000FF"/>
          <w:highlight w:val="white"/>
          <w:lang w:val="en-US"/>
        </w:rPr>
        <w:t>=</w:t>
      </w:r>
      <w:r w:rsidRPr="008A401D">
        <w:rPr>
          <w:rFonts w:cstheme="minorHAnsi"/>
          <w:color w:val="000000"/>
          <w:highlight w:val="white"/>
          <w:lang w:val="en-US"/>
        </w:rPr>
        <w:t>"</w:t>
      </w:r>
      <w:r w:rsidRPr="008A401D">
        <w:rPr>
          <w:rFonts w:cstheme="minorHAnsi"/>
          <w:color w:val="0000FF"/>
          <w:highlight w:val="white"/>
          <w:lang w:val="en-US"/>
        </w:rPr>
        <w:t>Contracts</w:t>
      </w:r>
      <w:r w:rsidRPr="008A401D">
        <w:rPr>
          <w:rFonts w:cstheme="minorHAnsi"/>
          <w:color w:val="000000"/>
          <w:highlight w:val="white"/>
          <w:lang w:val="en-US"/>
        </w:rPr>
        <w:t>"</w:t>
      </w:r>
      <w:r w:rsidRPr="008A401D">
        <w:rPr>
          <w:rFonts w:cstheme="minorHAnsi"/>
          <w:color w:val="0000FF"/>
          <w:highlight w:val="white"/>
          <w:lang w:val="en-US"/>
        </w:rPr>
        <w:t>&gt;</w:t>
      </w:r>
    </w:p>
    <w:p w14:paraId="029DD214" w14:textId="77777777" w:rsidR="00CE4708" w:rsidRPr="006D3520" w:rsidRDefault="00CE4708" w:rsidP="00CE4708">
      <w:pPr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 w:rsidRPr="006D3520">
        <w:rPr>
          <w:rFonts w:cstheme="minorHAnsi"/>
          <w:color w:val="0000FF"/>
          <w:lang w:val="en-US"/>
        </w:rPr>
        <w:t xml:space="preserve">      &lt;</w:t>
      </w:r>
      <w:r w:rsidRPr="006D3520">
        <w:rPr>
          <w:rFonts w:cstheme="minorHAnsi"/>
          <w:color w:val="A31515"/>
          <w:lang w:val="en-US"/>
        </w:rPr>
        <w:t>link</w:t>
      </w:r>
      <w:r w:rsidRPr="006D3520">
        <w:rPr>
          <w:rFonts w:cstheme="minorHAnsi"/>
          <w:color w:val="0000FF"/>
          <w:lang w:val="en-US"/>
        </w:rPr>
        <w:t> </w:t>
      </w:r>
      <w:r w:rsidRPr="006D3520">
        <w:rPr>
          <w:rFonts w:cstheme="minorHAnsi"/>
          <w:color w:val="FF0000"/>
          <w:lang w:val="en-US"/>
        </w:rPr>
        <w:t>title</w:t>
      </w:r>
      <w:r w:rsidRPr="006D3520">
        <w:rPr>
          <w:rFonts w:cstheme="minorHAnsi"/>
          <w:color w:val="0000FF"/>
          <w:lang w:val="en-US"/>
        </w:rPr>
        <w:t>=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</w:rPr>
        <w:t>Лист</w:t>
      </w:r>
      <w:r w:rsidRPr="006D3520">
        <w:rPr>
          <w:rFonts w:cstheme="minorHAnsi"/>
          <w:color w:val="0000FF"/>
          <w:lang w:val="en-US"/>
        </w:rPr>
        <w:t> </w:t>
      </w:r>
      <w:r w:rsidRPr="006D3520">
        <w:rPr>
          <w:rFonts w:cstheme="minorHAnsi"/>
          <w:color w:val="0000FF"/>
        </w:rPr>
        <w:t>согласования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  <w:lang w:val="en-US"/>
        </w:rPr>
        <w:t xml:space="preserve"> </w:t>
      </w:r>
      <w:r w:rsidRPr="006D3520">
        <w:rPr>
          <w:rFonts w:cstheme="minorHAnsi"/>
          <w:color w:val="FF0000"/>
          <w:lang w:val="en-US"/>
        </w:rPr>
        <w:t>url</w:t>
      </w:r>
      <w:r w:rsidRPr="006D3520">
        <w:rPr>
          <w:rFonts w:cstheme="minorHAnsi"/>
          <w:color w:val="0000FF"/>
          <w:lang w:val="en-US"/>
        </w:rPr>
        <w:t>=</w:t>
      </w:r>
      <w:r w:rsidRPr="006D3520">
        <w:rPr>
          <w:rFonts w:cstheme="minorHAnsi"/>
          <w:color w:val="000000"/>
          <w:lang w:val="en-US"/>
        </w:rPr>
        <w:t>"</w:t>
      </w:r>
      <w:proofErr w:type="gramStart"/>
      <w:r w:rsidRPr="006D3520">
        <w:rPr>
          <w:rFonts w:cstheme="minorHAnsi"/>
          <w:color w:val="0000FF"/>
          <w:lang w:val="en-US"/>
        </w:rPr>
        <w:t>/_LAYOUTS/WSS/WSSC.V4.DMS.Reports/PrintForm.aspx?WebID</w:t>
      </w:r>
      <w:proofErr w:type="gramEnd"/>
      <w:r w:rsidRPr="006D3520">
        <w:rPr>
          <w:rFonts w:cstheme="minorHAnsi"/>
          <w:color w:val="0000FF"/>
          <w:lang w:val="en-US"/>
        </w:rPr>
        <w:t>={0}</w:t>
      </w:r>
      <w:r w:rsidRPr="006D3520">
        <w:rPr>
          <w:rFonts w:cstheme="minorHAnsi"/>
          <w:color w:val="FF0000"/>
          <w:lang w:val="en-US"/>
        </w:rPr>
        <w:t>&amp;amp;</w:t>
      </w:r>
      <w:r w:rsidRPr="006D3520">
        <w:rPr>
          <w:rFonts w:cstheme="minorHAnsi"/>
          <w:color w:val="0000FF"/>
          <w:lang w:val="en-US"/>
        </w:rPr>
        <w:t>ListID={1}</w:t>
      </w:r>
      <w:r w:rsidRPr="006D3520">
        <w:rPr>
          <w:rFonts w:cstheme="minorHAnsi"/>
          <w:color w:val="FF0000"/>
          <w:lang w:val="en-US"/>
        </w:rPr>
        <w:t>&amp;amp;</w:t>
      </w:r>
      <w:r w:rsidRPr="006D3520">
        <w:rPr>
          <w:rFonts w:cstheme="minorHAnsi"/>
          <w:color w:val="0000FF"/>
          <w:lang w:val="en-US"/>
        </w:rPr>
        <w:t>ItemID={2}</w:t>
      </w:r>
      <w:r w:rsidRPr="006D3520">
        <w:rPr>
          <w:rFonts w:cstheme="minorHAnsi"/>
          <w:color w:val="FF0000"/>
          <w:lang w:val="en-US"/>
        </w:rPr>
        <w:t>&amp;amp;</w:t>
      </w:r>
      <w:r w:rsidRPr="006D3520">
        <w:rPr>
          <w:rFonts w:cstheme="minorHAnsi"/>
          <w:color w:val="0000FF"/>
          <w:lang w:val="en-US"/>
        </w:rPr>
        <w:t>settingName=AgreementRep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  <w:lang w:val="en-US"/>
        </w:rPr>
        <w:t xml:space="preserve"> </w:t>
      </w:r>
      <w:r w:rsidRPr="006D3520">
        <w:rPr>
          <w:rFonts w:cstheme="minorHAnsi"/>
          <w:color w:val="FF0000"/>
          <w:lang w:val="en-US"/>
        </w:rPr>
        <w:t>isAgreementSheet</w:t>
      </w:r>
      <w:r w:rsidRPr="006D3520">
        <w:rPr>
          <w:rFonts w:cstheme="minorHAnsi"/>
          <w:color w:val="0000FF"/>
          <w:lang w:val="en-US"/>
        </w:rPr>
        <w:t>=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  <w:lang w:val="en-US"/>
        </w:rPr>
        <w:t>true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  <w:lang w:val="en-US"/>
        </w:rPr>
        <w:t>/&gt;</w:t>
      </w:r>
    </w:p>
    <w:p w14:paraId="7B90ED27" w14:textId="77777777" w:rsidR="00CE4708" w:rsidRDefault="00CE4708" w:rsidP="00CE4708">
      <w:pPr>
        <w:rPr>
          <w:lang w:val="en-US"/>
        </w:rPr>
      </w:pPr>
      <w:r>
        <w:t>Начиная</w:t>
      </w:r>
      <w:r w:rsidRPr="006D3520">
        <w:rPr>
          <w:lang w:val="en-US"/>
        </w:rPr>
        <w:t xml:space="preserve"> </w:t>
      </w:r>
      <w:r>
        <w:t>с</w:t>
      </w:r>
      <w:r w:rsidRPr="006D3520">
        <w:rPr>
          <w:lang w:val="en-US"/>
        </w:rPr>
        <w:t xml:space="preserve"> </w:t>
      </w:r>
      <w:r>
        <w:rPr>
          <w:lang w:val="en-US"/>
        </w:rPr>
        <w:t>Docs5:</w:t>
      </w:r>
    </w:p>
    <w:p w14:paraId="01E6F19A" w14:textId="77777777" w:rsidR="00CE4708" w:rsidRPr="00695B8D" w:rsidRDefault="00CE4708" w:rsidP="00CE4708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695B8D">
        <w:rPr>
          <w:rFonts w:cstheme="minorHAnsi"/>
          <w:color w:val="0000FF"/>
          <w:highlight w:val="white"/>
          <w:lang w:val="en-US"/>
        </w:rPr>
        <w:t>&lt;</w:t>
      </w:r>
      <w:r w:rsidRPr="00695B8D">
        <w:rPr>
          <w:rFonts w:cstheme="minorHAnsi"/>
          <w:color w:val="A31515"/>
          <w:highlight w:val="white"/>
          <w:lang w:val="en-US"/>
        </w:rPr>
        <w:t>web</w:t>
      </w:r>
      <w:r w:rsidRPr="00695B8D">
        <w:rPr>
          <w:rFonts w:cstheme="minorHAnsi"/>
          <w:color w:val="0000FF"/>
          <w:highlight w:val="white"/>
          <w:lang w:val="en-US"/>
        </w:rPr>
        <w:t xml:space="preserve"> </w:t>
      </w:r>
      <w:r w:rsidRPr="00695B8D">
        <w:rPr>
          <w:rFonts w:cstheme="minorHAnsi"/>
          <w:color w:val="FF0000"/>
          <w:highlight w:val="white"/>
          <w:lang w:val="en-US"/>
        </w:rPr>
        <w:t>url</w:t>
      </w:r>
      <w:r w:rsidRPr="00695B8D">
        <w:rPr>
          <w:rFonts w:cstheme="minorHAnsi"/>
          <w:color w:val="0000FF"/>
          <w:highlight w:val="white"/>
          <w:lang w:val="en-US"/>
        </w:rPr>
        <w:t>=</w:t>
      </w:r>
      <w:r w:rsidRPr="00695B8D">
        <w:rPr>
          <w:rFonts w:cstheme="minorHAnsi"/>
          <w:color w:val="000000"/>
          <w:highlight w:val="white"/>
          <w:lang w:val="en-US"/>
        </w:rPr>
        <w:t>"</w:t>
      </w:r>
      <w:r w:rsidRPr="00695B8D">
        <w:rPr>
          <w:rFonts w:cstheme="minorHAnsi"/>
          <w:color w:val="0000FF"/>
          <w:highlight w:val="white"/>
          <w:lang w:val="en-US"/>
        </w:rPr>
        <w:t>/dms/contracts</w:t>
      </w:r>
      <w:r w:rsidRPr="00695B8D">
        <w:rPr>
          <w:rFonts w:cstheme="minorHAnsi"/>
          <w:color w:val="000000"/>
          <w:highlight w:val="white"/>
          <w:lang w:val="en-US"/>
        </w:rPr>
        <w:t>"</w:t>
      </w:r>
      <w:r w:rsidRPr="00695B8D">
        <w:rPr>
          <w:rFonts w:cstheme="minorHAnsi"/>
          <w:color w:val="0000FF"/>
          <w:highlight w:val="white"/>
          <w:lang w:val="en-US"/>
        </w:rPr>
        <w:t>&gt;</w:t>
      </w:r>
    </w:p>
    <w:p w14:paraId="13CF51E0" w14:textId="77777777" w:rsidR="00CE4708" w:rsidRPr="008A401D" w:rsidRDefault="00CE4708" w:rsidP="00CE4708">
      <w:pPr>
        <w:autoSpaceDE w:val="0"/>
        <w:autoSpaceDN w:val="0"/>
        <w:adjustRightInd w:val="0"/>
        <w:rPr>
          <w:rFonts w:cstheme="minorHAnsi"/>
          <w:color w:val="000000"/>
          <w:highlight w:val="white"/>
          <w:lang w:val="en-US"/>
        </w:rPr>
      </w:pPr>
      <w:r w:rsidRPr="008A401D">
        <w:rPr>
          <w:rFonts w:cstheme="minorHAnsi"/>
          <w:color w:val="0000FF"/>
          <w:highlight w:val="white"/>
          <w:lang w:val="en-US"/>
        </w:rPr>
        <w:t xml:space="preserve">    &lt;</w:t>
      </w:r>
      <w:r w:rsidRPr="008A401D">
        <w:rPr>
          <w:rFonts w:cstheme="minorHAnsi"/>
          <w:color w:val="A31515"/>
          <w:highlight w:val="white"/>
          <w:lang w:val="en-US"/>
        </w:rPr>
        <w:t>list</w:t>
      </w:r>
      <w:r w:rsidRPr="008A401D">
        <w:rPr>
          <w:rFonts w:cstheme="minorHAnsi"/>
          <w:color w:val="0000FF"/>
          <w:highlight w:val="white"/>
          <w:lang w:val="en-US"/>
        </w:rPr>
        <w:t xml:space="preserve"> </w:t>
      </w:r>
      <w:r w:rsidRPr="008A401D">
        <w:rPr>
          <w:rFonts w:cstheme="minorHAnsi"/>
          <w:color w:val="FF0000"/>
          <w:highlight w:val="white"/>
          <w:lang w:val="en-US"/>
        </w:rPr>
        <w:t>name</w:t>
      </w:r>
      <w:r w:rsidRPr="008A401D">
        <w:rPr>
          <w:rFonts w:cstheme="minorHAnsi"/>
          <w:color w:val="0000FF"/>
          <w:highlight w:val="white"/>
          <w:lang w:val="en-US"/>
        </w:rPr>
        <w:t>=</w:t>
      </w:r>
      <w:r w:rsidRPr="008A401D">
        <w:rPr>
          <w:rFonts w:cstheme="minorHAnsi"/>
          <w:color w:val="000000"/>
          <w:highlight w:val="white"/>
          <w:lang w:val="en-US"/>
        </w:rPr>
        <w:t>"</w:t>
      </w:r>
      <w:r w:rsidRPr="008A401D">
        <w:rPr>
          <w:rFonts w:cstheme="minorHAnsi"/>
          <w:color w:val="0000FF"/>
          <w:highlight w:val="white"/>
          <w:lang w:val="en-US"/>
        </w:rPr>
        <w:t>Contracts</w:t>
      </w:r>
      <w:r w:rsidRPr="008A401D">
        <w:rPr>
          <w:rFonts w:cstheme="minorHAnsi"/>
          <w:color w:val="000000"/>
          <w:highlight w:val="white"/>
          <w:lang w:val="en-US"/>
        </w:rPr>
        <w:t>"</w:t>
      </w:r>
      <w:r w:rsidRPr="008A401D">
        <w:rPr>
          <w:rFonts w:cstheme="minorHAnsi"/>
          <w:color w:val="0000FF"/>
          <w:highlight w:val="white"/>
          <w:lang w:val="en-US"/>
        </w:rPr>
        <w:t>&gt;</w:t>
      </w:r>
    </w:p>
    <w:p w14:paraId="002530BC" w14:textId="653F2A8E" w:rsidR="00CE4708" w:rsidRPr="00FD563B" w:rsidRDefault="00CE4708" w:rsidP="00FD563B">
      <w:pPr>
        <w:autoSpaceDE w:val="0"/>
        <w:autoSpaceDN w:val="0"/>
        <w:adjustRightInd w:val="0"/>
        <w:rPr>
          <w:rFonts w:cstheme="minorHAnsi"/>
          <w:color w:val="0000FF"/>
          <w:lang w:val="en-US"/>
        </w:rPr>
      </w:pPr>
      <w:r w:rsidRPr="006D3520">
        <w:rPr>
          <w:rFonts w:cstheme="minorHAnsi"/>
          <w:color w:val="0000FF"/>
          <w:lang w:val="en-US"/>
        </w:rPr>
        <w:t xml:space="preserve">      &lt;</w:t>
      </w:r>
      <w:r w:rsidRPr="006D3520">
        <w:rPr>
          <w:rFonts w:cstheme="minorHAnsi"/>
          <w:color w:val="A31515"/>
          <w:lang w:val="en-US"/>
        </w:rPr>
        <w:t>link</w:t>
      </w:r>
      <w:r w:rsidRPr="006D3520">
        <w:rPr>
          <w:rFonts w:cstheme="minorHAnsi"/>
          <w:color w:val="0000FF"/>
          <w:lang w:val="en-US"/>
        </w:rPr>
        <w:t> </w:t>
      </w:r>
      <w:r w:rsidRPr="006D3520">
        <w:rPr>
          <w:rFonts w:cstheme="minorHAnsi"/>
          <w:color w:val="FF0000"/>
          <w:lang w:val="en-US"/>
        </w:rPr>
        <w:t>title</w:t>
      </w:r>
      <w:r w:rsidRPr="006D3520">
        <w:rPr>
          <w:rFonts w:cstheme="minorHAnsi"/>
          <w:color w:val="0000FF"/>
          <w:lang w:val="en-US"/>
        </w:rPr>
        <w:t>=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</w:rPr>
        <w:t>Лист</w:t>
      </w:r>
      <w:r w:rsidRPr="006D3520">
        <w:rPr>
          <w:rFonts w:cstheme="minorHAnsi"/>
          <w:color w:val="0000FF"/>
          <w:lang w:val="en-US"/>
        </w:rPr>
        <w:t> </w:t>
      </w:r>
      <w:r w:rsidRPr="006D3520">
        <w:rPr>
          <w:rFonts w:cstheme="minorHAnsi"/>
          <w:color w:val="0000FF"/>
        </w:rPr>
        <w:t>согласования</w:t>
      </w:r>
      <w:r w:rsidRPr="006D3520">
        <w:rPr>
          <w:rFonts w:cstheme="minorHAnsi"/>
          <w:color w:val="000000"/>
          <w:lang w:val="en-US"/>
        </w:rPr>
        <w:t>"</w:t>
      </w:r>
      <w:r w:rsidRPr="006D3520">
        <w:rPr>
          <w:rFonts w:cstheme="minorHAnsi"/>
          <w:color w:val="0000FF"/>
          <w:lang w:val="en-US"/>
        </w:rPr>
        <w:t xml:space="preserve"> </w:t>
      </w:r>
      <w:commentRangeStart w:id="16"/>
      <w:r w:rsidRPr="0090246B">
        <w:rPr>
          <w:rFonts w:cstheme="minorHAnsi"/>
          <w:color w:val="FF0000"/>
          <w:highlight w:val="cyan"/>
          <w:lang w:val="en-US"/>
        </w:rPr>
        <w:t>url</w:t>
      </w:r>
      <w:r w:rsidRPr="0090246B">
        <w:rPr>
          <w:rFonts w:cstheme="minorHAnsi"/>
          <w:color w:val="0000FF"/>
          <w:highlight w:val="cyan"/>
          <w:lang w:val="en-US"/>
        </w:rPr>
        <w:t>=</w:t>
      </w:r>
      <w:r w:rsidRPr="0090246B">
        <w:rPr>
          <w:rFonts w:cstheme="minorHAnsi"/>
          <w:color w:val="000000"/>
          <w:highlight w:val="cyan"/>
          <w:lang w:val="en-US"/>
        </w:rPr>
        <w:t>"</w:t>
      </w:r>
      <w:r w:rsidRPr="0090246B">
        <w:rPr>
          <w:rFonts w:cstheme="minorHAnsi"/>
          <w:color w:val="0000FF"/>
          <w:highlight w:val="cyan"/>
          <w:lang w:val="en-US"/>
        </w:rPr>
        <w:t>/DMS.Reports/PrintForm/NetModel/PrintForm?WebID={0}</w:t>
      </w:r>
      <w:r w:rsidRPr="0090246B">
        <w:rPr>
          <w:rFonts w:cstheme="minorHAnsi"/>
          <w:color w:val="FF0000"/>
          <w:highlight w:val="cyan"/>
          <w:lang w:val="en-US"/>
        </w:rPr>
        <w:t>&amp;amp;</w:t>
      </w:r>
      <w:r w:rsidRPr="0090246B">
        <w:rPr>
          <w:rFonts w:cstheme="minorHAnsi"/>
          <w:color w:val="0000FF"/>
          <w:highlight w:val="cyan"/>
          <w:lang w:val="en-US"/>
        </w:rPr>
        <w:t>ListID={1}</w:t>
      </w:r>
      <w:r w:rsidRPr="0090246B">
        <w:rPr>
          <w:rFonts w:cstheme="minorHAnsi"/>
          <w:color w:val="FF0000"/>
          <w:highlight w:val="cyan"/>
          <w:lang w:val="en-US"/>
        </w:rPr>
        <w:t>&amp;amp;</w:t>
      </w:r>
      <w:r w:rsidRPr="0090246B">
        <w:rPr>
          <w:rFonts w:cstheme="minorHAnsi"/>
          <w:color w:val="0000FF"/>
          <w:highlight w:val="cyan"/>
          <w:lang w:val="en-US"/>
        </w:rPr>
        <w:t>ItemID={2}</w:t>
      </w:r>
      <w:r w:rsidRPr="0090246B">
        <w:rPr>
          <w:rFonts w:cstheme="minorHAnsi"/>
          <w:color w:val="FF0000"/>
          <w:highlight w:val="cyan"/>
          <w:lang w:val="en-US"/>
        </w:rPr>
        <w:t>&amp;amp;</w:t>
      </w:r>
      <w:r w:rsidRPr="0090246B">
        <w:rPr>
          <w:rFonts w:cstheme="minorHAnsi"/>
          <w:color w:val="0000FF"/>
          <w:highlight w:val="cyan"/>
          <w:lang w:val="en-US"/>
        </w:rPr>
        <w:t>settingName=AgreementRep</w:t>
      </w:r>
      <w:r w:rsidRPr="0090246B">
        <w:rPr>
          <w:rFonts w:cstheme="minorHAnsi"/>
          <w:color w:val="000000"/>
          <w:highlight w:val="cyan"/>
          <w:lang w:val="en-US"/>
        </w:rPr>
        <w:t>"</w:t>
      </w:r>
      <w:r w:rsidRPr="0090246B">
        <w:rPr>
          <w:rFonts w:cstheme="minorHAnsi"/>
          <w:color w:val="0000FF"/>
          <w:highlight w:val="cyan"/>
          <w:lang w:val="en-US"/>
        </w:rPr>
        <w:t xml:space="preserve"> </w:t>
      </w:r>
      <w:r w:rsidRPr="0090246B">
        <w:rPr>
          <w:rFonts w:cstheme="minorHAnsi"/>
          <w:color w:val="FF0000"/>
          <w:highlight w:val="cyan"/>
          <w:lang w:val="en-US"/>
        </w:rPr>
        <w:t>isAgreementSheet</w:t>
      </w:r>
      <w:r w:rsidRPr="0090246B">
        <w:rPr>
          <w:rFonts w:cstheme="minorHAnsi"/>
          <w:color w:val="0000FF"/>
          <w:highlight w:val="cyan"/>
          <w:lang w:val="en-US"/>
        </w:rPr>
        <w:t>=</w:t>
      </w:r>
      <w:r w:rsidRPr="0090246B">
        <w:rPr>
          <w:rFonts w:cstheme="minorHAnsi"/>
          <w:color w:val="000000"/>
          <w:highlight w:val="cyan"/>
          <w:lang w:val="en-US"/>
        </w:rPr>
        <w:t>"</w:t>
      </w:r>
      <w:r w:rsidRPr="0090246B">
        <w:rPr>
          <w:rFonts w:cstheme="minorHAnsi"/>
          <w:color w:val="0000FF"/>
          <w:highlight w:val="cyan"/>
          <w:lang w:val="en-US"/>
        </w:rPr>
        <w:t>true</w:t>
      </w:r>
      <w:r w:rsidRPr="0090246B">
        <w:rPr>
          <w:rFonts w:cstheme="minorHAnsi"/>
          <w:color w:val="000000"/>
          <w:highlight w:val="cyan"/>
          <w:lang w:val="en-US"/>
        </w:rPr>
        <w:t>"</w:t>
      </w:r>
      <w:r w:rsidRPr="0090246B">
        <w:rPr>
          <w:rFonts w:cstheme="minorHAnsi"/>
          <w:color w:val="0000FF"/>
          <w:highlight w:val="cyan"/>
          <w:lang w:val="en-US"/>
        </w:rPr>
        <w:t>/&gt;</w:t>
      </w:r>
      <w:commentRangeEnd w:id="16"/>
      <w:r w:rsidR="0090246B" w:rsidRPr="0090246B">
        <w:rPr>
          <w:rStyle w:val="CommentReference"/>
          <w:highlight w:val="cyan"/>
        </w:rPr>
        <w:commentReference w:id="16"/>
      </w:r>
    </w:p>
    <w:p w14:paraId="2836F55F" w14:textId="7D0393B3" w:rsidR="00082EB7" w:rsidRPr="00A42B8E" w:rsidRDefault="0003509E" w:rsidP="00E53447">
      <w:pPr>
        <w:pStyle w:val="Heading2"/>
        <w:rPr>
          <w:highlight w:val="yellow"/>
        </w:rPr>
      </w:pPr>
      <w:bookmarkStart w:id="17" w:name="_Toc186300286"/>
      <w:commentRangeStart w:id="18"/>
      <w:r w:rsidRPr="00A42B8E">
        <w:rPr>
          <w:highlight w:val="yellow"/>
        </w:rPr>
        <w:t>Регистрация документов</w:t>
      </w:r>
      <w:bookmarkEnd w:id="17"/>
      <w:commentRangeEnd w:id="18"/>
      <w:r w:rsidR="00A42B8E" w:rsidRPr="00A42B8E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  <w:highlight w:val="yellow"/>
        </w:rPr>
        <w:commentReference w:id="18"/>
      </w:r>
    </w:p>
    <w:p w14:paraId="0D464480" w14:textId="51556CEC" w:rsidR="0003509E" w:rsidRPr="00E53447" w:rsidRDefault="0003509E" w:rsidP="009F07B6">
      <w:pPr>
        <w:pStyle w:val="Heading3"/>
      </w:pPr>
      <w:bookmarkStart w:id="19" w:name="_Toc186300287"/>
      <w:r w:rsidRPr="00E53447">
        <w:t>Настройка стандартоного режима регисрации (выбор между режимами «Автоматически» и «Вручную»)</w:t>
      </w:r>
      <w:bookmarkEnd w:id="19"/>
    </w:p>
    <w:p w14:paraId="6849CCC6" w14:textId="36DB775B" w:rsidR="0003509E" w:rsidRDefault="0003509E" w:rsidP="0003509E">
      <w:r>
        <w:t>Начиная с</w:t>
      </w:r>
      <w:r w:rsidRPr="00AA06F7">
        <w:t xml:space="preserve"> </w:t>
      </w:r>
      <w:r w:rsidRPr="00357194">
        <w:rPr>
          <w:lang w:val="en-US"/>
        </w:rPr>
        <w:t>Docs</w:t>
      </w:r>
      <w:r w:rsidRPr="00AA06F7">
        <w:t xml:space="preserve">5 </w:t>
      </w:r>
      <w:r>
        <w:t>в поле «Настройка окна для установки значений» решений регистрации</w:t>
      </w:r>
      <w:r w:rsidR="003B7538">
        <w:t xml:space="preserve"> поменялись</w:t>
      </w:r>
      <w:r w:rsidR="003B7538" w:rsidRPr="00AA06F7">
        <w:t xml:space="preserve"> </w:t>
      </w:r>
      <w:r w:rsidR="003B7538">
        <w:t>адреса</w:t>
      </w:r>
      <w:r w:rsidR="003B7538" w:rsidRPr="00AA06F7">
        <w:t xml:space="preserve"> </w:t>
      </w:r>
      <w:r w:rsidR="003B7538">
        <w:t>скриптов</w:t>
      </w:r>
      <w:r w:rsidR="003B7538" w:rsidRPr="00AA06F7">
        <w:t xml:space="preserve"> </w:t>
      </w:r>
      <w:r w:rsidR="003B7538">
        <w:rPr>
          <w:lang w:val="en-US"/>
        </w:rPr>
        <w:t>scriptLink</w:t>
      </w:r>
      <w:r>
        <w:t>.</w:t>
      </w:r>
    </w:p>
    <w:p w14:paraId="74B833D1" w14:textId="63B99C96" w:rsidR="0003509E" w:rsidRPr="00E53447" w:rsidRDefault="0003509E" w:rsidP="00E53447">
      <w:pPr>
        <w:rPr>
          <w:lang w:val="en-US"/>
        </w:rPr>
      </w:pPr>
      <w:r w:rsidRPr="00327B67">
        <w:t>До</w:t>
      </w:r>
      <w:r w:rsidRPr="00A370C8">
        <w:rPr>
          <w:lang w:val="en-US"/>
        </w:rPr>
        <w:t xml:space="preserve"> </w:t>
      </w:r>
      <w:r w:rsidRPr="00327B67">
        <w:t>релиза</w:t>
      </w:r>
      <w:r w:rsidRPr="00A370C8">
        <w:rPr>
          <w:lang w:val="en-US"/>
        </w:rPr>
        <w:t xml:space="preserve"> </w:t>
      </w:r>
      <w:r w:rsidRPr="00327B67">
        <w:rPr>
          <w:lang w:val="en-US"/>
        </w:rPr>
        <w:t>Docs5</w:t>
      </w:r>
      <w:r w:rsidRPr="00A370C8">
        <w:rPr>
          <w:lang w:val="en-US"/>
        </w:rPr>
        <w:t>:</w:t>
      </w:r>
    </w:p>
    <w:p w14:paraId="59A8D0A9" w14:textId="77777777" w:rsidR="0003509E" w:rsidRPr="00E53447" w:rsidRDefault="0003509E" w:rsidP="0003509E">
      <w:pPr>
        <w:shd w:val="clear" w:color="auto" w:fill="FFFFFF"/>
        <w:rPr>
          <w:rFonts w:eastAsia="Times New Roman"/>
          <w:b/>
          <w:bCs/>
          <w:color w:val="000000"/>
          <w:lang w:val="en-US"/>
        </w:rPr>
      </w:pPr>
      <w:r w:rsidRPr="00E53447">
        <w:rPr>
          <w:rFonts w:eastAsia="Times New Roman"/>
          <w:color w:val="0000FF"/>
          <w:lang w:val="en-US"/>
        </w:rPr>
        <w:t>&lt;</w:t>
      </w:r>
      <w:proofErr w:type="gramStart"/>
      <w:r w:rsidRPr="00E53447">
        <w:rPr>
          <w:rFonts w:eastAsia="Times New Roman"/>
          <w:color w:val="0000FF"/>
          <w:lang w:val="en-US"/>
        </w:rPr>
        <w:t>fields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customOK</w:t>
      </w:r>
      <w:proofErr w:type="gramEnd"/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'MAR_CustomOK'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'MAR_CustomInit'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/_LAYOUTS/WSS/WSSC.V4.DMS.EDMS/Registration/ManualAndAutoRegistration.js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'343'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'200'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</w:p>
    <w:p w14:paraId="7C74C1E0" w14:textId="1286090E" w:rsidR="0003509E" w:rsidRPr="00E53447" w:rsidRDefault="0003509E" w:rsidP="0003509E">
      <w:pPr>
        <w:rPr>
          <w:lang w:val="en-US"/>
        </w:rPr>
      </w:pPr>
      <w:r>
        <w:lastRenderedPageBreak/>
        <w:t>Начиная</w:t>
      </w:r>
      <w:r w:rsidRPr="009F07B6">
        <w:rPr>
          <w:lang w:val="en-US"/>
        </w:rPr>
        <w:t xml:space="preserve"> </w:t>
      </w:r>
      <w:r>
        <w:t>с</w:t>
      </w:r>
      <w:r w:rsidRPr="009F07B6">
        <w:rPr>
          <w:lang w:val="en-US"/>
        </w:rPr>
        <w:t xml:space="preserve"> </w:t>
      </w:r>
      <w:r w:rsidRPr="00357194">
        <w:rPr>
          <w:lang w:val="en-US"/>
        </w:rPr>
        <w:t>Docs</w:t>
      </w:r>
      <w:r w:rsidRPr="009F07B6">
        <w:rPr>
          <w:lang w:val="en-US"/>
        </w:rPr>
        <w:t>5:</w:t>
      </w:r>
    </w:p>
    <w:p w14:paraId="7A110F94" w14:textId="2EA4615D" w:rsidR="0003509E" w:rsidRPr="00E53447" w:rsidRDefault="0003509E" w:rsidP="00E53447">
      <w:pPr>
        <w:shd w:val="clear" w:color="auto" w:fill="FFFFFF"/>
        <w:rPr>
          <w:rFonts w:eastAsia="Times New Roman"/>
          <w:color w:val="0000FF"/>
          <w:lang w:val="en-US"/>
        </w:rPr>
      </w:pPr>
      <w:r w:rsidRPr="00E53447">
        <w:rPr>
          <w:rFonts w:eastAsia="Times New Roman"/>
          <w:color w:val="0000FF"/>
          <w:lang w:val="en-US"/>
        </w:rPr>
        <w:t>&lt;</w:t>
      </w:r>
      <w:proofErr w:type="gramStart"/>
      <w:r w:rsidRPr="00E53447">
        <w:rPr>
          <w:rFonts w:eastAsia="Times New Roman"/>
          <w:color w:val="0000FF"/>
          <w:lang w:val="en-US"/>
        </w:rPr>
        <w:t>fields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customOK</w:t>
      </w:r>
      <w:proofErr w:type="gramEnd"/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'MAR_CustomOK'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'MAR_CustomInit'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/DMS.EDMS/Registration/js/ManualAndAutoRegistration.js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'343'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'200'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</w:p>
    <w:p w14:paraId="55407A77" w14:textId="72263318" w:rsidR="0003509E" w:rsidRPr="009F07B6" w:rsidRDefault="00EF3F8C" w:rsidP="009F07B6">
      <w:pPr>
        <w:pStyle w:val="Heading3"/>
        <w:rPr>
          <w:b w:val="0"/>
        </w:rPr>
      </w:pPr>
      <w:bookmarkStart w:id="20" w:name="_Toc186300288"/>
      <w:r w:rsidRPr="009F07B6">
        <w:t>Настройка решений ручной регистрации</w:t>
      </w:r>
      <w:bookmarkEnd w:id="20"/>
    </w:p>
    <w:p w14:paraId="7604A80E" w14:textId="518950BF" w:rsidR="00EF3F8C" w:rsidRPr="00E53447" w:rsidRDefault="00EF3F8C" w:rsidP="00EF3F8C">
      <w:r>
        <w:t>Начиная с</w:t>
      </w:r>
      <w:r w:rsidRPr="00AA06F7">
        <w:t xml:space="preserve"> </w:t>
      </w:r>
      <w:r w:rsidRPr="00357194">
        <w:rPr>
          <w:lang w:val="en-US"/>
        </w:rPr>
        <w:t>Docs</w:t>
      </w:r>
      <w:r w:rsidR="00F33EE6">
        <w:t xml:space="preserve">5 </w:t>
      </w:r>
      <w:r>
        <w:t xml:space="preserve">в поле «Настройка окна для установки значений» решений </w:t>
      </w:r>
      <w:r w:rsidR="00546098">
        <w:t xml:space="preserve">ручной </w:t>
      </w:r>
      <w:r w:rsidR="00F33EE6">
        <w:t>регистрации поменялись</w:t>
      </w:r>
      <w:r w:rsidR="00F33EE6" w:rsidRPr="00AA06F7">
        <w:t xml:space="preserve"> </w:t>
      </w:r>
      <w:r w:rsidR="00F33EE6">
        <w:t>адреса</w:t>
      </w:r>
      <w:r w:rsidR="00F33EE6" w:rsidRPr="00AA06F7">
        <w:t xml:space="preserve"> </w:t>
      </w:r>
      <w:r w:rsidR="00F33EE6">
        <w:t>скриптов</w:t>
      </w:r>
      <w:r w:rsidR="00F33EE6" w:rsidRPr="00AA06F7">
        <w:t xml:space="preserve"> </w:t>
      </w:r>
      <w:r w:rsidR="00F33EE6">
        <w:rPr>
          <w:lang w:val="en-US"/>
        </w:rPr>
        <w:t>scriptLink</w:t>
      </w:r>
      <w:r w:rsidR="00F33EE6">
        <w:t>.</w:t>
      </w:r>
    </w:p>
    <w:p w14:paraId="2BB00E1C" w14:textId="77777777" w:rsidR="00EF3F8C" w:rsidRPr="00AB4CF1" w:rsidRDefault="00EF3F8C" w:rsidP="00EF3F8C">
      <w:pPr>
        <w:rPr>
          <w:lang w:val="en-US"/>
        </w:rPr>
      </w:pPr>
      <w:r w:rsidRPr="00327B67">
        <w:t>До</w:t>
      </w:r>
      <w:r w:rsidRPr="00A370C8">
        <w:rPr>
          <w:lang w:val="en-US"/>
        </w:rPr>
        <w:t xml:space="preserve"> </w:t>
      </w:r>
      <w:r w:rsidRPr="00327B67">
        <w:t>релиза</w:t>
      </w:r>
      <w:r w:rsidRPr="00A370C8">
        <w:rPr>
          <w:lang w:val="en-US"/>
        </w:rPr>
        <w:t xml:space="preserve"> </w:t>
      </w:r>
      <w:r w:rsidRPr="00327B67">
        <w:rPr>
          <w:lang w:val="en-US"/>
        </w:rPr>
        <w:t>Docs5</w:t>
      </w:r>
      <w:r w:rsidRPr="00A370C8">
        <w:rPr>
          <w:lang w:val="en-US"/>
        </w:rPr>
        <w:t>:</w:t>
      </w:r>
    </w:p>
    <w:p w14:paraId="48080B66" w14:textId="77777777" w:rsidR="00EF3F8C" w:rsidRPr="00E53447" w:rsidRDefault="00EF3F8C" w:rsidP="00EF3F8C">
      <w:pPr>
        <w:shd w:val="clear" w:color="auto" w:fill="FFFFFF"/>
        <w:rPr>
          <w:rFonts w:eastAsia="Times New Roman"/>
          <w:b/>
          <w:bCs/>
          <w:color w:val="000000"/>
          <w:lang w:val="en-US"/>
        </w:rPr>
      </w:pPr>
      <w:r w:rsidRPr="00E53447">
        <w:rPr>
          <w:rFonts w:eastAsia="Times New Roman"/>
          <w:color w:val="0000FF"/>
          <w:lang w:val="en-US"/>
        </w:rPr>
        <w:t>&lt;</w:t>
      </w:r>
      <w:proofErr w:type="gramStart"/>
      <w:r w:rsidRPr="00E53447">
        <w:rPr>
          <w:rFonts w:eastAsia="Times New Roman"/>
          <w:color w:val="0000FF"/>
          <w:lang w:val="en-US"/>
        </w:rPr>
        <w:t>fields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customOK</w:t>
      </w:r>
      <w:proofErr w:type="gramEnd"/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'MR_CustomOK'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'MR_CustomInit'</w:t>
      </w:r>
      <w:r w:rsidRPr="00E53447">
        <w:rPr>
          <w:rFonts w:eastAsia="Times New Roman"/>
          <w:color w:val="000000"/>
          <w:lang w:val="en-US"/>
        </w:rPr>
        <w:t xml:space="preserve">  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/_LAYOUTS/WSS/WSSC.V4.DMS.EDMS/Registration/ManualRegistration.js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'100'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  <w:r w:rsidRPr="00E53447">
        <w:rPr>
          <w:rFonts w:eastAsia="Times New Roman"/>
          <w:b/>
          <w:bCs/>
          <w:color w:val="000000"/>
          <w:lang w:val="en-US"/>
        </w:rPr>
        <w:t xml:space="preserve"> </w:t>
      </w:r>
    </w:p>
    <w:p w14:paraId="091A512F" w14:textId="77777777" w:rsidR="00EF3F8C" w:rsidRPr="00AB4CF1" w:rsidRDefault="00EF3F8C" w:rsidP="00EF3F8C">
      <w:pPr>
        <w:rPr>
          <w:lang w:val="en-US"/>
        </w:rPr>
      </w:pPr>
      <w:r>
        <w:t>Начиная</w:t>
      </w:r>
      <w:r w:rsidRPr="00E53447">
        <w:rPr>
          <w:lang w:val="en-US"/>
        </w:rPr>
        <w:t xml:space="preserve"> </w:t>
      </w:r>
      <w:r>
        <w:t>с</w:t>
      </w:r>
      <w:r w:rsidRPr="00E53447">
        <w:rPr>
          <w:lang w:val="en-US"/>
        </w:rPr>
        <w:t xml:space="preserve"> </w:t>
      </w:r>
      <w:r w:rsidRPr="00357194">
        <w:rPr>
          <w:lang w:val="en-US"/>
        </w:rPr>
        <w:t>Docs</w:t>
      </w:r>
      <w:r w:rsidRPr="00E53447">
        <w:rPr>
          <w:lang w:val="en-US"/>
        </w:rPr>
        <w:t>5:</w:t>
      </w:r>
    </w:p>
    <w:p w14:paraId="1A469125" w14:textId="1265C0F3" w:rsidR="00EF3F8C" w:rsidRPr="00E53447" w:rsidRDefault="00EF3F8C" w:rsidP="00E53447">
      <w:pPr>
        <w:shd w:val="clear" w:color="auto" w:fill="FFFFFF"/>
        <w:rPr>
          <w:rFonts w:eastAsia="Times New Roman"/>
          <w:b/>
          <w:bCs/>
          <w:color w:val="000000"/>
          <w:lang w:val="en-US"/>
        </w:rPr>
      </w:pPr>
      <w:r w:rsidRPr="00E53447">
        <w:rPr>
          <w:rFonts w:eastAsia="Times New Roman"/>
          <w:color w:val="0000FF"/>
          <w:lang w:val="en-US"/>
        </w:rPr>
        <w:t>&lt;</w:t>
      </w:r>
      <w:proofErr w:type="gramStart"/>
      <w:r w:rsidRPr="00E53447">
        <w:rPr>
          <w:rFonts w:eastAsia="Times New Roman"/>
          <w:color w:val="0000FF"/>
          <w:lang w:val="en-US"/>
        </w:rPr>
        <w:t>fields</w:t>
      </w:r>
      <w:r w:rsidRPr="00E53447">
        <w:rPr>
          <w:rFonts w:eastAsia="Times New Roman"/>
          <w:color w:val="000000"/>
          <w:lang w:val="en-US"/>
        </w:rPr>
        <w:t xml:space="preserve">  </w:t>
      </w:r>
      <w:r w:rsidRPr="00E53447">
        <w:rPr>
          <w:rFonts w:eastAsia="Times New Roman"/>
          <w:color w:val="FF0000"/>
          <w:lang w:val="en-US"/>
        </w:rPr>
        <w:t>customOK</w:t>
      </w:r>
      <w:proofErr w:type="gramEnd"/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'MR_CustomOK'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'MR_CustomInit'</w:t>
      </w:r>
      <w:r w:rsidRPr="00E53447">
        <w:rPr>
          <w:rFonts w:eastAsia="Times New Roman"/>
          <w:color w:val="000000"/>
          <w:lang w:val="en-US"/>
        </w:rPr>
        <w:t xml:space="preserve">  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/DMS.EDMS/Registration/js/ManualRegistration.js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'100'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  <w:r w:rsidRPr="00E53447">
        <w:rPr>
          <w:rFonts w:eastAsia="Times New Roman"/>
          <w:b/>
          <w:bCs/>
          <w:color w:val="000000"/>
          <w:lang w:val="en-US"/>
        </w:rPr>
        <w:t xml:space="preserve"> </w:t>
      </w:r>
    </w:p>
    <w:p w14:paraId="280E0EAB" w14:textId="73DFC592" w:rsidR="00082EB7" w:rsidRPr="00E53447" w:rsidRDefault="0036472B" w:rsidP="009F07B6">
      <w:pPr>
        <w:pStyle w:val="Heading3"/>
      </w:pPr>
      <w:bookmarkStart w:id="21" w:name="_Toc186300289"/>
      <w:r w:rsidRPr="00E53447">
        <w:t>Смена регистрационного номера и даты регистрации</w:t>
      </w:r>
      <w:r w:rsidR="00546098">
        <w:t xml:space="preserve"> и </w:t>
      </w:r>
      <w:r w:rsidR="00546098" w:rsidRPr="00AB4CF1">
        <w:t>Смена даты регистрации без изменения регистрационного номера</w:t>
      </w:r>
      <w:bookmarkEnd w:id="21"/>
    </w:p>
    <w:p w14:paraId="5C98517F" w14:textId="748E6C8B" w:rsidR="00546098" w:rsidRDefault="00546098" w:rsidP="00546098">
      <w:r>
        <w:t>Начиная с</w:t>
      </w:r>
      <w:r w:rsidRPr="00AA06F7">
        <w:t xml:space="preserve"> </w:t>
      </w:r>
      <w:r w:rsidRPr="00357194">
        <w:rPr>
          <w:lang w:val="en-US"/>
        </w:rPr>
        <w:t>Docs</w:t>
      </w:r>
      <w:r w:rsidR="00F33EE6">
        <w:t xml:space="preserve">5 </w:t>
      </w:r>
      <w:r>
        <w:t>в поле «Настройка окна для установки значений» решений смены рег номера с датой и без</w:t>
      </w:r>
      <w:r w:rsidR="00F33EE6">
        <w:t xml:space="preserve"> поменялись</w:t>
      </w:r>
      <w:r w:rsidR="00F33EE6" w:rsidRPr="00AA06F7">
        <w:t xml:space="preserve"> </w:t>
      </w:r>
      <w:r w:rsidR="00F33EE6">
        <w:t>адреса</w:t>
      </w:r>
      <w:r w:rsidR="00F33EE6" w:rsidRPr="00AA06F7">
        <w:t xml:space="preserve"> </w:t>
      </w:r>
      <w:r w:rsidR="00F33EE6">
        <w:t>скриптов</w:t>
      </w:r>
      <w:r w:rsidR="00F33EE6" w:rsidRPr="00AA06F7">
        <w:t xml:space="preserve"> </w:t>
      </w:r>
      <w:r w:rsidR="00F33EE6">
        <w:rPr>
          <w:lang w:val="en-US"/>
        </w:rPr>
        <w:t>scriptLink</w:t>
      </w:r>
    </w:p>
    <w:p w14:paraId="5A7B6454" w14:textId="77777777" w:rsidR="00546098" w:rsidRPr="009F07B6" w:rsidRDefault="00546098" w:rsidP="00546098">
      <w:pPr>
        <w:rPr>
          <w:lang w:val="en-US"/>
        </w:rPr>
      </w:pPr>
      <w:r w:rsidRPr="00327B67">
        <w:t>До</w:t>
      </w:r>
      <w:r w:rsidRPr="009F07B6">
        <w:rPr>
          <w:lang w:val="en-US"/>
        </w:rPr>
        <w:t xml:space="preserve"> </w:t>
      </w:r>
      <w:r w:rsidRPr="00327B67">
        <w:t>релиза</w:t>
      </w:r>
      <w:r w:rsidRPr="009F07B6">
        <w:rPr>
          <w:lang w:val="en-US"/>
        </w:rPr>
        <w:t xml:space="preserve"> </w:t>
      </w:r>
      <w:r w:rsidRPr="00327B67">
        <w:rPr>
          <w:lang w:val="en-US"/>
        </w:rPr>
        <w:t>Docs</w:t>
      </w:r>
      <w:r w:rsidRPr="009F07B6">
        <w:rPr>
          <w:lang w:val="en-US"/>
        </w:rPr>
        <w:t>5:</w:t>
      </w:r>
    </w:p>
    <w:p w14:paraId="27602EB3" w14:textId="49728434" w:rsidR="00082EB7" w:rsidRPr="00E53447" w:rsidRDefault="00546098" w:rsidP="00E53447">
      <w:pPr>
        <w:shd w:val="clear" w:color="auto" w:fill="FFFFFF"/>
        <w:rPr>
          <w:rFonts w:eastAsia="Times New Roman"/>
          <w:b/>
          <w:bCs/>
          <w:color w:val="000000"/>
          <w:lang w:val="en-US"/>
        </w:rPr>
      </w:pPr>
      <w:r w:rsidRPr="00E53447">
        <w:rPr>
          <w:rFonts w:eastAsia="Times New Roman"/>
          <w:color w:val="0000FF"/>
          <w:lang w:val="en-US"/>
        </w:rPr>
        <w:t>&lt;fields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customOK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'CRN_CustomOK'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'CRN_CustomInit'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/_LAYOUTS/WSS/WSSC.V4.DMS.EDMS/Registration/ChangeRegNumber.js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'150'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</w:p>
    <w:p w14:paraId="5CE1CB12" w14:textId="77777777" w:rsidR="00546098" w:rsidRPr="009F07B6" w:rsidRDefault="00546098" w:rsidP="00546098">
      <w:pPr>
        <w:rPr>
          <w:lang w:val="en-US"/>
        </w:rPr>
      </w:pPr>
      <w:r>
        <w:t>Начиная</w:t>
      </w:r>
      <w:r w:rsidRPr="009F07B6">
        <w:rPr>
          <w:lang w:val="en-US"/>
        </w:rPr>
        <w:t xml:space="preserve"> </w:t>
      </w:r>
      <w:r>
        <w:t>с</w:t>
      </w:r>
      <w:r w:rsidRPr="009F07B6">
        <w:rPr>
          <w:lang w:val="en-US"/>
        </w:rPr>
        <w:t xml:space="preserve"> </w:t>
      </w:r>
      <w:r w:rsidRPr="00357194">
        <w:rPr>
          <w:lang w:val="en-US"/>
        </w:rPr>
        <w:t>Docs</w:t>
      </w:r>
      <w:r w:rsidRPr="009F07B6">
        <w:rPr>
          <w:lang w:val="en-US"/>
        </w:rPr>
        <w:t>5:</w:t>
      </w:r>
    </w:p>
    <w:p w14:paraId="7338FA46" w14:textId="77777777" w:rsidR="00546098" w:rsidRPr="00E53447" w:rsidRDefault="00546098" w:rsidP="00546098">
      <w:pPr>
        <w:shd w:val="clear" w:color="auto" w:fill="FFFFFF"/>
        <w:rPr>
          <w:rFonts w:eastAsia="Times New Roman"/>
          <w:b/>
          <w:bCs/>
          <w:color w:val="000000"/>
          <w:lang w:val="en-US"/>
        </w:rPr>
      </w:pPr>
      <w:r w:rsidRPr="00E53447">
        <w:rPr>
          <w:rFonts w:eastAsia="Times New Roman"/>
          <w:color w:val="0000FF"/>
          <w:lang w:val="en-US"/>
        </w:rPr>
        <w:t>&lt;fields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customOK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'CRN_CustomOK'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customInit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'CRN_CustomInit'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scriptLink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b/>
          <w:bCs/>
          <w:color w:val="8000FF"/>
          <w:highlight w:val="yellow"/>
          <w:lang w:val="en-US"/>
        </w:rPr>
        <w:t>/DMS.EDMS/Registration/js/ChangeRegNumber.js</w:t>
      </w:r>
      <w:r w:rsidRPr="00E53447">
        <w:rPr>
          <w:rFonts w:eastAsia="Times New Roman"/>
          <w:b/>
          <w:bCs/>
          <w:color w:val="8000FF"/>
          <w:lang w:val="en-US"/>
        </w:rPr>
        <w:t>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windowWidth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'300'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FF0000"/>
          <w:lang w:val="en-US"/>
        </w:rPr>
        <w:t>windowHeight</w:t>
      </w:r>
      <w:r w:rsidRPr="00E53447">
        <w:rPr>
          <w:rFonts w:eastAsia="Times New Roman"/>
          <w:color w:val="000000"/>
          <w:lang w:val="en-US"/>
        </w:rPr>
        <w:t>=</w:t>
      </w:r>
      <w:r w:rsidRPr="00E53447">
        <w:rPr>
          <w:rFonts w:eastAsia="Times New Roman"/>
          <w:b/>
          <w:bCs/>
          <w:color w:val="8000FF"/>
          <w:lang w:val="en-US"/>
        </w:rPr>
        <w:t>'150'</w:t>
      </w:r>
      <w:r w:rsidRPr="00E53447">
        <w:rPr>
          <w:rFonts w:eastAsia="Times New Roman"/>
          <w:color w:val="000000"/>
          <w:lang w:val="en-US"/>
        </w:rPr>
        <w:t xml:space="preserve"> </w:t>
      </w:r>
      <w:r w:rsidRPr="00E53447">
        <w:rPr>
          <w:rFonts w:eastAsia="Times New Roman"/>
          <w:color w:val="0000FF"/>
          <w:lang w:val="en-US"/>
        </w:rPr>
        <w:t>&gt;</w:t>
      </w:r>
    </w:p>
    <w:p w14:paraId="386AE00F" w14:textId="58B43A27" w:rsidR="005D2663" w:rsidRPr="009F07B6" w:rsidRDefault="00E53447" w:rsidP="009F07B6">
      <w:pPr>
        <w:pStyle w:val="Heading3"/>
      </w:pPr>
      <w:bookmarkStart w:id="22" w:name="_Toc186300290"/>
      <w:commentRangeStart w:id="23"/>
      <w:r w:rsidRPr="009F07B6">
        <w:t>Страница обновления счетчиков регистрационных номеров</w:t>
      </w:r>
      <w:bookmarkEnd w:id="22"/>
      <w:commentRangeEnd w:id="23"/>
      <w:r w:rsidR="00603934">
        <w:rPr>
          <w:rStyle w:val="CommentReference"/>
          <w:rFonts w:asciiTheme="minorHAnsi" w:eastAsiaTheme="minorEastAsia" w:hAnsiTheme="minorHAnsi"/>
          <w:b w:val="0"/>
          <w:bCs w:val="0"/>
        </w:rPr>
        <w:commentReference w:id="23"/>
      </w:r>
    </w:p>
    <w:p w14:paraId="552A36EF" w14:textId="4EB7E559" w:rsidR="00E53447" w:rsidRDefault="00E53447" w:rsidP="00E53447">
      <w:r>
        <w:t>До Docs5:</w:t>
      </w:r>
    </w:p>
    <w:p w14:paraId="0A59CDAC" w14:textId="694B1355" w:rsidR="00E53447" w:rsidRDefault="00E53447" w:rsidP="00E53447">
      <w:r>
        <w:t>Добавить на страницу веб-часть «WSSC.V4.DMS.EDMS – Счетчики регистрационных номеров».</w:t>
      </w:r>
    </w:p>
    <w:p w14:paraId="3233E46D" w14:textId="0DBA89E2" w:rsidR="00E53447" w:rsidRDefault="00E53447" w:rsidP="00E53447">
      <w:r>
        <w:t>Начиная с Docs5:</w:t>
      </w:r>
    </w:p>
    <w:p w14:paraId="006E42C8" w14:textId="3D61DD62" w:rsidR="00546098" w:rsidRDefault="00E53447" w:rsidP="00E53447">
      <w:r>
        <w:t>В списке WSSC_AdminLinks на узле /dms добавить страницу с относительным адресом /DMS.EDMS/RegNumberCounters/RegNumberCounters.</w:t>
      </w:r>
    </w:p>
    <w:p w14:paraId="57F19B1D" w14:textId="11DECF2D" w:rsidR="007B7F1F" w:rsidRPr="00A42B8E" w:rsidRDefault="007F755F" w:rsidP="009F07B6">
      <w:pPr>
        <w:pStyle w:val="Heading2"/>
        <w:rPr>
          <w:highlight w:val="yellow"/>
        </w:rPr>
      </w:pPr>
      <w:bookmarkStart w:id="24" w:name="_Toc186300291"/>
      <w:commentRangeStart w:id="25"/>
      <w:r w:rsidRPr="00A42B8E">
        <w:rPr>
          <w:highlight w:val="yellow"/>
        </w:rPr>
        <w:lastRenderedPageBreak/>
        <w:t>Почтовый сервис</w:t>
      </w:r>
      <w:bookmarkEnd w:id="24"/>
      <w:commentRangeEnd w:id="25"/>
      <w:r w:rsidR="00A42B8E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5"/>
      </w:r>
    </w:p>
    <w:p w14:paraId="2C959BC2" w14:textId="10D4D30A" w:rsidR="00163506" w:rsidRPr="009F07B6" w:rsidRDefault="00163506" w:rsidP="00163506">
      <w:pPr>
        <w:rPr>
          <w:rFonts w:eastAsia="Times New Roman"/>
        </w:rPr>
      </w:pPr>
      <w:r>
        <w:rPr>
          <w:rFonts w:eastAsia="Times New Roman"/>
        </w:rPr>
        <w:t>Начиная</w:t>
      </w:r>
      <w:r w:rsidRPr="009F07B6">
        <w:rPr>
          <w:rFonts w:eastAsia="Times New Roman"/>
        </w:rPr>
        <w:t xml:space="preserve"> </w:t>
      </w:r>
      <w:r>
        <w:rPr>
          <w:rFonts w:eastAsia="Times New Roman"/>
        </w:rPr>
        <w:t>с</w:t>
      </w:r>
      <w:r w:rsidRPr="009F07B6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Docs</w:t>
      </w:r>
      <w:r w:rsidRPr="009F07B6">
        <w:rPr>
          <w:rFonts w:eastAsia="Times New Roman"/>
        </w:rPr>
        <w:t xml:space="preserve">5 </w:t>
      </w:r>
      <w:r>
        <w:rPr>
          <w:rFonts w:eastAsia="Times New Roman"/>
        </w:rPr>
        <w:t>сервис «</w:t>
      </w:r>
      <w:r w:rsidRPr="0079486C">
        <w:t>WSSC.V4.SYS.Lib.MailSender.Service</w:t>
      </w:r>
      <w:r>
        <w:rPr>
          <w:rFonts w:eastAsia="Times New Roman"/>
        </w:rPr>
        <w:t>»</w:t>
      </w:r>
      <w:r w:rsidRPr="009F07B6">
        <w:rPr>
          <w:rFonts w:eastAsia="Times New Roman"/>
        </w:rPr>
        <w:t xml:space="preserve"> </w:t>
      </w:r>
      <w:r>
        <w:rPr>
          <w:rFonts w:eastAsia="Times New Roman"/>
        </w:rPr>
        <w:t>заменён</w:t>
      </w:r>
      <w:r w:rsidRPr="009F07B6">
        <w:rPr>
          <w:rFonts w:eastAsia="Times New Roman"/>
        </w:rPr>
        <w:t xml:space="preserve"> </w:t>
      </w:r>
      <w:r>
        <w:rPr>
          <w:rFonts w:eastAsia="Times New Roman"/>
        </w:rPr>
        <w:t>на</w:t>
      </w:r>
      <w:r w:rsidRPr="009F07B6">
        <w:rPr>
          <w:rFonts w:eastAsia="Times New Roman"/>
        </w:rPr>
        <w:t xml:space="preserve"> </w:t>
      </w:r>
      <w:r>
        <w:rPr>
          <w:rFonts w:eastAsia="Times New Roman"/>
        </w:rPr>
        <w:t>контейнер</w:t>
      </w:r>
      <w:r w:rsidRPr="009F07B6">
        <w:rPr>
          <w:rFonts w:eastAsia="Times New Roman"/>
        </w:rPr>
        <w:t xml:space="preserve"> «</w:t>
      </w:r>
      <w:r w:rsidR="0069390B">
        <w:rPr>
          <w:lang w:val="en-US"/>
        </w:rPr>
        <w:t>docs</w:t>
      </w:r>
      <w:r w:rsidR="0069390B" w:rsidRPr="00DD7E3D">
        <w:t>_</w:t>
      </w:r>
      <w:r w:rsidRPr="0079486C">
        <w:t>MailSender.Service</w:t>
      </w:r>
      <w:r w:rsidRPr="009F07B6">
        <w:rPr>
          <w:rFonts w:eastAsia="Times New Roman"/>
        </w:rPr>
        <w:t>»</w:t>
      </w:r>
      <w:r>
        <w:rPr>
          <w:rFonts w:eastAsia="Times New Roman"/>
        </w:rPr>
        <w:t>.</w:t>
      </w:r>
    </w:p>
    <w:p w14:paraId="6B301E64" w14:textId="2BB72866" w:rsidR="00163506" w:rsidRPr="009F07B6" w:rsidRDefault="00163506" w:rsidP="00163506">
      <w:r>
        <w:t>Пример</w:t>
      </w:r>
      <w:r w:rsidRPr="009F07B6">
        <w:t xml:space="preserve"> </w:t>
      </w:r>
      <w:r>
        <w:t>настройки</w:t>
      </w:r>
      <w:r w:rsidRPr="009F07B6">
        <w:t xml:space="preserve"> </w:t>
      </w:r>
      <w:r>
        <w:t xml:space="preserve">начиная с </w:t>
      </w:r>
      <w:r>
        <w:rPr>
          <w:lang w:val="en-US"/>
        </w:rPr>
        <w:t>Docs</w:t>
      </w:r>
      <w:r w:rsidRPr="009F07B6">
        <w:t>5:</w:t>
      </w:r>
    </w:p>
    <w:p w14:paraId="300ADB57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>"MailSenderConfig": {</w:t>
      </w:r>
    </w:p>
    <w:p w14:paraId="2B8D5992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"AppSettings": {</w:t>
      </w:r>
    </w:p>
    <w:p w14:paraId="68B1FC05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"MaxFileNameLength": "50",</w:t>
      </w:r>
    </w:p>
    <w:p w14:paraId="0F1E3EAF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"PackageSize": "20",</w:t>
      </w:r>
    </w:p>
    <w:p w14:paraId="16578483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"RetryingSendingDurationLimit": "86400",</w:t>
      </w:r>
    </w:p>
    <w:p w14:paraId="36834D43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"RetryingSendingPeriod": "1200",</w:t>
      </w:r>
    </w:p>
    <w:p w14:paraId="6637DB9A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"RunEvery": "10",</w:t>
      </w:r>
    </w:p>
    <w:p w14:paraId="07F0A21A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"ServiceDelay": "100",</w:t>
      </w:r>
    </w:p>
    <w:p w14:paraId="35877C4A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"ServiceErrorDelay": "200",</w:t>
      </w:r>
    </w:p>
    <w:p w14:paraId="29B7E93E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"SuspendedTimeout": "20",</w:t>
      </w:r>
    </w:p>
    <w:p w14:paraId="0F7BB882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"SuspendedTimeoutWithFiles": "20",</w:t>
      </w:r>
    </w:p>
    <w:p w14:paraId="1862038F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"WorkerThreadsCount": "4",</w:t>
      </w:r>
    </w:p>
    <w:p w14:paraId="032F3E80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"WorkerThreadsCountWithFiles": "6"</w:t>
      </w:r>
    </w:p>
    <w:p w14:paraId="467D54CB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},</w:t>
      </w:r>
    </w:p>
    <w:p w14:paraId="512AD49A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"SMTPSettings": [</w:t>
      </w:r>
    </w:p>
    <w:p w14:paraId="732AF527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{</w:t>
      </w:r>
    </w:p>
    <w:p w14:paraId="520BD7DF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"CacheAuthType": "Login",</w:t>
      </w:r>
    </w:p>
    <w:p w14:paraId="2B6565D9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"EnableSSL": "false",</w:t>
      </w:r>
    </w:p>
    <w:p w14:paraId="6C00F585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"From": "docs@wss-consulting.ru",</w:t>
      </w:r>
    </w:p>
    <w:p w14:paraId="7BD7D84A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"Key": "Default",</w:t>
      </w:r>
    </w:p>
    <w:p w14:paraId="22917B28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"Login": "wss\\docs",</w:t>
      </w:r>
    </w:p>
    <w:p w14:paraId="422E7324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"Port": "25",</w:t>
      </w:r>
    </w:p>
    <w:p w14:paraId="0B03FC1B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"Server": "mail.wss.loc",</w:t>
      </w:r>
    </w:p>
    <w:p w14:paraId="32EB4AFC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"TestMailForTestDocs": "test@wss-consulting.ru",</w:t>
      </w:r>
    </w:p>
    <w:p w14:paraId="07A881B6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"UseCredentialCache": "true"</w:t>
      </w:r>
    </w:p>
    <w:p w14:paraId="6684E6A0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},</w:t>
      </w:r>
    </w:p>
    <w:p w14:paraId="13907B38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{</w:t>
      </w:r>
    </w:p>
    <w:p w14:paraId="28D3C6D2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"From": "task@wss-consulting.ru",</w:t>
      </w:r>
    </w:p>
    <w:p w14:paraId="5F7F37F6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"Key": "</w:t>
      </w:r>
      <w:proofErr w:type="gramStart"/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>WSSC.V4.DMS.MailProcessing.Task</w:t>
      </w:r>
      <w:proofErr w:type="gramEnd"/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>",</w:t>
      </w:r>
    </w:p>
    <w:p w14:paraId="2E92B1C2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"Login": "wss\\task",</w:t>
      </w:r>
    </w:p>
    <w:p w14:paraId="4CBA2DB4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"Port": "25",</w:t>
      </w:r>
    </w:p>
    <w:p w14:paraId="1D781E25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"Server": "mail.wss.loc"</w:t>
      </w:r>
    </w:p>
    <w:p w14:paraId="24293D6C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},</w:t>
      </w:r>
    </w:p>
    <w:p w14:paraId="5D2612C0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{</w:t>
      </w:r>
    </w:p>
    <w:p w14:paraId="18AA4AA3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"From": "report@wss-consulting.ru",</w:t>
      </w:r>
    </w:p>
    <w:p w14:paraId="57FDFE7E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"Key": "From report",</w:t>
      </w:r>
    </w:p>
    <w:p w14:paraId="46191937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"Login": "wss\\report",</w:t>
      </w:r>
    </w:p>
    <w:p w14:paraId="4BE92CF8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lastRenderedPageBreak/>
        <w:t xml:space="preserve">        "Port": "25",</w:t>
      </w:r>
    </w:p>
    <w:p w14:paraId="4B6F05B4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  <w:lang w:val="en-US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  "Server": "mail.wss.loc"</w:t>
      </w:r>
    </w:p>
    <w:p w14:paraId="7D3A9B89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</w:rPr>
      </w:pPr>
      <w:r w:rsidRPr="009F07B6">
        <w:rPr>
          <w:rFonts w:ascii="Consolas" w:hAnsi="Consolas" w:cs="Consolas"/>
          <w:color w:val="0000FF"/>
          <w:sz w:val="16"/>
          <w:szCs w:val="19"/>
          <w:lang w:val="en-US"/>
        </w:rPr>
        <w:t xml:space="preserve">      </w:t>
      </w:r>
      <w:r w:rsidRPr="009F07B6">
        <w:rPr>
          <w:rFonts w:ascii="Consolas" w:hAnsi="Consolas" w:cs="Consolas"/>
          <w:color w:val="0000FF"/>
          <w:sz w:val="16"/>
          <w:szCs w:val="19"/>
        </w:rPr>
        <w:t>}</w:t>
      </w:r>
    </w:p>
    <w:p w14:paraId="4C6DCC1B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</w:rPr>
      </w:pPr>
      <w:r w:rsidRPr="009F07B6">
        <w:rPr>
          <w:rFonts w:ascii="Consolas" w:hAnsi="Consolas" w:cs="Consolas"/>
          <w:color w:val="0000FF"/>
          <w:sz w:val="16"/>
          <w:szCs w:val="19"/>
        </w:rPr>
        <w:t xml:space="preserve">    ]</w:t>
      </w:r>
    </w:p>
    <w:p w14:paraId="2B3C1308" w14:textId="77777777" w:rsidR="00163506" w:rsidRPr="009F07B6" w:rsidRDefault="00163506" w:rsidP="00163506">
      <w:pPr>
        <w:rPr>
          <w:rFonts w:ascii="Consolas" w:hAnsi="Consolas" w:cs="Consolas"/>
          <w:color w:val="0000FF"/>
          <w:sz w:val="16"/>
          <w:szCs w:val="19"/>
        </w:rPr>
      </w:pPr>
      <w:r w:rsidRPr="009F07B6">
        <w:rPr>
          <w:rFonts w:ascii="Consolas" w:hAnsi="Consolas" w:cs="Consolas"/>
          <w:color w:val="0000FF"/>
          <w:sz w:val="16"/>
          <w:szCs w:val="19"/>
        </w:rPr>
        <w:t xml:space="preserve">  },</w:t>
      </w:r>
    </w:p>
    <w:p w14:paraId="727E1194" w14:textId="59B67665" w:rsidR="00137544" w:rsidRDefault="00137544" w:rsidP="00137544">
      <w:r>
        <w:t xml:space="preserve">В узле </w:t>
      </w:r>
      <w:r w:rsidRPr="00137544">
        <w:rPr>
          <w:rFonts w:ascii="Consolas" w:hAnsi="Consolas" w:cs="Consolas"/>
          <w:color w:val="A31515"/>
          <w:sz w:val="19"/>
          <w:szCs w:val="19"/>
          <w:lang w:val="en-US"/>
        </w:rPr>
        <w:t>SMTPSettings</w:t>
      </w:r>
      <w:r w:rsidRPr="009F07B6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t>могут быть след. параметры:</w:t>
      </w:r>
    </w:p>
    <w:p w14:paraId="69755EF0" w14:textId="77777777" w:rsidR="00137544" w:rsidRDefault="00137544" w:rsidP="00137544">
      <w:pPr>
        <w:numPr>
          <w:ilvl w:val="0"/>
          <w:numId w:val="8"/>
        </w:numPr>
        <w:spacing w:after="0" w:line="240" w:lineRule="auto"/>
      </w:pPr>
      <w:r w:rsidRPr="00E32F4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Key</w:t>
      </w:r>
      <w:r w:rsidRPr="007A7C7A">
        <w:t xml:space="preserve"> – </w:t>
      </w:r>
      <w:r>
        <w:t xml:space="preserve">обязательный параметр. Идентификатор настройки </w:t>
      </w:r>
      <w:r>
        <w:rPr>
          <w:lang w:val="en-US"/>
        </w:rPr>
        <w:t>SMTP</w:t>
      </w:r>
      <w:r>
        <w:t xml:space="preserve"> сервера</w:t>
      </w:r>
    </w:p>
    <w:p w14:paraId="56C806E9" w14:textId="77777777" w:rsidR="00137544" w:rsidRPr="007A7C7A" w:rsidRDefault="00137544" w:rsidP="00137544">
      <w:pPr>
        <w:numPr>
          <w:ilvl w:val="0"/>
          <w:numId w:val="8"/>
        </w:numPr>
        <w:spacing w:after="0" w:line="240" w:lineRule="auto"/>
      </w:pPr>
      <w:r w:rsidRPr="00E32F4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From</w:t>
      </w:r>
      <w:r w:rsidRPr="007A7C7A">
        <w:t xml:space="preserve"> – </w:t>
      </w:r>
      <w:r>
        <w:t>обязательный параметр. Почтовый ящик, с которого производится отправка.</w:t>
      </w:r>
    </w:p>
    <w:p w14:paraId="52BDFDCC" w14:textId="77777777" w:rsidR="00137544" w:rsidRPr="007A7C7A" w:rsidRDefault="00137544" w:rsidP="00137544">
      <w:pPr>
        <w:numPr>
          <w:ilvl w:val="0"/>
          <w:numId w:val="8"/>
        </w:numPr>
        <w:spacing w:after="0" w:line="240" w:lineRule="auto"/>
      </w:pPr>
      <w:r w:rsidRPr="00E32F4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Server</w:t>
      </w:r>
      <w:r w:rsidRPr="007A7C7A">
        <w:t xml:space="preserve"> – </w:t>
      </w:r>
      <w:r>
        <w:t>обязательный параметр. Почтовый сервер, с которого производится отправка.</w:t>
      </w:r>
    </w:p>
    <w:p w14:paraId="5DBE5D30" w14:textId="77777777" w:rsidR="00137544" w:rsidRPr="007A7C7A" w:rsidRDefault="00137544" w:rsidP="00137544">
      <w:pPr>
        <w:numPr>
          <w:ilvl w:val="0"/>
          <w:numId w:val="8"/>
        </w:numPr>
        <w:spacing w:after="0" w:line="240" w:lineRule="auto"/>
      </w:pPr>
      <w:r w:rsidRPr="00E32F4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Login</w:t>
      </w:r>
      <w:r w:rsidRPr="007A7C7A">
        <w:t xml:space="preserve"> – </w:t>
      </w:r>
      <w:r>
        <w:t>необязательный параметр. Логин для доступа к аккаунту почтового сервера. Если не задан, то сервер должен поддерживать анонимный доступ.</w:t>
      </w:r>
    </w:p>
    <w:p w14:paraId="6B09F1B9" w14:textId="77777777" w:rsidR="00137544" w:rsidRPr="007A7C7A" w:rsidRDefault="00137544" w:rsidP="00137544">
      <w:pPr>
        <w:numPr>
          <w:ilvl w:val="0"/>
          <w:numId w:val="8"/>
        </w:numPr>
        <w:spacing w:after="0" w:line="240" w:lineRule="auto"/>
      </w:pPr>
      <w:r w:rsidRPr="00E32F43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Password</w:t>
      </w:r>
      <w:r w:rsidRPr="007A7C7A">
        <w:t xml:space="preserve"> – </w:t>
      </w:r>
      <w:r>
        <w:t>необязательный параметр. Пароль для доступа к аккаунту почтового сервера. Если не задан, то сервер должен поддерживать анонимный доступ.</w:t>
      </w:r>
    </w:p>
    <w:p w14:paraId="778B26A3" w14:textId="77777777" w:rsidR="00137544" w:rsidRPr="001F32AB" w:rsidRDefault="00137544" w:rsidP="00137544">
      <w:pPr>
        <w:numPr>
          <w:ilvl w:val="0"/>
          <w:numId w:val="8"/>
        </w:numPr>
        <w:spacing w:after="0" w:line="240" w:lineRule="auto"/>
        <w:rPr>
          <w:color w:val="FF0000"/>
        </w:rPr>
      </w:pPr>
      <w:r>
        <w:rPr>
          <w:rFonts w:ascii="Consolas" w:hAnsi="Consolas" w:cs="Consolas"/>
          <w:color w:val="FF0000"/>
          <w:sz w:val="19"/>
          <w:szCs w:val="19"/>
          <w:highlight w:val="white"/>
        </w:rPr>
        <w:t>Port</w:t>
      </w:r>
      <w:r w:rsidRPr="007A7C7A">
        <w:t xml:space="preserve"> – </w:t>
      </w:r>
      <w:r>
        <w:t>необязательный параметр. Порт почтового сервера, если не задан, то используется стандартный 25 порт</w:t>
      </w:r>
    </w:p>
    <w:p w14:paraId="75E4D89E" w14:textId="407E1E4A" w:rsidR="00137544" w:rsidRPr="009F1BD3" w:rsidRDefault="00137544" w:rsidP="009F07B6">
      <w:pPr>
        <w:numPr>
          <w:ilvl w:val="0"/>
          <w:numId w:val="8"/>
        </w:numPr>
        <w:spacing w:after="0" w:line="240" w:lineRule="auto"/>
      </w:pPr>
      <w:r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EnableSSL</w:t>
      </w:r>
      <w:r w:rsidRPr="00AB4CF1"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 w:rsidRPr="00AB4CF1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true</w:t>
      </w:r>
      <w:r w:rsidRPr="00AB4CF1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7A7C7A">
        <w:t xml:space="preserve">– </w:t>
      </w:r>
      <w:r>
        <w:t xml:space="preserve">необязательный параметр.  Параметр включает защищенное соединение. </w:t>
      </w:r>
      <w:r>
        <w:rPr>
          <w:color w:val="000000" w:themeColor="text1"/>
        </w:rPr>
        <w:t>Использование параметра зависит от настроек почтового сервера</w:t>
      </w:r>
      <w:r>
        <w:t>.</w:t>
      </w:r>
      <w:r w:rsidRPr="00AB4CF1">
        <w:t xml:space="preserve"> </w:t>
      </w:r>
      <w:r>
        <w:t>Применяется,</w:t>
      </w:r>
      <w:r w:rsidRPr="00AB4CF1">
        <w:t xml:space="preserve"> </w:t>
      </w:r>
      <w:r>
        <w:t>если требуется установить защищенное соединение.</w:t>
      </w:r>
    </w:p>
    <w:p w14:paraId="67571770" w14:textId="77777777" w:rsidR="00137544" w:rsidRPr="004530D6" w:rsidRDefault="00137544" w:rsidP="00137544">
      <w:pPr>
        <w:numPr>
          <w:ilvl w:val="0"/>
          <w:numId w:val="8"/>
        </w:numPr>
        <w:spacing w:after="0" w:line="240" w:lineRule="auto"/>
      </w:pPr>
      <w:r w:rsidRPr="001F32AB">
        <w:rPr>
          <w:rFonts w:ascii="Consolas" w:hAnsi="Consolas" w:cs="Consolas"/>
          <w:color w:val="FF0000"/>
          <w:sz w:val="19"/>
          <w:szCs w:val="19"/>
        </w:rPr>
        <w:t>UseCredentialCache</w:t>
      </w:r>
      <w:r w:rsidRPr="00AB4CF1"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 w:rsidRPr="00B0247A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true</w:t>
      </w:r>
      <w:r w:rsidRPr="00B0247A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4530D6">
        <w:rPr>
          <w:color w:val="000000" w:themeColor="text1"/>
        </w:rPr>
        <w:t xml:space="preserve">– необязательный параметр. </w:t>
      </w:r>
      <w:r>
        <w:rPr>
          <w:color w:val="000000" w:themeColor="text1"/>
        </w:rPr>
        <w:t xml:space="preserve">Параметр включает </w:t>
      </w:r>
      <w:r w:rsidRPr="004530D6">
        <w:rPr>
          <w:color w:val="000000" w:themeColor="text1"/>
        </w:rPr>
        <w:t>кэш пользовательских разрешений</w:t>
      </w:r>
      <w:r>
        <w:rPr>
          <w:color w:val="000000" w:themeColor="text1"/>
        </w:rPr>
        <w:t>. Использование параметра зависит от настроек почтового сервера.</w:t>
      </w:r>
    </w:p>
    <w:p w14:paraId="2BBE995C" w14:textId="4A207396" w:rsidR="007F755F" w:rsidRPr="007F755F" w:rsidRDefault="00137544" w:rsidP="009F07B6">
      <w:pPr>
        <w:pStyle w:val="ListParagraph"/>
        <w:numPr>
          <w:ilvl w:val="0"/>
          <w:numId w:val="8"/>
        </w:numPr>
      </w:pPr>
      <w:r w:rsidRPr="00137544">
        <w:rPr>
          <w:rFonts w:ascii="Consolas" w:hAnsi="Consolas" w:cs="Consolas"/>
          <w:color w:val="FF0000"/>
          <w:sz w:val="19"/>
          <w:szCs w:val="19"/>
        </w:rPr>
        <w:t>CacheAuthType</w:t>
      </w:r>
      <w:r w:rsidRPr="00137544">
        <w:rPr>
          <w:rFonts w:ascii="Consolas" w:hAnsi="Consolas" w:cs="Consolas"/>
          <w:color w:val="0000FF"/>
          <w:sz w:val="19"/>
          <w:szCs w:val="19"/>
          <w:highlight w:val="white"/>
        </w:rPr>
        <w:t>=</w:t>
      </w:r>
      <w:r w:rsidRPr="00137544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 w:rsidRPr="00137544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Login</w:t>
      </w:r>
      <w:r w:rsidRPr="00137544">
        <w:rPr>
          <w:rFonts w:ascii="Consolas" w:hAnsi="Consolas" w:cs="Consolas"/>
          <w:color w:val="000000"/>
          <w:sz w:val="19"/>
          <w:szCs w:val="19"/>
          <w:highlight w:val="white"/>
        </w:rPr>
        <w:t>"</w:t>
      </w:r>
      <w:r w:rsidRPr="00137544">
        <w:rPr>
          <w:color w:val="FF0000"/>
        </w:rPr>
        <w:t xml:space="preserve"> </w:t>
      </w:r>
      <w:r w:rsidRPr="007A7C7A">
        <w:t xml:space="preserve">– </w:t>
      </w:r>
      <w:r>
        <w:t>необязательный параметр.</w:t>
      </w:r>
      <w:r w:rsidRPr="004530D6">
        <w:t xml:space="preserve"> </w:t>
      </w:r>
      <w:r>
        <w:t>Параметр задает т</w:t>
      </w:r>
      <w:r w:rsidRPr="004530D6">
        <w:t>ип аутентификации «</w:t>
      </w:r>
      <w:r w:rsidRPr="00137544">
        <w:rPr>
          <w:lang w:val="en-US"/>
        </w:rPr>
        <w:t>Login</w:t>
      </w:r>
      <w:r w:rsidRPr="004530D6">
        <w:t>»</w:t>
      </w:r>
      <w:r>
        <w:t xml:space="preserve">, который используется по умолчанию  </w:t>
      </w:r>
      <w:r w:rsidRPr="00137544">
        <w:rPr>
          <w:color w:val="000000" w:themeColor="text1"/>
        </w:rPr>
        <w:t xml:space="preserve">Использование параметра зависит от настроек почтового сервера. Также реализована поддержка типов аутентификации: </w:t>
      </w:r>
      <w:r w:rsidRPr="004530D6">
        <w:t>«</w:t>
      </w:r>
      <w:r w:rsidRPr="00137544">
        <w:rPr>
          <w:lang w:val="en-US"/>
        </w:rPr>
        <w:t>Basic</w:t>
      </w:r>
      <w:r w:rsidRPr="004530D6">
        <w:t>», «</w:t>
      </w:r>
      <w:r w:rsidRPr="00137544">
        <w:rPr>
          <w:lang w:val="en-US"/>
        </w:rPr>
        <w:t>Digest</w:t>
      </w:r>
      <w:r w:rsidRPr="004530D6">
        <w:t>», «</w:t>
      </w:r>
      <w:r w:rsidRPr="00137544">
        <w:rPr>
          <w:lang w:val="en-US"/>
        </w:rPr>
        <w:t>NTLM</w:t>
      </w:r>
      <w:r w:rsidRPr="004530D6">
        <w:t>»</w:t>
      </w:r>
      <w:r>
        <w:t>.</w:t>
      </w:r>
    </w:p>
    <w:p w14:paraId="5C3A5B5E" w14:textId="0EEEC484" w:rsidR="00BA5D56" w:rsidRDefault="00BA5D56" w:rsidP="009F07B6">
      <w:r w:rsidRPr="00AB4CF1">
        <w:t xml:space="preserve">Настройка  </w:t>
      </w:r>
      <w:r w:rsidRPr="00687C76">
        <w:t xml:space="preserve">секции </w:t>
      </w:r>
      <w:r w:rsidRPr="00BA5D5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Applications</w:t>
      </w:r>
      <w:r w:rsidRPr="00687C76">
        <w:t xml:space="preserve"> </w:t>
      </w:r>
      <w:r w:rsidRPr="00AB4CF1">
        <w:t xml:space="preserve"> не используется в </w:t>
      </w:r>
      <w:r w:rsidRPr="00BA5D56">
        <w:rPr>
          <w:lang w:val="en-US"/>
        </w:rPr>
        <w:t>Docs</w:t>
      </w:r>
      <w:r w:rsidRPr="00AB4CF1">
        <w:t>5.</w:t>
      </w:r>
    </w:p>
    <w:p w14:paraId="42E23F92" w14:textId="5389037F" w:rsidR="00381170" w:rsidRDefault="00381170" w:rsidP="009F07B6">
      <w:pPr>
        <w:pStyle w:val="Heading2"/>
      </w:pPr>
      <w:bookmarkStart w:id="26" w:name="_Toc186300292"/>
      <w:r>
        <w:t>Картотека</w:t>
      </w:r>
      <w:bookmarkEnd w:id="26"/>
    </w:p>
    <w:p w14:paraId="4A58105A" w14:textId="3B94EB93" w:rsidR="0025790B" w:rsidRPr="009F07B6" w:rsidRDefault="00C81633" w:rsidP="009F07B6">
      <w:pPr>
        <w:pStyle w:val="Heading3"/>
      </w:pPr>
      <w:bookmarkStart w:id="27" w:name="_Toc186300293"/>
      <w:r>
        <w:t>Страница настройки</w:t>
      </w:r>
      <w:r w:rsidR="0025790B" w:rsidRPr="009F07B6">
        <w:t xml:space="preserve"> каталогов</w:t>
      </w:r>
      <w:bookmarkEnd w:id="27"/>
    </w:p>
    <w:p w14:paraId="4BA50465" w14:textId="77EC63ED" w:rsidR="0025790B" w:rsidRDefault="00C81633">
      <w:r>
        <w:t>Страница настройки</w:t>
      </w:r>
      <w:r w:rsidR="0025790B">
        <w:t xml:space="preserve"> каталогов располагается по новому адресу.</w:t>
      </w:r>
    </w:p>
    <w:p w14:paraId="314E892E" w14:textId="4798C0D6" w:rsidR="0025790B" w:rsidRPr="009F07B6" w:rsidRDefault="0025790B">
      <w:r>
        <w:t>До</w:t>
      </w:r>
      <w:r w:rsidRPr="00B55B4F">
        <w:t xml:space="preserve"> </w:t>
      </w:r>
      <w:r>
        <w:rPr>
          <w:lang w:val="en-US"/>
        </w:rPr>
        <w:t>Docs</w:t>
      </w:r>
      <w:r w:rsidRPr="009F07B6">
        <w:t>5:</w:t>
      </w:r>
    </w:p>
    <w:p w14:paraId="4A2AA630" w14:textId="4A4FF432" w:rsidR="0025790B" w:rsidRPr="009F07B6" w:rsidRDefault="004F48F9">
      <w:hyperlink r:id="rId14" w:history="1">
        <w:r w:rsidR="0025790B" w:rsidRPr="005E1B94">
          <w:rPr>
            <w:rStyle w:val="Hyperlink"/>
            <w:lang w:val="en-US"/>
          </w:rPr>
          <w:t>http</w:t>
        </w:r>
        <w:r w:rsidR="0025790B" w:rsidRPr="009F07B6">
          <w:rPr>
            <w:rStyle w:val="Hyperlink"/>
          </w:rPr>
          <w:t>://</w:t>
        </w:r>
        <w:r w:rsidR="0025790B" w:rsidRPr="005E1B94">
          <w:rPr>
            <w:rStyle w:val="Hyperlink"/>
          </w:rPr>
          <w:t>адрес</w:t>
        </w:r>
        <w:r w:rsidR="0025790B" w:rsidRPr="009F07B6">
          <w:rPr>
            <w:rStyle w:val="Hyperlink"/>
          </w:rPr>
          <w:t>_</w:t>
        </w:r>
        <w:r w:rsidR="0025790B" w:rsidRPr="005E1B94">
          <w:rPr>
            <w:rStyle w:val="Hyperlink"/>
          </w:rPr>
          <w:t>приложения</w:t>
        </w:r>
        <w:r w:rsidR="0025790B" w:rsidRPr="009F07B6">
          <w:rPr>
            <w:rStyle w:val="Hyperlink"/>
          </w:rPr>
          <w:t>/_</w:t>
        </w:r>
        <w:bookmarkStart w:id="28" w:name="OLE_LINK9"/>
        <w:bookmarkStart w:id="29" w:name="OLE_LINK10"/>
        <w:r w:rsidR="0025790B" w:rsidRPr="005E1B94">
          <w:rPr>
            <w:rStyle w:val="Hyperlink"/>
            <w:lang w:val="en-US"/>
          </w:rPr>
          <w:t>layouts</w:t>
        </w:r>
        <w:r w:rsidR="0025790B" w:rsidRPr="009F07B6">
          <w:rPr>
            <w:rStyle w:val="Hyperlink"/>
          </w:rPr>
          <w:t>/</w:t>
        </w:r>
        <w:r w:rsidR="0025790B" w:rsidRPr="005E1B94">
          <w:rPr>
            <w:rStyle w:val="Hyperlink"/>
            <w:lang w:val="en-US"/>
          </w:rPr>
          <w:t>WSS</w:t>
        </w:r>
        <w:r w:rsidR="0025790B" w:rsidRPr="009F07B6">
          <w:rPr>
            <w:rStyle w:val="Hyperlink"/>
          </w:rPr>
          <w:t>/</w:t>
        </w:r>
        <w:r w:rsidR="0025790B" w:rsidRPr="005E1B94">
          <w:rPr>
            <w:rStyle w:val="Hyperlink"/>
            <w:lang w:val="en-US"/>
          </w:rPr>
          <w:t>WSSC</w:t>
        </w:r>
        <w:r w:rsidR="0025790B" w:rsidRPr="009F07B6">
          <w:rPr>
            <w:rStyle w:val="Hyperlink"/>
          </w:rPr>
          <w:t>.</w:t>
        </w:r>
        <w:r w:rsidR="0025790B" w:rsidRPr="005E1B94">
          <w:rPr>
            <w:rStyle w:val="Hyperlink"/>
            <w:lang w:val="en-US"/>
          </w:rPr>
          <w:t>V</w:t>
        </w:r>
        <w:r w:rsidR="0025790B" w:rsidRPr="009F07B6">
          <w:rPr>
            <w:rStyle w:val="Hyperlink"/>
          </w:rPr>
          <w:t>4.</w:t>
        </w:r>
        <w:r w:rsidR="0025790B" w:rsidRPr="005E1B94">
          <w:rPr>
            <w:rStyle w:val="Hyperlink"/>
            <w:lang w:val="en-US"/>
          </w:rPr>
          <w:t>DMS</w:t>
        </w:r>
        <w:r w:rsidR="0025790B" w:rsidRPr="009F07B6">
          <w:rPr>
            <w:rStyle w:val="Hyperlink"/>
          </w:rPr>
          <w:t>.</w:t>
        </w:r>
        <w:r w:rsidR="0025790B" w:rsidRPr="005E1B94">
          <w:rPr>
            <w:rStyle w:val="Hyperlink"/>
            <w:lang w:val="en-US"/>
          </w:rPr>
          <w:t>Publishing</w:t>
        </w:r>
        <w:r w:rsidR="0025790B" w:rsidRPr="009F07B6">
          <w:rPr>
            <w:rStyle w:val="Hyperlink"/>
          </w:rPr>
          <w:t>/</w:t>
        </w:r>
        <w:r w:rsidR="0025790B" w:rsidRPr="005E1B94">
          <w:rPr>
            <w:rStyle w:val="Hyperlink"/>
            <w:lang w:val="en-US"/>
          </w:rPr>
          <w:t>UI</w:t>
        </w:r>
        <w:r w:rsidR="0025790B" w:rsidRPr="009F07B6">
          <w:rPr>
            <w:rStyle w:val="Hyperlink"/>
          </w:rPr>
          <w:t>/</w:t>
        </w:r>
        <w:r w:rsidR="0025790B" w:rsidRPr="005E1B94">
          <w:rPr>
            <w:rStyle w:val="Hyperlink"/>
            <w:lang w:val="en-US"/>
          </w:rPr>
          <w:t>Catalogs</w:t>
        </w:r>
        <w:r w:rsidR="0025790B" w:rsidRPr="009F07B6">
          <w:rPr>
            <w:rStyle w:val="Hyperlink"/>
          </w:rPr>
          <w:t>.</w:t>
        </w:r>
        <w:r w:rsidR="0025790B" w:rsidRPr="005E1B94">
          <w:rPr>
            <w:rStyle w:val="Hyperlink"/>
            <w:lang w:val="en-US"/>
          </w:rPr>
          <w:t>aspx</w:t>
        </w:r>
        <w:bookmarkEnd w:id="28"/>
        <w:bookmarkEnd w:id="29"/>
      </w:hyperlink>
      <w:r w:rsidR="0025790B" w:rsidRPr="00B55B4F">
        <w:t xml:space="preserve"> </w:t>
      </w:r>
    </w:p>
    <w:p w14:paraId="3F9A324D" w14:textId="75453381" w:rsidR="0025790B" w:rsidRPr="009F07B6" w:rsidRDefault="0025790B">
      <w:r>
        <w:t xml:space="preserve">Начиная с </w:t>
      </w:r>
      <w:r>
        <w:rPr>
          <w:lang w:val="en-US"/>
        </w:rPr>
        <w:t>Docs</w:t>
      </w:r>
      <w:r w:rsidRPr="009F07B6">
        <w:t>5:</w:t>
      </w:r>
    </w:p>
    <w:p w14:paraId="1246A362" w14:textId="3E561112" w:rsidR="0025790B" w:rsidRPr="0025790B" w:rsidRDefault="004F48F9">
      <w:hyperlink r:id="rId15" w:history="1">
        <w:r w:rsidR="0025790B" w:rsidRPr="005E1B94">
          <w:rPr>
            <w:rStyle w:val="Hyperlink"/>
            <w:lang w:val="en-US"/>
          </w:rPr>
          <w:t>http</w:t>
        </w:r>
        <w:r w:rsidR="0025790B" w:rsidRPr="009F07B6">
          <w:rPr>
            <w:rStyle w:val="Hyperlink"/>
          </w:rPr>
          <w:t>://</w:t>
        </w:r>
        <w:r w:rsidR="0025790B" w:rsidRPr="005E1B94">
          <w:rPr>
            <w:rStyle w:val="Hyperlink"/>
          </w:rPr>
          <w:t>адрес</w:t>
        </w:r>
        <w:r w:rsidR="0025790B" w:rsidRPr="009F07B6">
          <w:rPr>
            <w:rStyle w:val="Hyperlink"/>
          </w:rPr>
          <w:t>_приложения/</w:t>
        </w:r>
        <w:r w:rsidR="0025790B" w:rsidRPr="005E1B94">
          <w:rPr>
            <w:rStyle w:val="Hyperlink"/>
            <w:lang w:val="en-US"/>
          </w:rPr>
          <w:t>Publishing</w:t>
        </w:r>
      </w:hyperlink>
      <w:r w:rsidR="0025790B">
        <w:t xml:space="preserve"> </w:t>
      </w:r>
    </w:p>
    <w:p w14:paraId="41BF367F" w14:textId="69F5D2EC" w:rsidR="00381170" w:rsidRDefault="00381170" w:rsidP="009F07B6">
      <w:pPr>
        <w:pStyle w:val="Heading3"/>
      </w:pPr>
      <w:bookmarkStart w:id="30" w:name="_Toc186300294"/>
      <w:r w:rsidRPr="009F07B6">
        <w:t>Настройки страницы с картотекой</w:t>
      </w:r>
      <w:bookmarkEnd w:id="30"/>
    </w:p>
    <w:p w14:paraId="16A98672" w14:textId="7CB586DC" w:rsidR="003E577A" w:rsidRPr="003E577A" w:rsidRDefault="003E577A" w:rsidP="009F07B6">
      <w:pPr>
        <w:spacing w:after="240"/>
        <w:ind w:right="849"/>
      </w:pPr>
      <w:r>
        <w:t xml:space="preserve">В </w:t>
      </w:r>
      <w:r>
        <w:rPr>
          <w:lang w:val="en-US"/>
        </w:rPr>
        <w:t>Docs</w:t>
      </w:r>
      <w:r w:rsidRPr="007009C9">
        <w:t xml:space="preserve">5 </w:t>
      </w:r>
      <w:r w:rsidRPr="00F023CC">
        <w:t>asp</w:t>
      </w:r>
      <w:r w:rsidRPr="00F023CC">
        <w:rPr>
          <w:lang w:val="en-US"/>
        </w:rPr>
        <w:t>x</w:t>
      </w:r>
      <w:r w:rsidRPr="00F023CC">
        <w:t>-страницы</w:t>
      </w:r>
      <w:r>
        <w:t xml:space="preserve"> для настройки каталогов больше не используются.</w:t>
      </w:r>
    </w:p>
    <w:p w14:paraId="68436E6E" w14:textId="7C39FA73" w:rsidR="00381170" w:rsidRDefault="00381170" w:rsidP="00E53447">
      <w:r>
        <w:t xml:space="preserve">Начиная с </w:t>
      </w:r>
      <w:r>
        <w:rPr>
          <w:lang w:val="en-US"/>
        </w:rPr>
        <w:t>Docs</w:t>
      </w:r>
      <w:r w:rsidRPr="009F07B6">
        <w:t xml:space="preserve">5 </w:t>
      </w:r>
      <w:r>
        <w:t>все параметры картотеки содержавшиеся в файле .</w:t>
      </w:r>
      <w:r>
        <w:rPr>
          <w:lang w:val="en-US"/>
        </w:rPr>
        <w:t>aspx</w:t>
      </w:r>
      <w:r>
        <w:t xml:space="preserve"> перенесены в настройки списка «</w:t>
      </w:r>
      <w:r w:rsidRPr="00BC75E2">
        <w:t>UserInterfaces</w:t>
      </w:r>
      <w:r>
        <w:t>» на главном узле.</w:t>
      </w:r>
    </w:p>
    <w:p w14:paraId="5749FE9E" w14:textId="0F6BE6AE" w:rsidR="003E577A" w:rsidRDefault="003E577A" w:rsidP="00E53447">
      <w:r>
        <w:rPr>
          <w:noProof/>
          <w:lang w:val="en-US"/>
        </w:rPr>
        <w:lastRenderedPageBreak/>
        <w:drawing>
          <wp:inline distT="0" distB="0" distL="0" distR="0" wp14:anchorId="118021F4" wp14:editId="55B7F83A">
            <wp:extent cx="5940425" cy="3831590"/>
            <wp:effectExtent l="19050" t="19050" r="22225" b="1651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7D6B2A" w14:textId="77777777" w:rsidR="00C81633" w:rsidRDefault="00C81633" w:rsidP="00E534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2384"/>
        <w:gridCol w:w="5239"/>
      </w:tblGrid>
      <w:tr w:rsidR="00381170" w14:paraId="4BF76902" w14:textId="77777777" w:rsidTr="009F07B6">
        <w:tc>
          <w:tcPr>
            <w:tcW w:w="1722" w:type="dxa"/>
          </w:tcPr>
          <w:p w14:paraId="0DC72A05" w14:textId="4E3C6484" w:rsidR="00381170" w:rsidRDefault="00381170" w:rsidP="00381170">
            <w:r w:rsidRPr="00F023CC">
              <w:rPr>
                <w:b/>
              </w:rPr>
              <w:t>Название</w:t>
            </w:r>
          </w:p>
        </w:tc>
        <w:tc>
          <w:tcPr>
            <w:tcW w:w="2384" w:type="dxa"/>
          </w:tcPr>
          <w:p w14:paraId="2CA3B1B2" w14:textId="7DE8F185" w:rsidR="00381170" w:rsidRDefault="00381170" w:rsidP="00381170">
            <w:r w:rsidRPr="00F023CC">
              <w:rPr>
                <w:b/>
              </w:rPr>
              <w:t>Описание</w:t>
            </w:r>
          </w:p>
        </w:tc>
        <w:tc>
          <w:tcPr>
            <w:tcW w:w="5239" w:type="dxa"/>
          </w:tcPr>
          <w:p w14:paraId="1EE4D621" w14:textId="5D839CA1" w:rsidR="00381170" w:rsidRPr="00381170" w:rsidRDefault="00381170" w:rsidP="00381170">
            <w:pPr>
              <w:rPr>
                <w:b/>
              </w:rPr>
            </w:pPr>
            <w:r>
              <w:rPr>
                <w:b/>
              </w:rPr>
              <w:t>Настройка</w:t>
            </w:r>
          </w:p>
        </w:tc>
      </w:tr>
      <w:tr w:rsidR="00381170" w14:paraId="215F48BF" w14:textId="2004170F" w:rsidTr="009F07B6">
        <w:tc>
          <w:tcPr>
            <w:tcW w:w="1722" w:type="dxa"/>
          </w:tcPr>
          <w:p w14:paraId="29C08C29" w14:textId="269C23C6" w:rsidR="00381170" w:rsidRDefault="00381170">
            <w:r>
              <w:t xml:space="preserve">Размещение картотеки на </w:t>
            </w:r>
            <w:r>
              <w:rPr>
                <w:lang w:val="en-US"/>
              </w:rPr>
              <w:t>aspx</w:t>
            </w:r>
            <w:r>
              <w:t>-странице</w:t>
            </w:r>
          </w:p>
        </w:tc>
        <w:tc>
          <w:tcPr>
            <w:tcW w:w="2384" w:type="dxa"/>
          </w:tcPr>
          <w:p w14:paraId="5ACDB9D7" w14:textId="4F151E92" w:rsidR="00381170" w:rsidRDefault="00381170">
            <w:r>
              <w:t>Позволяет разместить каталог на странице</w:t>
            </w:r>
          </w:p>
        </w:tc>
        <w:tc>
          <w:tcPr>
            <w:tcW w:w="5239" w:type="dxa"/>
          </w:tcPr>
          <w:p w14:paraId="58E99DD3" w14:textId="21A2DB8F" w:rsidR="00381170" w:rsidRPr="009F07B6" w:rsidRDefault="00381170">
            <w:pPr>
              <w:rPr>
                <w:b/>
                <w:lang w:val="en-US"/>
              </w:rPr>
            </w:pPr>
            <w:r w:rsidRPr="009F07B6">
              <w:rPr>
                <w:b/>
              </w:rPr>
              <w:t>До</w:t>
            </w:r>
            <w:r w:rsidRPr="009F07B6">
              <w:rPr>
                <w:b/>
                <w:lang w:val="en-US"/>
              </w:rPr>
              <w:t xml:space="preserve"> Docs5:</w:t>
            </w:r>
          </w:p>
          <w:p w14:paraId="7842B75A" w14:textId="4BF6DF84" w:rsidR="00381170" w:rsidRDefault="00381170">
            <w:pPr>
              <w:rPr>
                <w:lang w:val="en-US"/>
              </w:rPr>
            </w:pPr>
            <w:r>
              <w:rPr>
                <w:lang w:val="en-US"/>
              </w:rPr>
              <w:t>ASPX-</w:t>
            </w:r>
            <w:r>
              <w:t>страница</w:t>
            </w:r>
            <w:r w:rsidRPr="00F023CC">
              <w:rPr>
                <w:lang w:val="en-US"/>
              </w:rPr>
              <w:t xml:space="preserve"> </w:t>
            </w:r>
            <w:r>
              <w:t>с</w:t>
            </w:r>
            <w:r w:rsidRPr="00F023CC">
              <w:rPr>
                <w:lang w:val="en-US"/>
              </w:rPr>
              <w:t xml:space="preserve"> </w:t>
            </w:r>
            <w:r>
              <w:t>произвольным</w:t>
            </w:r>
            <w:r w:rsidRPr="00F023CC">
              <w:rPr>
                <w:lang w:val="en-US"/>
              </w:rPr>
              <w:t xml:space="preserve"> </w:t>
            </w:r>
            <w:r>
              <w:t>названием</w:t>
            </w:r>
            <w:r w:rsidRPr="00F023CC">
              <w:rPr>
                <w:lang w:val="en-US"/>
              </w:rPr>
              <w:t xml:space="preserve"> </w:t>
            </w:r>
            <w:r>
              <w:t>на</w:t>
            </w:r>
            <w:r w:rsidRPr="00F023CC">
              <w:rPr>
                <w:lang w:val="en-US"/>
              </w:rPr>
              <w:t xml:space="preserve"> </w:t>
            </w:r>
            <w:r>
              <w:t>веб</w:t>
            </w:r>
            <w:r w:rsidRPr="00F023CC">
              <w:rPr>
                <w:lang w:val="en-US"/>
              </w:rPr>
              <w:t>-</w:t>
            </w:r>
            <w:r>
              <w:t>сервере</w:t>
            </w:r>
            <w:r w:rsidRPr="00F023CC">
              <w:rPr>
                <w:lang w:val="en-US"/>
              </w:rPr>
              <w:t xml:space="preserve"> </w:t>
            </w:r>
            <w:r>
              <w:t>в</w:t>
            </w:r>
            <w:r w:rsidRPr="00F023CC">
              <w:rPr>
                <w:lang w:val="en-US"/>
              </w:rPr>
              <w:t xml:space="preserve"> </w:t>
            </w:r>
            <w:r>
              <w:t>папке</w:t>
            </w:r>
            <w:r w:rsidRPr="00F023CC">
              <w:rPr>
                <w:lang w:val="en-US"/>
              </w:rPr>
              <w:t xml:space="preserve"> C:\Program Files\Common Files\Microsoft Shared\Web Server Extensions\14\TEMPLATE\LAYOUTS\WSS\Docs </w:t>
            </w:r>
          </w:p>
          <w:p w14:paraId="3281029D" w14:textId="6467CA3E" w:rsidR="00381170" w:rsidRPr="00B55B4F" w:rsidRDefault="00381170">
            <w:pPr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t xml:space="preserve">Параметр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CatalogNames</w:t>
            </w:r>
            <w:r w:rsidRPr="009F07B6">
              <w:rPr>
                <w:rFonts w:ascii="Consolas" w:hAnsi="Consolas" w:cs="Consolas"/>
                <w:color w:val="FF0000"/>
                <w:sz w:val="19"/>
                <w:szCs w:val="19"/>
              </w:rPr>
              <w:t>.</w:t>
            </w:r>
          </w:p>
          <w:p w14:paraId="57F550C5" w14:textId="38304B3D" w:rsidR="00381170" w:rsidRDefault="00381170">
            <w:r w:rsidRPr="007009C9">
              <w:rPr>
                <w:b/>
              </w:rPr>
              <w:t xml:space="preserve">Начиная с </w:t>
            </w:r>
            <w:r w:rsidRPr="007009C9">
              <w:rPr>
                <w:b/>
                <w:lang w:val="en-US"/>
              </w:rPr>
              <w:t>Docs</w:t>
            </w:r>
            <w:r w:rsidRPr="007009C9">
              <w:rPr>
                <w:b/>
              </w:rPr>
              <w:t>5</w:t>
            </w:r>
            <w:r>
              <w:t xml:space="preserve">: поле «Адрес интерфейса» в списке </w:t>
            </w:r>
            <w:r w:rsidRPr="00BC75E2">
              <w:t>UserInterfaces</w:t>
            </w:r>
            <w:r>
              <w:t xml:space="preserve"> на главном узле.</w:t>
            </w:r>
          </w:p>
        </w:tc>
      </w:tr>
      <w:tr w:rsidR="00381170" w14:paraId="0D143332" w14:textId="792889DA" w:rsidTr="009F07B6">
        <w:tc>
          <w:tcPr>
            <w:tcW w:w="1722" w:type="dxa"/>
          </w:tcPr>
          <w:p w14:paraId="5F76807B" w14:textId="4010E491" w:rsidR="00381170" w:rsidRDefault="00381170">
            <w:r w:rsidRPr="0090094C">
              <w:t xml:space="preserve">Настройка </w:t>
            </w:r>
            <w:r>
              <w:t>папки</w:t>
            </w:r>
            <w:r w:rsidRPr="0090094C">
              <w:t xml:space="preserve"> по умолчанию</w:t>
            </w:r>
          </w:p>
        </w:tc>
        <w:tc>
          <w:tcPr>
            <w:tcW w:w="2384" w:type="dxa"/>
          </w:tcPr>
          <w:p w14:paraId="602BD842" w14:textId="631D63DE" w:rsidR="00381170" w:rsidRDefault="00381170">
            <w:r w:rsidRPr="0090094C">
              <w:t xml:space="preserve">Возможность настроить </w:t>
            </w:r>
            <w:r>
              <w:t>папку</w:t>
            </w:r>
            <w:r w:rsidRPr="0090094C">
              <w:t xml:space="preserve"> по умолчанию, </w:t>
            </w:r>
            <w:r>
              <w:t>к</w:t>
            </w:r>
            <w:r w:rsidRPr="0090094C">
              <w:t>отор</w:t>
            </w:r>
            <w:r>
              <w:t>ая</w:t>
            </w:r>
            <w:r w:rsidRPr="0090094C">
              <w:t xml:space="preserve"> будет </w:t>
            </w:r>
            <w:r>
              <w:t>автоматически выбрана</w:t>
            </w:r>
            <w:r w:rsidRPr="0090094C">
              <w:t xml:space="preserve"> </w:t>
            </w:r>
            <w:r>
              <w:t>при открытии страницы с картотекой.</w:t>
            </w:r>
          </w:p>
        </w:tc>
        <w:tc>
          <w:tcPr>
            <w:tcW w:w="5239" w:type="dxa"/>
          </w:tcPr>
          <w:p w14:paraId="4463BF1D" w14:textId="04F0B926" w:rsidR="00381170" w:rsidRPr="009F07B6" w:rsidRDefault="00381170">
            <w:pPr>
              <w:rPr>
                <w:b/>
              </w:rPr>
            </w:pPr>
            <w:r w:rsidRPr="007009C9">
              <w:rPr>
                <w:b/>
              </w:rPr>
              <w:t xml:space="preserve">До </w:t>
            </w:r>
            <w:r w:rsidRPr="007009C9">
              <w:rPr>
                <w:b/>
                <w:lang w:val="en-US"/>
              </w:rPr>
              <w:t>Docs</w:t>
            </w:r>
            <w:r w:rsidRPr="009F07B6">
              <w:rPr>
                <w:b/>
              </w:rPr>
              <w:t>5:</w:t>
            </w:r>
          </w:p>
          <w:p w14:paraId="37836B4B" w14:textId="11D68909" w:rsidR="00381170" w:rsidRDefault="00381170">
            <w:r>
              <w:t xml:space="preserve">Параметр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DefaultRubricUrl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 w:rsidRPr="00F023CC">
              <w:t>в aspx-странице</w:t>
            </w:r>
            <w:r>
              <w:t>.</w:t>
            </w:r>
          </w:p>
          <w:p w14:paraId="233D6CCE" w14:textId="405C184C" w:rsidR="00381170" w:rsidRDefault="00381170">
            <w:r w:rsidRPr="007009C9">
              <w:rPr>
                <w:b/>
              </w:rPr>
              <w:t xml:space="preserve">Начиная с </w:t>
            </w:r>
            <w:r w:rsidRPr="007009C9">
              <w:rPr>
                <w:b/>
                <w:lang w:val="en-US"/>
              </w:rPr>
              <w:t>Docs</w:t>
            </w:r>
            <w:r w:rsidRPr="007009C9">
              <w:rPr>
                <w:b/>
              </w:rPr>
              <w:t>5</w:t>
            </w:r>
            <w:r w:rsidRPr="009F07B6">
              <w:rPr>
                <w:b/>
              </w:rPr>
              <w:t xml:space="preserve">: </w:t>
            </w:r>
            <w:r>
              <w:t>поле «</w:t>
            </w:r>
            <w:r w:rsidRPr="00BC75E2">
              <w:t>Адрес рубрики по умолчанию</w:t>
            </w:r>
            <w:r>
              <w:t xml:space="preserve">» в списке </w:t>
            </w:r>
            <w:r w:rsidRPr="00BC75E2">
              <w:t>UserInterfaces</w:t>
            </w:r>
            <w:r>
              <w:t xml:space="preserve"> на главном узле.</w:t>
            </w:r>
          </w:p>
        </w:tc>
      </w:tr>
      <w:tr w:rsidR="00381170" w14:paraId="15719997" w14:textId="0683D103" w:rsidTr="009F07B6">
        <w:tc>
          <w:tcPr>
            <w:tcW w:w="1722" w:type="dxa"/>
          </w:tcPr>
          <w:p w14:paraId="5AFCC91F" w14:textId="77F27574" w:rsidR="00381170" w:rsidRDefault="00381170">
            <w:r w:rsidRPr="0090094C">
              <w:t xml:space="preserve">Настройка количества фильтров, отображаемых </w:t>
            </w:r>
            <w:r w:rsidRPr="0090094C">
              <w:lastRenderedPageBreak/>
              <w:t>в каждой строке</w:t>
            </w:r>
          </w:p>
        </w:tc>
        <w:tc>
          <w:tcPr>
            <w:tcW w:w="2384" w:type="dxa"/>
          </w:tcPr>
          <w:p w14:paraId="2B90DCE7" w14:textId="77777777" w:rsidR="00381170" w:rsidRPr="0090094C" w:rsidRDefault="00381170" w:rsidP="009F07B6">
            <w:r w:rsidRPr="0090094C">
              <w:lastRenderedPageBreak/>
              <w:t xml:space="preserve">Возможно настраивать количество фильтров, отображаемых в </w:t>
            </w:r>
            <w:r w:rsidRPr="0090094C">
              <w:lastRenderedPageBreak/>
              <w:t xml:space="preserve">первой строке. Если параметр не указан, то по умолчанию </w:t>
            </w:r>
            <w:r>
              <w:t>отображается</w:t>
            </w:r>
            <w:r w:rsidRPr="0090094C">
              <w:t xml:space="preserve"> 4 фильтра.</w:t>
            </w:r>
          </w:p>
          <w:p w14:paraId="2EBCA0CD" w14:textId="77777777" w:rsidR="00381170" w:rsidRDefault="00381170"/>
        </w:tc>
        <w:tc>
          <w:tcPr>
            <w:tcW w:w="5239" w:type="dxa"/>
          </w:tcPr>
          <w:p w14:paraId="4BCDB0B2" w14:textId="209D3D01" w:rsidR="00381170" w:rsidRPr="009F07B6" w:rsidRDefault="00381170">
            <w:pPr>
              <w:rPr>
                <w:b/>
              </w:rPr>
            </w:pPr>
            <w:r w:rsidRPr="007009C9">
              <w:rPr>
                <w:b/>
              </w:rPr>
              <w:lastRenderedPageBreak/>
              <w:t xml:space="preserve">До </w:t>
            </w:r>
            <w:r w:rsidRPr="007009C9">
              <w:rPr>
                <w:b/>
                <w:lang w:val="en-US"/>
              </w:rPr>
              <w:t>Docs</w:t>
            </w:r>
            <w:r w:rsidRPr="009F07B6">
              <w:rPr>
                <w:b/>
              </w:rPr>
              <w:t>5:</w:t>
            </w:r>
          </w:p>
          <w:p w14:paraId="2B84E033" w14:textId="77777777" w:rsidR="00381170" w:rsidRDefault="00381170">
            <w:r>
              <w:t xml:space="preserve">Параметр </w:t>
            </w:r>
            <w:r w:rsidRPr="0090094C"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MaxCellsCount</w:t>
            </w:r>
            <w:r w:rsidRPr="0090094C">
              <w:t xml:space="preserve"> в aspx-странице</w:t>
            </w:r>
            <w:r>
              <w:t>.</w:t>
            </w:r>
          </w:p>
          <w:p w14:paraId="09F62015" w14:textId="6FD3CDA3" w:rsidR="00381170" w:rsidRPr="00381170" w:rsidRDefault="00381170">
            <w:r w:rsidRPr="007009C9">
              <w:rPr>
                <w:b/>
              </w:rPr>
              <w:lastRenderedPageBreak/>
              <w:t xml:space="preserve">Начиная с </w:t>
            </w:r>
            <w:r w:rsidRPr="007009C9">
              <w:rPr>
                <w:b/>
                <w:lang w:val="en-US"/>
              </w:rPr>
              <w:t>Docs</w:t>
            </w:r>
            <w:r w:rsidRPr="007009C9">
              <w:rPr>
                <w:b/>
              </w:rPr>
              <w:t>5</w:t>
            </w:r>
            <w:r w:rsidRPr="009F07B6">
              <w:rPr>
                <w:b/>
              </w:rPr>
              <w:t>:</w:t>
            </w:r>
            <w:r w:rsidRPr="009F07B6">
              <w:t xml:space="preserve"> </w:t>
            </w:r>
            <w:r>
              <w:t>поле «</w:t>
            </w:r>
            <w:r w:rsidRPr="00F94C62">
              <w:t>Количество фильтров отображаемых в первой строке</w:t>
            </w:r>
            <w:r>
              <w:t xml:space="preserve">» в списке </w:t>
            </w:r>
            <w:r w:rsidRPr="00BC75E2">
              <w:t>UserInterfaces</w:t>
            </w:r>
            <w:r>
              <w:t xml:space="preserve"> на главном узле.</w:t>
            </w:r>
          </w:p>
        </w:tc>
      </w:tr>
      <w:tr w:rsidR="00381170" w14:paraId="0C44D441" w14:textId="42397DC0" w:rsidTr="009F07B6">
        <w:tc>
          <w:tcPr>
            <w:tcW w:w="1722" w:type="dxa"/>
          </w:tcPr>
          <w:p w14:paraId="421DE369" w14:textId="1D5A4803" w:rsidR="00381170" w:rsidRDefault="00381170">
            <w:r>
              <w:lastRenderedPageBreak/>
              <w:t>Ширина зоны папок</w:t>
            </w:r>
          </w:p>
        </w:tc>
        <w:tc>
          <w:tcPr>
            <w:tcW w:w="2384" w:type="dxa"/>
          </w:tcPr>
          <w:p w14:paraId="0FAA1DC5" w14:textId="2B896AE4" w:rsidR="00381170" w:rsidRDefault="00381170">
            <w:r>
              <w:t>Настраивается ширина зоны папок.</w:t>
            </w:r>
          </w:p>
        </w:tc>
        <w:tc>
          <w:tcPr>
            <w:tcW w:w="5239" w:type="dxa"/>
          </w:tcPr>
          <w:p w14:paraId="6F883425" w14:textId="77777777" w:rsidR="00381170" w:rsidRPr="009F07B6" w:rsidRDefault="00381170" w:rsidP="00381170">
            <w:pPr>
              <w:rPr>
                <w:b/>
              </w:rPr>
            </w:pPr>
            <w:r w:rsidRPr="007009C9">
              <w:rPr>
                <w:b/>
              </w:rPr>
              <w:t xml:space="preserve">До </w:t>
            </w:r>
            <w:r w:rsidRPr="007009C9">
              <w:rPr>
                <w:b/>
                <w:lang w:val="en-US"/>
              </w:rPr>
              <w:t>Docs</w:t>
            </w:r>
            <w:r w:rsidRPr="009F07B6">
              <w:rPr>
                <w:b/>
              </w:rPr>
              <w:t>5:</w:t>
            </w:r>
          </w:p>
          <w:p w14:paraId="2ACBA465" w14:textId="70226727" w:rsidR="00381170" w:rsidRDefault="00381170">
            <w:r>
              <w:t xml:space="preserve">Параметр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RubricPanelWidth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 w:rsidRPr="0090094C">
              <w:t>в aspx-странице</w:t>
            </w:r>
            <w:r>
              <w:t>.</w:t>
            </w:r>
          </w:p>
          <w:p w14:paraId="329A0A77" w14:textId="473440F4" w:rsidR="00381170" w:rsidRPr="00381170" w:rsidRDefault="00381170">
            <w:r w:rsidRPr="007009C9">
              <w:rPr>
                <w:b/>
              </w:rPr>
              <w:t xml:space="preserve">Начиная с </w:t>
            </w:r>
            <w:r w:rsidRPr="007009C9">
              <w:rPr>
                <w:b/>
                <w:lang w:val="en-US"/>
              </w:rPr>
              <w:t>Docs</w:t>
            </w:r>
            <w:r w:rsidRPr="007009C9">
              <w:rPr>
                <w:b/>
              </w:rPr>
              <w:t>5</w:t>
            </w:r>
            <w:r w:rsidRPr="009F07B6">
              <w:rPr>
                <w:b/>
              </w:rPr>
              <w:t>:</w:t>
            </w:r>
            <w:r w:rsidRPr="009F07B6">
              <w:t xml:space="preserve"> </w:t>
            </w:r>
            <w:r>
              <w:t xml:space="preserve">поле «Ширина панели рубрик» в списке </w:t>
            </w:r>
            <w:r w:rsidRPr="00BC75E2">
              <w:t>UserInterfaces</w:t>
            </w:r>
            <w:r>
              <w:t xml:space="preserve"> на главном узле.</w:t>
            </w:r>
          </w:p>
        </w:tc>
      </w:tr>
      <w:tr w:rsidR="00381170" w14:paraId="5F9EBF16" w14:textId="5A90374B" w:rsidTr="009F07B6">
        <w:tc>
          <w:tcPr>
            <w:tcW w:w="1722" w:type="dxa"/>
          </w:tcPr>
          <w:p w14:paraId="478F723E" w14:textId="6627CB8E" w:rsidR="00381170" w:rsidRDefault="00381170">
            <w:commentRangeStart w:id="31"/>
            <w:r w:rsidRPr="00603934">
              <w:rPr>
                <w:highlight w:val="yellow"/>
              </w:rPr>
              <w:t>Название окна со страницей картотеки</w:t>
            </w:r>
            <w:commentRangeEnd w:id="31"/>
            <w:r w:rsidR="00603934" w:rsidRPr="00603934">
              <w:rPr>
                <w:rStyle w:val="CommentReference"/>
                <w:highlight w:val="yellow"/>
              </w:rPr>
              <w:commentReference w:id="31"/>
            </w:r>
          </w:p>
        </w:tc>
        <w:tc>
          <w:tcPr>
            <w:tcW w:w="2384" w:type="dxa"/>
          </w:tcPr>
          <w:p w14:paraId="651E89F1" w14:textId="1FB8F7E1" w:rsidR="00381170" w:rsidRDefault="00381170">
            <w:r>
              <w:t>Настраивается название окна.</w:t>
            </w:r>
          </w:p>
        </w:tc>
        <w:tc>
          <w:tcPr>
            <w:tcW w:w="5239" w:type="dxa"/>
          </w:tcPr>
          <w:p w14:paraId="563FD687" w14:textId="77777777" w:rsidR="00381170" w:rsidRPr="009F07B6" w:rsidRDefault="00381170" w:rsidP="00381170">
            <w:pPr>
              <w:rPr>
                <w:b/>
              </w:rPr>
            </w:pPr>
            <w:r w:rsidRPr="007009C9">
              <w:rPr>
                <w:b/>
              </w:rPr>
              <w:t xml:space="preserve">До </w:t>
            </w:r>
            <w:r w:rsidRPr="007009C9">
              <w:rPr>
                <w:b/>
                <w:lang w:val="en-US"/>
              </w:rPr>
              <w:t>Docs</w:t>
            </w:r>
            <w:r w:rsidRPr="009F07B6">
              <w:rPr>
                <w:b/>
              </w:rPr>
              <w:t>5:</w:t>
            </w:r>
          </w:p>
          <w:p w14:paraId="2217B33C" w14:textId="1BF99CD3" w:rsidR="00381170" w:rsidRDefault="00381170">
            <w:r>
              <w:t xml:space="preserve">Параметр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Text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 xml:space="preserve"> </w:t>
            </w:r>
            <w:r w:rsidRPr="0090094C">
              <w:t>в aspx-странице</w:t>
            </w:r>
            <w:r>
              <w:t>.</w:t>
            </w:r>
          </w:p>
          <w:p w14:paraId="69A61DB2" w14:textId="077E5F43" w:rsidR="00381170" w:rsidRPr="00381170" w:rsidRDefault="00381170">
            <w:r w:rsidRPr="007009C9">
              <w:rPr>
                <w:b/>
              </w:rPr>
              <w:t xml:space="preserve">Начиная с </w:t>
            </w:r>
            <w:r w:rsidRPr="007009C9">
              <w:rPr>
                <w:b/>
                <w:lang w:val="en-US"/>
              </w:rPr>
              <w:t>Docs</w:t>
            </w:r>
            <w:r w:rsidRPr="007009C9">
              <w:rPr>
                <w:b/>
              </w:rPr>
              <w:t>5</w:t>
            </w:r>
            <w:r w:rsidRPr="009F07B6">
              <w:rPr>
                <w:b/>
              </w:rPr>
              <w:t>:</w:t>
            </w:r>
            <w:r w:rsidRPr="009F07B6">
              <w:t xml:space="preserve"> </w:t>
            </w:r>
            <w:r>
              <w:t xml:space="preserve">поле «Заголовок страницы» в списке </w:t>
            </w:r>
            <w:r w:rsidRPr="00BC75E2">
              <w:t>UserInterfaces</w:t>
            </w:r>
            <w:r>
              <w:t xml:space="preserve"> на главном узле.</w:t>
            </w:r>
          </w:p>
        </w:tc>
      </w:tr>
    </w:tbl>
    <w:p w14:paraId="48D5DED6" w14:textId="58AFFD3C" w:rsidR="00381170" w:rsidRDefault="00381170" w:rsidP="00E53447"/>
    <w:p w14:paraId="36F6C433" w14:textId="77777777" w:rsidR="003E577A" w:rsidRDefault="003E577A" w:rsidP="003E577A">
      <w:r w:rsidRPr="003E577A">
        <w:t xml:space="preserve">Для того, чтобы добавить новый интерфейс достаточно добавить элемент в список </w:t>
      </w:r>
      <w:r>
        <w:t>«</w:t>
      </w:r>
      <w:r w:rsidRPr="003E577A">
        <w:t>UserInterfaces</w:t>
      </w:r>
      <w:r>
        <w:t>»</w:t>
      </w:r>
      <w:r w:rsidRPr="003E577A">
        <w:t xml:space="preserve"> и соответствующим образом настроить</w:t>
      </w:r>
      <w:r>
        <w:t xml:space="preserve">. </w:t>
      </w:r>
    </w:p>
    <w:p w14:paraId="5B457F55" w14:textId="4133C909" w:rsidR="003E577A" w:rsidRDefault="003E577A" w:rsidP="003E577A">
      <w:r>
        <w:t xml:space="preserve">Далее в настройке пукнкта меню в поле URL-адрес указать ссылку на элемент списка «UserInterfaces», указав в ссылке адрес /Docs/[Адрес_интерфейса]. </w:t>
      </w:r>
    </w:p>
    <w:p w14:paraId="7292DADC" w14:textId="32587D5F" w:rsidR="003E577A" w:rsidRDefault="003E577A" w:rsidP="003E577A">
      <w:r>
        <w:t>Пример: /</w:t>
      </w:r>
      <w:r w:rsidR="00BC2A5A">
        <w:rPr>
          <w:lang w:val="en-US"/>
        </w:rPr>
        <w:t>d</w:t>
      </w:r>
      <w:r>
        <w:t>ocs/contracts</w:t>
      </w:r>
    </w:p>
    <w:p w14:paraId="1143883C" w14:textId="25240D90" w:rsidR="003E577A" w:rsidRPr="009F07B6" w:rsidRDefault="00150B6A" w:rsidP="009F07B6">
      <w:pPr>
        <w:pStyle w:val="Heading3"/>
      </w:pPr>
      <w:bookmarkStart w:id="32" w:name="_Toc186300295"/>
      <w:r w:rsidRPr="009F07B6">
        <w:t>Настройка кнопок</w:t>
      </w:r>
      <w:bookmarkEnd w:id="32"/>
    </w:p>
    <w:p w14:paraId="7329092D" w14:textId="66E0EA5D" w:rsidR="00150B6A" w:rsidRPr="009F07B6" w:rsidRDefault="00BC2A5A" w:rsidP="009F07B6">
      <w:pPr>
        <w:pStyle w:val="Heading4"/>
      </w:pPr>
      <w:r w:rsidRPr="009F07B6">
        <w:t>Настройка создания документа из картотеки</w:t>
      </w:r>
    </w:p>
    <w:p w14:paraId="5D8BD25E" w14:textId="01FE1155" w:rsidR="00032A1A" w:rsidRDefault="00032A1A" w:rsidP="00E53447">
      <w:r>
        <w:t xml:space="preserve">В настройке кнопки «Создание документа» </w:t>
      </w:r>
      <w:r w:rsidR="00DD09A0">
        <w:t xml:space="preserve">больше не требуется указывать атрибут </w:t>
      </w:r>
      <w:r w:rsidR="00DD09A0" w:rsidRPr="00F30A1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AssemblyName</w:t>
      </w:r>
      <w:r>
        <w:t>:</w:t>
      </w:r>
    </w:p>
    <w:p w14:paraId="760A6036" w14:textId="77777777" w:rsidR="00032A1A" w:rsidRPr="00F30A1A" w:rsidRDefault="00032A1A" w:rsidP="00032A1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ActionHandlers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0719E218" w14:textId="59DE25CB" w:rsidR="00032A1A" w:rsidRPr="00F30A1A" w:rsidRDefault="00032A1A" w:rsidP="00032A1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F30A1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ClassName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="00DD09A0" w:rsidRPr="00DD09A0">
        <w:rPr>
          <w:rFonts w:ascii="Consolas" w:hAnsi="Consolas" w:cs="Consolas"/>
          <w:color w:val="0000FF"/>
          <w:sz w:val="19"/>
          <w:szCs w:val="19"/>
          <w:lang w:val="en-US"/>
        </w:rPr>
        <w:t>WSSC.V4.DMS.Controls.PublishingLinksHandler</w:t>
      </w:r>
      <w:proofErr w:type="gramEnd"/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DD09A0">
        <w:rPr>
          <w:rFonts w:ascii="Consolas" w:hAnsi="Consolas" w:cs="Consolas"/>
          <w:strike/>
          <w:color w:val="FF0000"/>
          <w:sz w:val="19"/>
          <w:szCs w:val="19"/>
          <w:highlight w:val="white"/>
          <w:lang w:val="en-US"/>
        </w:rPr>
        <w:t>AssemblyName</w:t>
      </w:r>
      <w:r w:rsidRPr="00DD09A0">
        <w:rPr>
          <w:rFonts w:ascii="Consolas" w:hAnsi="Consolas" w:cs="Consolas"/>
          <w:strike/>
          <w:color w:val="0000FF"/>
          <w:sz w:val="19"/>
          <w:szCs w:val="19"/>
          <w:highlight w:val="white"/>
          <w:lang w:val="en-US"/>
        </w:rPr>
        <w:t>=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DD09A0">
        <w:rPr>
          <w:rFonts w:ascii="Consolas" w:hAnsi="Consolas" w:cs="Consolas"/>
          <w:strike/>
          <w:color w:val="0000FF"/>
          <w:sz w:val="19"/>
          <w:szCs w:val="19"/>
          <w:lang w:val="en-US"/>
        </w:rPr>
        <w:t>WSSDocs.Web.Model, Version=5.0.0.0, Culture=neutral, PublicKeyToken=null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291B1656" w14:textId="396468CE" w:rsidR="00032A1A" w:rsidRPr="001F557E" w:rsidRDefault="00032A1A" w:rsidP="00032A1A">
      <w:pPr>
        <w:spacing w:line="276" w:lineRule="auto"/>
      </w:pPr>
      <w:r>
        <w:t xml:space="preserve">И теги </w:t>
      </w:r>
      <w:r w:rsidRPr="0038444F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38444F">
        <w:rPr>
          <w:rFonts w:ascii="Consolas" w:hAnsi="Consolas" w:cs="Consolas"/>
          <w:color w:val="FF0000"/>
          <w:sz w:val="19"/>
          <w:szCs w:val="19"/>
        </w:rPr>
        <w:t xml:space="preserve"> </w:t>
      </w:r>
      <w:r w:rsidRPr="001F557E">
        <w:t>указ</w:t>
      </w:r>
      <w:r w:rsidR="00DD09A0">
        <w:t>ываются</w:t>
      </w:r>
      <w:r w:rsidRPr="001F557E">
        <w:t xml:space="preserve"> следующим образом:</w:t>
      </w:r>
    </w:p>
    <w:p w14:paraId="0F34B1CB" w14:textId="77777777" w:rsidR="00032A1A" w:rsidRDefault="00032A1A" w:rsidP="009F07B6">
      <w:pPr>
        <w:spacing w:line="276" w:lineRule="auto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B2A7E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2B2A7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1F557E">
        <w:rPr>
          <w:rFonts w:ascii="Consolas" w:hAnsi="Consolas" w:cs="Consolas"/>
          <w:color w:val="0000FF"/>
          <w:sz w:val="19"/>
          <w:szCs w:val="19"/>
          <w:lang w:val="en-US"/>
        </w:rPr>
        <w:t>/dms/instructions2/ListForm/Instructions/</w:t>
      </w:r>
      <w:proofErr w:type="gramStart"/>
      <w:r w:rsidRPr="001F557E">
        <w:rPr>
          <w:rFonts w:ascii="Consolas" w:hAnsi="Consolas" w:cs="Consolas"/>
          <w:color w:val="0000FF"/>
          <w:sz w:val="19"/>
          <w:szCs w:val="19"/>
          <w:lang w:val="en-US"/>
        </w:rPr>
        <w:t>Edit?settingName</w:t>
      </w:r>
      <w:proofErr w:type="gramEnd"/>
      <w:r w:rsidRPr="001F557E">
        <w:rPr>
          <w:rFonts w:ascii="Consolas" w:hAnsi="Consolas" w:cs="Consolas"/>
          <w:color w:val="0000FF"/>
          <w:sz w:val="19"/>
          <w:szCs w:val="19"/>
          <w:lang w:val="en-US"/>
        </w:rPr>
        <w:t>=commissions</w:t>
      </w:r>
      <w:r w:rsidRPr="002B2A7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</w:p>
    <w:p w14:paraId="3E9E911E" w14:textId="0532AC92" w:rsidR="00DD09A0" w:rsidRPr="00DD09A0" w:rsidRDefault="00DD09A0" w:rsidP="009F07B6">
      <w:pPr>
        <w:spacing w:line="276" w:lineRule="auto"/>
        <w:jc w:val="left"/>
      </w:pPr>
      <w:r>
        <w:t xml:space="preserve">Данные настройки корректируются автоматически в момент миграции, но тем не </w:t>
      </w:r>
      <w:r w:rsidR="00374F85">
        <w:t xml:space="preserve">менее </w:t>
      </w:r>
      <w:r>
        <w:t>следует иметь изменения в виду.</w:t>
      </w:r>
    </w:p>
    <w:p w14:paraId="4E05FE65" w14:textId="73D21D22" w:rsidR="00150B6A" w:rsidRPr="009F07B6" w:rsidRDefault="00544646" w:rsidP="009F07B6">
      <w:pPr>
        <w:pStyle w:val="Heading4"/>
      </w:pPr>
      <w:r w:rsidRPr="009F07B6">
        <w:t>Принятие решений из картотеки</w:t>
      </w:r>
      <w:r w:rsidR="00DD09A0">
        <w:t xml:space="preserve"> и формирование отчёта</w:t>
      </w:r>
    </w:p>
    <w:p w14:paraId="6D2B95C9" w14:textId="27FB91BB" w:rsidR="00DD09A0" w:rsidRDefault="00DD09A0" w:rsidP="00DD09A0">
      <w:r>
        <w:t>В настройке кнопки «Принятие решений» и «</w:t>
      </w:r>
      <w:r w:rsidRPr="00DD09A0">
        <w:t>Формирование отчёта</w:t>
      </w:r>
      <w:r>
        <w:t xml:space="preserve">» больше не требуется указывать атрибут </w:t>
      </w:r>
      <w:r w:rsidRPr="00F30A1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AssemblyName</w:t>
      </w:r>
      <w:r>
        <w:t>:</w:t>
      </w:r>
    </w:p>
    <w:p w14:paraId="1D724F50" w14:textId="0F91F333" w:rsidR="00B2766B" w:rsidRDefault="00B2766B" w:rsidP="00B2766B"/>
    <w:p w14:paraId="5A893F91" w14:textId="77777777" w:rsidR="00B2766B" w:rsidRPr="00F30A1A" w:rsidRDefault="00B2766B" w:rsidP="00B276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lastRenderedPageBreak/>
        <w:t>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ActionHandlers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1D54BD4F" w14:textId="537F29D7" w:rsidR="00032A1A" w:rsidRDefault="00B2766B" w:rsidP="009F07B6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F30A1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ClassName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="00DD09A0" w:rsidRPr="00DD09A0">
        <w:rPr>
          <w:rFonts w:ascii="Consolas" w:hAnsi="Consolas" w:cs="Consolas"/>
          <w:color w:val="0000FF"/>
          <w:sz w:val="19"/>
          <w:szCs w:val="19"/>
          <w:lang w:val="en-US"/>
        </w:rPr>
        <w:t>WSSC.V4.DMS.Controls.SolutionsLinksHandler</w:t>
      </w:r>
      <w:proofErr w:type="gramEnd"/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DD09A0">
        <w:rPr>
          <w:rFonts w:ascii="Consolas" w:hAnsi="Consolas" w:cs="Consolas"/>
          <w:strike/>
          <w:color w:val="FF0000"/>
          <w:sz w:val="19"/>
          <w:szCs w:val="19"/>
          <w:highlight w:val="white"/>
          <w:lang w:val="en-US"/>
        </w:rPr>
        <w:t>AssemblyName</w:t>
      </w:r>
      <w:r w:rsidRPr="00DD09A0">
        <w:rPr>
          <w:rFonts w:ascii="Consolas" w:hAnsi="Consolas" w:cs="Consolas"/>
          <w:strike/>
          <w:color w:val="0000FF"/>
          <w:sz w:val="19"/>
          <w:szCs w:val="19"/>
          <w:highlight w:val="white"/>
          <w:lang w:val="en-US"/>
        </w:rPr>
        <w:t>=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DD09A0">
        <w:rPr>
          <w:strike/>
          <w:lang w:val="en-US"/>
        </w:rPr>
        <w:t xml:space="preserve"> </w:t>
      </w:r>
      <w:r w:rsidRPr="00DD09A0">
        <w:rPr>
          <w:rFonts w:ascii="Consolas" w:hAnsi="Consolas" w:cs="Consolas"/>
          <w:strike/>
          <w:color w:val="0000FF"/>
          <w:sz w:val="19"/>
          <w:szCs w:val="19"/>
          <w:lang w:val="en-US"/>
        </w:rPr>
        <w:t>WSSDocs.Web.Model, Version=5.0.0.0, Culture=neutral, PublicKeyToken=null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791270D2" w14:textId="0C6817D6" w:rsidR="00DD09A0" w:rsidRPr="00DD09A0" w:rsidRDefault="00DD09A0" w:rsidP="00DD09A0">
      <w:pPr>
        <w:rPr>
          <w:highlight w:val="white"/>
          <w:lang w:val="en-US"/>
        </w:rPr>
      </w:pPr>
      <w:r>
        <w:rPr>
          <w:highlight w:val="white"/>
        </w:rPr>
        <w:t>И</w:t>
      </w:r>
    </w:p>
    <w:p w14:paraId="106715F5" w14:textId="77777777" w:rsidR="00DD09A0" w:rsidRPr="00F30A1A" w:rsidRDefault="00DD09A0" w:rsidP="00DD09A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ActionHandlers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5DC207BB" w14:textId="3A7724B6" w:rsidR="00DD09A0" w:rsidRDefault="00DD09A0" w:rsidP="00DD09A0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</w:pP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 &lt;</w:t>
      </w:r>
      <w:r w:rsidRPr="00F30A1A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ActionHandler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F30A1A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ClassName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proofErr w:type="gramStart"/>
      <w:r w:rsidRPr="00DD09A0">
        <w:rPr>
          <w:rFonts w:ascii="Consolas" w:hAnsi="Consolas" w:cs="Consolas"/>
          <w:color w:val="0000FF"/>
          <w:sz w:val="19"/>
          <w:szCs w:val="19"/>
          <w:lang w:val="en-US"/>
        </w:rPr>
        <w:t>WSSC.V4.DMS.Controls.PublishingLinksHandler</w:t>
      </w:r>
      <w:proofErr w:type="gramEnd"/>
      <w:r w:rsidRPr="00F30A1A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DD09A0">
        <w:rPr>
          <w:rFonts w:ascii="Consolas" w:hAnsi="Consolas" w:cs="Consolas"/>
          <w:strike/>
          <w:color w:val="FF0000"/>
          <w:sz w:val="19"/>
          <w:szCs w:val="19"/>
          <w:highlight w:val="white"/>
          <w:lang w:val="en-US"/>
        </w:rPr>
        <w:t>AssemblyName</w:t>
      </w:r>
      <w:r w:rsidRPr="00DD09A0">
        <w:rPr>
          <w:rFonts w:ascii="Consolas" w:hAnsi="Consolas" w:cs="Consolas"/>
          <w:strike/>
          <w:color w:val="0000FF"/>
          <w:sz w:val="19"/>
          <w:szCs w:val="19"/>
          <w:highlight w:val="white"/>
          <w:lang w:val="en-US"/>
        </w:rPr>
        <w:t>=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DD09A0">
        <w:rPr>
          <w:strike/>
          <w:lang w:val="en-US"/>
        </w:rPr>
        <w:t xml:space="preserve"> </w:t>
      </w:r>
      <w:r w:rsidRPr="00DD09A0">
        <w:rPr>
          <w:rFonts w:ascii="Consolas" w:hAnsi="Consolas" w:cs="Consolas"/>
          <w:strike/>
          <w:color w:val="0000FF"/>
          <w:sz w:val="19"/>
          <w:szCs w:val="19"/>
          <w:lang w:val="en-US"/>
        </w:rPr>
        <w:t>WSSC.V4.DMS.Controls,Version=4.0.0.0,Culture=neutral,PublicKeyToken=9f4da00116c38ec5</w:t>
      </w:r>
      <w:r w:rsidRPr="00DD09A0">
        <w:rPr>
          <w:rFonts w:ascii="Consolas" w:hAnsi="Consolas" w:cs="Consolas"/>
          <w:strike/>
          <w:color w:val="000000"/>
          <w:sz w:val="19"/>
          <w:szCs w:val="19"/>
          <w:highlight w:val="white"/>
          <w:lang w:val="en-US"/>
        </w:rPr>
        <w:t>"</w:t>
      </w:r>
      <w:r w:rsidRPr="00F30A1A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&gt;</w:t>
      </w:r>
    </w:p>
    <w:p w14:paraId="0DCA846A" w14:textId="78FB4E8F" w:rsidR="00DD09A0" w:rsidRPr="00DD09A0" w:rsidRDefault="00DD09A0" w:rsidP="00DD09A0">
      <w:pPr>
        <w:spacing w:line="276" w:lineRule="auto"/>
        <w:jc w:val="left"/>
      </w:pPr>
      <w:r>
        <w:t>Данные настройки корректируются автоматически в момент миграции, но тем не мен</w:t>
      </w:r>
      <w:r w:rsidR="00374F85">
        <w:t>е</w:t>
      </w:r>
      <w:r>
        <w:t>е следует иметь изменения в виду.</w:t>
      </w:r>
    </w:p>
    <w:p w14:paraId="07C4C6DA" w14:textId="2990482F" w:rsidR="002A7E84" w:rsidRPr="009F07B6" w:rsidRDefault="002A7E84" w:rsidP="009F07B6">
      <w:pPr>
        <w:pStyle w:val="Heading4"/>
      </w:pPr>
      <w:r w:rsidRPr="009F07B6">
        <w:t>Указание картинок в настройк</w:t>
      </w:r>
      <w:r w:rsidR="00A672A4">
        <w:t>ах</w:t>
      </w:r>
      <w:r w:rsidRPr="009F07B6">
        <w:t xml:space="preserve"> кнопок</w:t>
      </w:r>
    </w:p>
    <w:p w14:paraId="454E5E34" w14:textId="00847904" w:rsidR="002A7E84" w:rsidRDefault="002A7E84" w:rsidP="00E53447">
      <w:pPr>
        <w:rPr>
          <w:lang w:val="en-US"/>
        </w:rPr>
      </w:pPr>
      <w:r>
        <w:t>До</w:t>
      </w:r>
      <w:r w:rsidRPr="009F07B6">
        <w:rPr>
          <w:lang w:val="en-US"/>
        </w:rPr>
        <w:t xml:space="preserve"> </w:t>
      </w:r>
      <w:r>
        <w:rPr>
          <w:lang w:val="en-US"/>
        </w:rPr>
        <w:t>Docs5:</w:t>
      </w:r>
    </w:p>
    <w:p w14:paraId="75234EF7" w14:textId="4E2162E0" w:rsidR="002A7E84" w:rsidRDefault="002A7E84" w:rsidP="00E53447">
      <w:pPr>
        <w:rPr>
          <w:lang w:val="en-US"/>
        </w:rPr>
      </w:pPr>
      <w:r w:rsidRPr="008B0303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picUrl</w:t>
      </w:r>
      <w:r w:rsidRPr="008B03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=</w:t>
      </w:r>
      <w:r w:rsidRPr="008B0303">
        <w:rPr>
          <w:rFonts w:ascii="Courier New" w:hAnsi="Courier New" w:cs="Courier New"/>
          <w:noProof/>
          <w:sz w:val="20"/>
          <w:szCs w:val="20"/>
          <w:lang w:val="en-US"/>
        </w:rPr>
        <w:t>"</w:t>
      </w:r>
      <w:r w:rsidRPr="008B03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/_layouts/WSS/WSSC.V4.DMS.Publishing/Images/correctname.gif</w:t>
      </w:r>
      <w:r w:rsidRPr="008B0303">
        <w:rPr>
          <w:rFonts w:ascii="Courier New" w:hAnsi="Courier New" w:cs="Courier New"/>
          <w:noProof/>
          <w:sz w:val="20"/>
          <w:szCs w:val="20"/>
          <w:lang w:val="en-US"/>
        </w:rPr>
        <w:t>"</w:t>
      </w:r>
    </w:p>
    <w:p w14:paraId="399815FE" w14:textId="08B55B70" w:rsidR="002A7E84" w:rsidRDefault="002A7E84" w:rsidP="00E53447">
      <w:pPr>
        <w:rPr>
          <w:lang w:val="en-US"/>
        </w:rPr>
      </w:pPr>
      <w:r>
        <w:t>Начиная</w:t>
      </w:r>
      <w:r w:rsidRPr="009F07B6">
        <w:rPr>
          <w:lang w:val="en-US"/>
        </w:rPr>
        <w:t xml:space="preserve"> </w:t>
      </w:r>
      <w:r>
        <w:t>с</w:t>
      </w:r>
      <w:r w:rsidRPr="009F07B6">
        <w:rPr>
          <w:lang w:val="en-US"/>
        </w:rPr>
        <w:t xml:space="preserve"> </w:t>
      </w:r>
      <w:r>
        <w:rPr>
          <w:lang w:val="en-US"/>
        </w:rPr>
        <w:t>Docs5:</w:t>
      </w:r>
    </w:p>
    <w:p w14:paraId="666F483D" w14:textId="18D11019" w:rsidR="002A7E84" w:rsidRDefault="002A7E84">
      <w:pPr>
        <w:rPr>
          <w:rFonts w:ascii="Courier New" w:hAnsi="Courier New" w:cs="Courier New"/>
          <w:noProof/>
          <w:sz w:val="20"/>
          <w:szCs w:val="20"/>
          <w:lang w:val="en-US"/>
        </w:rPr>
      </w:pPr>
      <w:r w:rsidRPr="008B0303">
        <w:rPr>
          <w:rFonts w:ascii="Courier New" w:hAnsi="Courier New" w:cs="Courier New"/>
          <w:noProof/>
          <w:color w:val="FF0000"/>
          <w:sz w:val="20"/>
          <w:szCs w:val="20"/>
          <w:lang w:val="en-US"/>
        </w:rPr>
        <w:t>picUrl</w:t>
      </w:r>
      <w:r w:rsidRPr="008B03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=</w:t>
      </w:r>
      <w:r w:rsidRPr="008B0303">
        <w:rPr>
          <w:rFonts w:ascii="Courier New" w:hAnsi="Courier New" w:cs="Courier New"/>
          <w:noProof/>
          <w:sz w:val="20"/>
          <w:szCs w:val="20"/>
          <w:lang w:val="en-US"/>
        </w:rPr>
        <w:t>"</w:t>
      </w:r>
      <w:r w:rsidRPr="007009C9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/</w:t>
      </w:r>
      <w:r w:rsidRPr="008B0303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DMS.Publishing/Images/correctname.gif</w:t>
      </w:r>
      <w:r w:rsidRPr="008B0303">
        <w:rPr>
          <w:rFonts w:ascii="Courier New" w:hAnsi="Courier New" w:cs="Courier New"/>
          <w:noProof/>
          <w:sz w:val="20"/>
          <w:szCs w:val="20"/>
          <w:lang w:val="en-US"/>
        </w:rPr>
        <w:t>"</w:t>
      </w:r>
    </w:p>
    <w:p w14:paraId="7FCC506E" w14:textId="7650938A" w:rsidR="00692A9D" w:rsidRPr="00692A9D" w:rsidRDefault="00692A9D" w:rsidP="00692A9D">
      <w:pPr>
        <w:spacing w:line="276" w:lineRule="auto"/>
        <w:jc w:val="left"/>
      </w:pPr>
      <w:r>
        <w:t>Данные настройки корректируются автоматически в момент миграции, но тем не менее следует иметь изменения в виду.</w:t>
      </w:r>
    </w:p>
    <w:p w14:paraId="51436A62" w14:textId="30459228" w:rsidR="00606FAD" w:rsidRPr="009F07B6" w:rsidRDefault="00606FAD" w:rsidP="009F07B6">
      <w:pPr>
        <w:pStyle w:val="Heading3"/>
      </w:pPr>
      <w:bookmarkStart w:id="33" w:name="_Toc186300296"/>
      <w:commentRangeStart w:id="34"/>
      <w:r w:rsidRPr="009F07B6">
        <w:t>Пользовательские каталоги</w:t>
      </w:r>
      <w:bookmarkEnd w:id="33"/>
      <w:commentRangeEnd w:id="34"/>
      <w:r w:rsidR="00603934">
        <w:rPr>
          <w:rStyle w:val="CommentReference"/>
          <w:rFonts w:asciiTheme="minorHAnsi" w:eastAsiaTheme="minorEastAsia" w:hAnsiTheme="minorHAnsi"/>
          <w:b w:val="0"/>
          <w:bCs w:val="0"/>
        </w:rPr>
        <w:commentReference w:id="34"/>
      </w:r>
    </w:p>
    <w:p w14:paraId="7A352B06" w14:textId="4FE196F0" w:rsidR="00606FAD" w:rsidRDefault="00606FAD" w:rsidP="00606FAD">
      <w:r w:rsidRPr="009F07B6">
        <w:t xml:space="preserve">Для </w:t>
      </w:r>
      <w:r w:rsidRPr="00606FAD">
        <w:rPr>
          <w:lang w:val="en-US"/>
        </w:rPr>
        <w:t>Docs</w:t>
      </w:r>
      <w:r w:rsidRPr="009F07B6">
        <w:t>5 ссылка на страницу «Пользо</w:t>
      </w:r>
      <w:r>
        <w:t>вательские каталоги» отличается.</w:t>
      </w:r>
    </w:p>
    <w:p w14:paraId="3242A22B" w14:textId="77777777" w:rsidR="00606FAD" w:rsidRPr="009F07B6" w:rsidRDefault="00606FAD" w:rsidP="00606FAD">
      <w:r>
        <w:t>До</w:t>
      </w:r>
      <w:r w:rsidRPr="009F07B6">
        <w:t xml:space="preserve"> </w:t>
      </w:r>
      <w:r>
        <w:rPr>
          <w:lang w:val="en-US"/>
        </w:rPr>
        <w:t>Docs</w:t>
      </w:r>
      <w:r w:rsidRPr="009F07B6">
        <w:t>5:</w:t>
      </w:r>
    </w:p>
    <w:p w14:paraId="1C68424B" w14:textId="7D1D7916" w:rsidR="00606FAD" w:rsidRPr="00B55B4F" w:rsidRDefault="004F48F9" w:rsidP="00606FAD">
      <w:hyperlink w:history="1">
        <w:r w:rsidR="00606FAD" w:rsidRPr="005E1B94">
          <w:rPr>
            <w:rStyle w:val="Hyperlink"/>
            <w:lang w:val="en-US"/>
          </w:rPr>
          <w:t>http</w:t>
        </w:r>
        <w:r w:rsidR="00606FAD" w:rsidRPr="00B55B4F">
          <w:rPr>
            <w:rStyle w:val="Hyperlink"/>
          </w:rPr>
          <w:t>://&lt;</w:t>
        </w:r>
        <w:r w:rsidR="00606FAD" w:rsidRPr="005E1B94">
          <w:rPr>
            <w:rStyle w:val="Hyperlink"/>
          </w:rPr>
          <w:t>адрес</w:t>
        </w:r>
        <w:r w:rsidR="00606FAD" w:rsidRPr="009F07B6">
          <w:rPr>
            <w:rStyle w:val="Hyperlink"/>
          </w:rPr>
          <w:t>_</w:t>
        </w:r>
        <w:r w:rsidR="00606FAD" w:rsidRPr="005E1B94">
          <w:rPr>
            <w:rStyle w:val="Hyperlink"/>
          </w:rPr>
          <w:t>приложения</w:t>
        </w:r>
        <w:r w:rsidR="00606FAD" w:rsidRPr="009F07B6">
          <w:rPr>
            <w:rStyle w:val="Hyperlink"/>
          </w:rPr>
          <w:t>&gt;/_</w:t>
        </w:r>
        <w:r w:rsidR="00606FAD" w:rsidRPr="009F07B6">
          <w:rPr>
            <w:rStyle w:val="Hyperlink"/>
            <w:lang w:val="en-US"/>
          </w:rPr>
          <w:t>layouts</w:t>
        </w:r>
        <w:r w:rsidR="00606FAD" w:rsidRPr="009F07B6">
          <w:rPr>
            <w:rStyle w:val="Hyperlink"/>
          </w:rPr>
          <w:t>/</w:t>
        </w:r>
        <w:r w:rsidR="00606FAD" w:rsidRPr="009F07B6">
          <w:rPr>
            <w:rStyle w:val="Hyperlink"/>
            <w:lang w:val="en-US"/>
          </w:rPr>
          <w:t>WSS</w:t>
        </w:r>
        <w:r w:rsidR="00606FAD" w:rsidRPr="009F07B6">
          <w:rPr>
            <w:rStyle w:val="Hyperlink"/>
          </w:rPr>
          <w:t>/</w:t>
        </w:r>
        <w:r w:rsidR="00606FAD" w:rsidRPr="009F07B6">
          <w:rPr>
            <w:rStyle w:val="Hyperlink"/>
            <w:lang w:val="en-US"/>
          </w:rPr>
          <w:t>WSSC</w:t>
        </w:r>
        <w:r w:rsidR="00606FAD" w:rsidRPr="009F07B6">
          <w:rPr>
            <w:rStyle w:val="Hyperlink"/>
          </w:rPr>
          <w:t>.</w:t>
        </w:r>
        <w:r w:rsidR="00606FAD" w:rsidRPr="009F07B6">
          <w:rPr>
            <w:rStyle w:val="Hyperlink"/>
            <w:lang w:val="en-US"/>
          </w:rPr>
          <w:t>V</w:t>
        </w:r>
        <w:r w:rsidR="00606FAD" w:rsidRPr="009F07B6">
          <w:rPr>
            <w:rStyle w:val="Hyperlink"/>
          </w:rPr>
          <w:t>4.</w:t>
        </w:r>
        <w:r w:rsidR="00606FAD" w:rsidRPr="009F07B6">
          <w:rPr>
            <w:rStyle w:val="Hyperlink"/>
            <w:lang w:val="en-US"/>
          </w:rPr>
          <w:t>DMS</w:t>
        </w:r>
        <w:r w:rsidR="00606FAD" w:rsidRPr="009F07B6">
          <w:rPr>
            <w:rStyle w:val="Hyperlink"/>
          </w:rPr>
          <w:t>.</w:t>
        </w:r>
        <w:r w:rsidR="00606FAD" w:rsidRPr="009F07B6">
          <w:rPr>
            <w:rStyle w:val="Hyperlink"/>
            <w:lang w:val="en-US"/>
          </w:rPr>
          <w:t>Publishing</w:t>
        </w:r>
        <w:r w:rsidR="00606FAD" w:rsidRPr="009F07B6">
          <w:rPr>
            <w:rStyle w:val="Hyperlink"/>
          </w:rPr>
          <w:t>/</w:t>
        </w:r>
        <w:r w:rsidR="00606FAD" w:rsidRPr="009F07B6">
          <w:rPr>
            <w:rStyle w:val="Hyperlink"/>
            <w:lang w:val="en-US"/>
          </w:rPr>
          <w:t>Pages</w:t>
        </w:r>
        <w:r w:rsidR="00606FAD" w:rsidRPr="009F07B6">
          <w:rPr>
            <w:rStyle w:val="Hyperlink"/>
          </w:rPr>
          <w:t>/</w:t>
        </w:r>
        <w:r w:rsidR="00606FAD" w:rsidRPr="009F07B6">
          <w:rPr>
            <w:rStyle w:val="Hyperlink"/>
            <w:lang w:val="en-US"/>
          </w:rPr>
          <w:t>Catalogs</w:t>
        </w:r>
        <w:r w:rsidR="00606FAD" w:rsidRPr="009F07B6">
          <w:rPr>
            <w:rStyle w:val="Hyperlink"/>
          </w:rPr>
          <w:t>.</w:t>
        </w:r>
        <w:r w:rsidR="00606FAD" w:rsidRPr="009F07B6">
          <w:rPr>
            <w:rStyle w:val="Hyperlink"/>
            <w:lang w:val="en-US"/>
          </w:rPr>
          <w:t>aspx</w:t>
        </w:r>
      </w:hyperlink>
      <w:r w:rsidR="00606FAD" w:rsidRPr="009F07B6">
        <w:t xml:space="preserve"> </w:t>
      </w:r>
    </w:p>
    <w:p w14:paraId="1C902144" w14:textId="0ECD33BC" w:rsidR="00606FAD" w:rsidRPr="009F07B6" w:rsidRDefault="00606FAD" w:rsidP="00606FAD">
      <w:r>
        <w:t xml:space="preserve">Начиная с </w:t>
      </w:r>
      <w:r>
        <w:rPr>
          <w:lang w:val="en-US"/>
        </w:rPr>
        <w:t>Docs</w:t>
      </w:r>
      <w:r w:rsidRPr="009F07B6">
        <w:t>5:</w:t>
      </w:r>
    </w:p>
    <w:p w14:paraId="7804E3A4" w14:textId="0FF7A220" w:rsidR="00606FAD" w:rsidRPr="009F07B6" w:rsidRDefault="004F48F9">
      <w:hyperlink w:history="1">
        <w:r w:rsidR="00606FAD" w:rsidRPr="005E1B94">
          <w:rPr>
            <w:rStyle w:val="Hyperlink"/>
            <w:lang w:val="en-US"/>
          </w:rPr>
          <w:t>http</w:t>
        </w:r>
        <w:r w:rsidR="00606FAD" w:rsidRPr="009F07B6">
          <w:rPr>
            <w:rStyle w:val="Hyperlink"/>
          </w:rPr>
          <w:t>://&lt;адрес_приложения&gt;/</w:t>
        </w:r>
        <w:r w:rsidR="00606FAD" w:rsidRPr="005E1B94">
          <w:rPr>
            <w:rStyle w:val="Hyperlink"/>
            <w:lang w:val="en-US"/>
          </w:rPr>
          <w:t>Publishing</w:t>
        </w:r>
        <w:r w:rsidR="00606FAD" w:rsidRPr="009F07B6">
          <w:rPr>
            <w:rStyle w:val="Hyperlink"/>
          </w:rPr>
          <w:t>/</w:t>
        </w:r>
        <w:r w:rsidR="00606FAD" w:rsidRPr="005E1B94">
          <w:rPr>
            <w:rStyle w:val="Hyperlink"/>
            <w:lang w:val="en-US"/>
          </w:rPr>
          <w:t>Pages</w:t>
        </w:r>
      </w:hyperlink>
      <w:r w:rsidR="00606FAD">
        <w:t xml:space="preserve"> </w:t>
      </w:r>
    </w:p>
    <w:p w14:paraId="74D7E421" w14:textId="633ECC45" w:rsidR="00606FAD" w:rsidRDefault="00A24708" w:rsidP="009F07B6">
      <w:pPr>
        <w:pStyle w:val="Heading3"/>
      </w:pPr>
      <w:bookmarkStart w:id="35" w:name="_Toc186300297"/>
      <w:commentRangeStart w:id="36"/>
      <w:r w:rsidRPr="00A24708">
        <w:t>Редактирование текстового поля из картотеки</w:t>
      </w:r>
      <w:bookmarkEnd w:id="35"/>
      <w:commentRangeEnd w:id="36"/>
      <w:r w:rsidR="00267BE6">
        <w:rPr>
          <w:rStyle w:val="CommentReference"/>
          <w:rFonts w:asciiTheme="minorHAnsi" w:eastAsiaTheme="minorEastAsia" w:hAnsiTheme="minorHAnsi"/>
          <w:b w:val="0"/>
          <w:bCs w:val="0"/>
        </w:rPr>
        <w:commentReference w:id="36"/>
      </w:r>
    </w:p>
    <w:p w14:paraId="610680C6" w14:textId="5CD3D0E2" w:rsidR="00C600C9" w:rsidRDefault="00C600C9">
      <w:r>
        <w:t>До</w:t>
      </w:r>
      <w:r w:rsidRPr="009F07B6">
        <w:t xml:space="preserve"> </w:t>
      </w:r>
      <w:r w:rsidRPr="00A24708">
        <w:t>Docs5 в поле «Страница получения значения столбца для документа» установить значение</w:t>
      </w:r>
      <w:r>
        <w:t xml:space="preserve"> </w:t>
      </w:r>
      <w:r w:rsidRPr="009F07B6">
        <w:t>«</w:t>
      </w:r>
      <w:r w:rsidRPr="007009C9">
        <w:rPr>
          <w:lang w:val="en-US"/>
        </w:rPr>
        <w:t>Columns</w:t>
      </w:r>
      <w:r w:rsidRPr="009F07B6">
        <w:t>/</w:t>
      </w:r>
      <w:r w:rsidRPr="007009C9">
        <w:rPr>
          <w:lang w:val="en-US"/>
        </w:rPr>
        <w:t>TextEntryColumnHandler</w:t>
      </w:r>
      <w:r w:rsidRPr="009F07B6">
        <w:t>.</w:t>
      </w:r>
      <w:r w:rsidRPr="007009C9">
        <w:rPr>
          <w:lang w:val="en-US"/>
        </w:rPr>
        <w:t>ashx</w:t>
      </w:r>
      <w:r w:rsidRPr="009F07B6">
        <w:t>».</w:t>
      </w:r>
    </w:p>
    <w:p w14:paraId="420FAD76" w14:textId="54E49A76" w:rsidR="00606FAD" w:rsidRDefault="00A24708">
      <w:r w:rsidRPr="00A24708">
        <w:t>Начиная с Docs5 в поле «Страница получения значения столбца для документа» установить значение «/api/DMS.Controls/TextEntryColumnControl/TextEntry/ColumnResult».</w:t>
      </w:r>
    </w:p>
    <w:p w14:paraId="15AF1A00" w14:textId="15B29DE8" w:rsidR="00A24708" w:rsidRDefault="00477B98" w:rsidP="009F07B6">
      <w:pPr>
        <w:pStyle w:val="Heading3"/>
      </w:pPr>
      <w:bookmarkStart w:id="37" w:name="_Toc186300298"/>
      <w:commentRangeStart w:id="38"/>
      <w:r w:rsidRPr="00477B98">
        <w:t>Поиск документов с учётом проверки доступа пользователя</w:t>
      </w:r>
      <w:bookmarkEnd w:id="37"/>
      <w:commentRangeEnd w:id="38"/>
      <w:r w:rsidR="00267BE6">
        <w:rPr>
          <w:rStyle w:val="CommentReference"/>
          <w:rFonts w:asciiTheme="minorHAnsi" w:eastAsiaTheme="minorEastAsia" w:hAnsiTheme="minorHAnsi"/>
          <w:b w:val="0"/>
          <w:bCs w:val="0"/>
        </w:rPr>
        <w:commentReference w:id="38"/>
      </w:r>
    </w:p>
    <w:p w14:paraId="3DE4D0D7" w14:textId="77777777" w:rsidR="00477B98" w:rsidRPr="00FE4982" w:rsidRDefault="00477B98" w:rsidP="00477B98">
      <w:r w:rsidRPr="00FE4982">
        <w:t xml:space="preserve">В </w:t>
      </w:r>
      <w:r w:rsidRPr="00FE4982">
        <w:rPr>
          <w:lang w:val="en-US"/>
        </w:rPr>
        <w:t>D</w:t>
      </w:r>
      <w:r>
        <w:rPr>
          <w:lang w:val="en-US"/>
        </w:rPr>
        <w:t>ocs</w:t>
      </w:r>
      <w:r w:rsidRPr="00FE4982">
        <w:t>5 формат с суффиксом "_CheckAccess" и без него подставляет в запрос один и тот же набор пользователей. Формат с суффиком "_CheckAccess" - устаревший формат.</w:t>
      </w:r>
    </w:p>
    <w:p w14:paraId="0E2C8FD1" w14:textId="0D8D6FC5" w:rsidR="00477B98" w:rsidRPr="00FE4982" w:rsidRDefault="00477B98" w:rsidP="00477B98">
      <w:r>
        <w:t xml:space="preserve">Кроме того, в </w:t>
      </w:r>
      <w:r w:rsidRPr="00FE4982">
        <w:t xml:space="preserve">Docs5 более не используются русские названия столбцов, а значит и </w:t>
      </w:r>
      <w:r w:rsidRPr="00FE4982">
        <w:rPr>
          <w:lang w:val="en-US"/>
        </w:rPr>
        <w:t>SQL</w:t>
      </w:r>
      <w:r w:rsidRPr="00FE4982">
        <w:t xml:space="preserve"> запрос должен быть другим:</w:t>
      </w:r>
    </w:p>
    <w:p w14:paraId="5E95F1E2" w14:textId="77777777" w:rsidR="00477B98" w:rsidRPr="007009C9" w:rsidRDefault="00477B98" w:rsidP="00477B98">
      <w:pPr>
        <w:shd w:val="clear" w:color="auto" w:fill="FFFFFF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009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FE498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CommissionAuthor</w:t>
      </w:r>
      <w:r w:rsidRPr="007009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7009C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F2106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IN</w:t>
      </w:r>
      <w:r w:rsidRPr="007009C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7009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({</w:t>
      </w:r>
      <w:r w:rsidRPr="00F210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CurrentUserAndHeads</w:t>
      </w:r>
      <w:r w:rsidRPr="007009C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</w:t>
      </w:r>
      <w:r w:rsidRPr="00F210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CheckAccess</w:t>
      </w:r>
      <w:r w:rsidRPr="007009C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})</w:t>
      </w:r>
      <w:r w:rsidRPr="007009C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4486962" w14:textId="1E0AB29B" w:rsidR="00477B98" w:rsidRDefault="00477B98" w:rsidP="009F07B6">
      <w:pPr>
        <w:jc w:val="left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F2106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OR</w:t>
      </w:r>
      <w:r w:rsidRPr="00901FE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01FE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7009C9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Initiator</w:t>
      </w:r>
      <w:r w:rsidRPr="00901FE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</w:t>
      </w:r>
      <w:r w:rsidRPr="00901FE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F2106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IN</w:t>
      </w:r>
      <w:r w:rsidRPr="00901FE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01FE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({</w:t>
      </w:r>
      <w:r w:rsidRPr="00F210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CurrentUserAndHeads</w:t>
      </w:r>
      <w:r w:rsidRPr="00901FE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</w:t>
      </w:r>
      <w:r w:rsidRPr="00F2106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CheckAccess</w:t>
      </w:r>
      <w:r w:rsidRPr="00F2106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})</w:t>
      </w:r>
    </w:p>
    <w:p w14:paraId="3058DD44" w14:textId="74E9D678" w:rsidR="00061F62" w:rsidRPr="00267BE6" w:rsidRDefault="00061F62">
      <w:pPr>
        <w:pStyle w:val="Heading3"/>
        <w:rPr>
          <w:highlight w:val="yellow"/>
        </w:rPr>
      </w:pPr>
      <w:bookmarkStart w:id="39" w:name="_Toc186300299"/>
      <w:r w:rsidRPr="00267BE6">
        <w:rPr>
          <w:highlight w:val="yellow"/>
        </w:rPr>
        <w:lastRenderedPageBreak/>
        <w:t>Полнотекстовый поиск в каталоге</w:t>
      </w:r>
      <w:bookmarkEnd w:id="39"/>
    </w:p>
    <w:p w14:paraId="1D62DDF6" w14:textId="310BE60F" w:rsidR="00061F62" w:rsidRPr="00061F62" w:rsidRDefault="00061F62" w:rsidP="00061F62">
      <w:r>
        <w:t>Нужно убедиться что во всех полях типа «Однострочный текст», «Многострочный текст» и «</w:t>
      </w:r>
      <w:r w:rsidRPr="00061F62">
        <w:t>Системное поле Text</w:t>
      </w:r>
      <w:r>
        <w:t xml:space="preserve">» которые выведены в качестве фильтра стоит флажок «Полнотекстовый поиск» относится к списку </w:t>
      </w:r>
      <w:r>
        <w:rPr>
          <w:lang w:val="en-US"/>
        </w:rPr>
        <w:t>Users</w:t>
      </w:r>
      <w:r w:rsidRPr="00061F62">
        <w:t xml:space="preserve"> </w:t>
      </w:r>
      <w:r>
        <w:t xml:space="preserve">и </w:t>
      </w:r>
      <w:r>
        <w:rPr>
          <w:lang w:val="en-US"/>
        </w:rPr>
        <w:t>Departments</w:t>
      </w:r>
      <w:r w:rsidRPr="00061F62">
        <w:t>.</w:t>
      </w:r>
    </w:p>
    <w:p w14:paraId="6B4D5B19" w14:textId="21316569" w:rsidR="00122E0B" w:rsidRDefault="00122E0B" w:rsidP="009F07B6">
      <w:pPr>
        <w:pStyle w:val="Heading2"/>
      </w:pPr>
      <w:bookmarkStart w:id="40" w:name="_Toc186300300"/>
      <w:r w:rsidRPr="00122E0B">
        <w:t>Редактирование пользователем полей своей учётной записи</w:t>
      </w:r>
      <w:bookmarkEnd w:id="40"/>
    </w:p>
    <w:p w14:paraId="590E2DFA" w14:textId="77777777" w:rsidR="00122E0B" w:rsidRPr="009F07B6" w:rsidRDefault="00122E0B">
      <w:pPr>
        <w:rPr>
          <w:b/>
        </w:rPr>
      </w:pPr>
      <w:r w:rsidRPr="009F07B6">
        <w:rPr>
          <w:b/>
        </w:rPr>
        <w:t xml:space="preserve">До </w:t>
      </w:r>
      <w:r w:rsidRPr="009F07B6">
        <w:rPr>
          <w:b/>
          <w:lang w:val="en-US"/>
        </w:rPr>
        <w:t>Docs</w:t>
      </w:r>
      <w:r w:rsidRPr="009F07B6">
        <w:rPr>
          <w:b/>
        </w:rPr>
        <w:t>5:</w:t>
      </w:r>
    </w:p>
    <w:p w14:paraId="557A8C2A" w14:textId="77777777" w:rsidR="00122E0B" w:rsidRDefault="00122E0B">
      <w:r>
        <w:t>Сформировать на доступной пользователю странице ссылку на форму редактирования карточки сотрудника «</w:t>
      </w:r>
      <w:r w:rsidRPr="009F07B6">
        <w:rPr>
          <w:highlight w:val="yellow"/>
        </w:rPr>
        <w:t>/_LAYOUTS/WSS/WSSC.V4.DMS.Workflow/Pages/EditMyDeputy.aspx</w:t>
      </w:r>
      <w:r>
        <w:t>».</w:t>
      </w:r>
    </w:p>
    <w:p w14:paraId="59601A7F" w14:textId="77777777" w:rsidR="00122E0B" w:rsidRDefault="00122E0B">
      <w:r>
        <w:t xml:space="preserve">Если ссылка отображается не в качестве пункта меню, а обычной </w:t>
      </w:r>
      <w:r>
        <w:rPr>
          <w:lang w:val="en-US"/>
        </w:rPr>
        <w:t>html</w:t>
      </w:r>
      <w:r w:rsidRPr="00854557">
        <w:t>-</w:t>
      </w:r>
      <w:r>
        <w:t>ссылкой на странице, то открытие ссылки должно происходить джаваскриптом:</w:t>
      </w:r>
    </w:p>
    <w:p w14:paraId="56E561E9" w14:textId="77777777" w:rsidR="00122E0B" w:rsidRDefault="00122E0B">
      <w:pPr>
        <w:rPr>
          <w:lang w:val="en-US"/>
        </w:rPr>
      </w:pPr>
      <w:r w:rsidRPr="003F1A08">
        <w:rPr>
          <w:lang w:val="en-US"/>
        </w:rPr>
        <w:t>&lt;</w:t>
      </w:r>
      <w:r>
        <w:rPr>
          <w:lang w:val="en-US"/>
        </w:rPr>
        <w:t>a</w:t>
      </w:r>
      <w:r w:rsidRPr="003F1A08">
        <w:rPr>
          <w:lang w:val="en-US"/>
        </w:rPr>
        <w:t xml:space="preserve"> </w:t>
      </w:r>
      <w:r>
        <w:rPr>
          <w:lang w:val="en-US"/>
        </w:rPr>
        <w:t>href</w:t>
      </w:r>
      <w:r w:rsidRPr="003F1A08">
        <w:rPr>
          <w:lang w:val="en-US"/>
        </w:rPr>
        <w:t>="</w:t>
      </w:r>
      <w:r>
        <w:rPr>
          <w:lang w:val="en-US"/>
        </w:rPr>
        <w:t>javascript</w:t>
      </w:r>
      <w:r w:rsidRPr="003F1A08">
        <w:rPr>
          <w:lang w:val="en-US"/>
        </w:rPr>
        <w:t xml:space="preserve">:" </w:t>
      </w:r>
      <w:r>
        <w:rPr>
          <w:lang w:val="en-US"/>
        </w:rPr>
        <w:t>onclick</w:t>
      </w:r>
      <w:r w:rsidRPr="003F1A08">
        <w:rPr>
          <w:lang w:val="en-US"/>
        </w:rPr>
        <w:t>="</w:t>
      </w:r>
      <w:proofErr w:type="gramStart"/>
      <w:r>
        <w:rPr>
          <w:lang w:val="en-US"/>
        </w:rPr>
        <w:t>window</w:t>
      </w:r>
      <w:r w:rsidRPr="003F1A08">
        <w:rPr>
          <w:lang w:val="en-US"/>
        </w:rPr>
        <w:t>.</w:t>
      </w:r>
      <w:r>
        <w:rPr>
          <w:lang w:val="en-US"/>
        </w:rPr>
        <w:t>open</w:t>
      </w:r>
      <w:proofErr w:type="gramEnd"/>
      <w:r w:rsidRPr="003F1A08">
        <w:rPr>
          <w:lang w:val="en-US"/>
        </w:rPr>
        <w:t>('</w:t>
      </w:r>
      <w:r w:rsidRPr="009F07B6">
        <w:rPr>
          <w:highlight w:val="yellow"/>
          <w:lang w:val="en-US"/>
        </w:rPr>
        <w:t>/_LAYOUTS/WSS/WSSC.V4.DMS.Workflow/Pages/EditMyDeputy.aspx</w:t>
      </w:r>
      <w:r w:rsidRPr="003F1A08">
        <w:rPr>
          <w:lang w:val="en-US"/>
        </w:rPr>
        <w:t>')"&gt;</w:t>
      </w:r>
      <w:r>
        <w:t>текст</w:t>
      </w:r>
      <w:r w:rsidRPr="003F1A08">
        <w:rPr>
          <w:lang w:val="en-US"/>
        </w:rPr>
        <w:t xml:space="preserve"> </w:t>
      </w:r>
      <w:r>
        <w:t>ссылки</w:t>
      </w:r>
      <w:r w:rsidRPr="003F1A08">
        <w:rPr>
          <w:lang w:val="en-US"/>
        </w:rPr>
        <w:t>&lt;/</w:t>
      </w:r>
      <w:r>
        <w:rPr>
          <w:lang w:val="en-US"/>
        </w:rPr>
        <w:t>a</w:t>
      </w:r>
      <w:r w:rsidRPr="003F1A08">
        <w:rPr>
          <w:lang w:val="en-US"/>
        </w:rPr>
        <w:t>&gt;</w:t>
      </w:r>
    </w:p>
    <w:p w14:paraId="2FF79D69" w14:textId="0DDBA9DC" w:rsidR="00122E0B" w:rsidRPr="009F07B6" w:rsidRDefault="00122E0B">
      <w:pPr>
        <w:rPr>
          <w:b/>
        </w:rPr>
      </w:pPr>
      <w:r w:rsidRPr="009F07B6">
        <w:rPr>
          <w:b/>
        </w:rPr>
        <w:t>Начиная с Docs5:</w:t>
      </w:r>
    </w:p>
    <w:p w14:paraId="29B5759B" w14:textId="77777777" w:rsidR="00122E0B" w:rsidRDefault="00122E0B">
      <w:r>
        <w:t>Сформировать на доступной пользователю странице ссылку на форму редактирования карточки сотрудника «</w:t>
      </w:r>
      <w:r w:rsidRPr="007009C9">
        <w:rPr>
          <w:highlight w:val="yellow"/>
        </w:rPr>
        <w:t>/DMS.Workflow/Pages/EditMyDeputy</w:t>
      </w:r>
      <w:r>
        <w:t>».</w:t>
      </w:r>
    </w:p>
    <w:p w14:paraId="316D875D" w14:textId="77777777" w:rsidR="00122E0B" w:rsidRDefault="00122E0B">
      <w:r>
        <w:t xml:space="preserve">Если ссылка отображается не в качестве пункта меню, а обычной </w:t>
      </w:r>
      <w:r>
        <w:rPr>
          <w:lang w:val="en-US"/>
        </w:rPr>
        <w:t>html</w:t>
      </w:r>
      <w:r w:rsidRPr="00854557">
        <w:t>-</w:t>
      </w:r>
      <w:r>
        <w:t>ссылкой на странице, то открытие ссылки должно происходить джаваскриптом:</w:t>
      </w:r>
    </w:p>
    <w:p w14:paraId="51EEBC46" w14:textId="77777777" w:rsidR="00122E0B" w:rsidRPr="007F5352" w:rsidRDefault="00122E0B">
      <w:pPr>
        <w:rPr>
          <w:lang w:val="en-US"/>
        </w:rPr>
      </w:pPr>
      <w:r w:rsidRPr="003F1A08">
        <w:rPr>
          <w:lang w:val="en-US"/>
        </w:rPr>
        <w:t>&lt;</w:t>
      </w:r>
      <w:r>
        <w:rPr>
          <w:lang w:val="en-US"/>
        </w:rPr>
        <w:t>a</w:t>
      </w:r>
      <w:r w:rsidRPr="003F1A08">
        <w:rPr>
          <w:lang w:val="en-US"/>
        </w:rPr>
        <w:t xml:space="preserve"> </w:t>
      </w:r>
      <w:r>
        <w:rPr>
          <w:lang w:val="en-US"/>
        </w:rPr>
        <w:t>href</w:t>
      </w:r>
      <w:r w:rsidRPr="003F1A08">
        <w:rPr>
          <w:lang w:val="en-US"/>
        </w:rPr>
        <w:t>="</w:t>
      </w:r>
      <w:r>
        <w:rPr>
          <w:lang w:val="en-US"/>
        </w:rPr>
        <w:t>javascript</w:t>
      </w:r>
      <w:r w:rsidRPr="003F1A08">
        <w:rPr>
          <w:lang w:val="en-US"/>
        </w:rPr>
        <w:t xml:space="preserve">:" </w:t>
      </w:r>
      <w:r>
        <w:rPr>
          <w:lang w:val="en-US"/>
        </w:rPr>
        <w:t>onclick</w:t>
      </w:r>
      <w:r w:rsidRPr="003F1A08">
        <w:rPr>
          <w:lang w:val="en-US"/>
        </w:rPr>
        <w:t>="</w:t>
      </w:r>
      <w:proofErr w:type="gramStart"/>
      <w:r>
        <w:rPr>
          <w:lang w:val="en-US"/>
        </w:rPr>
        <w:t>window</w:t>
      </w:r>
      <w:r w:rsidRPr="003F1A08">
        <w:rPr>
          <w:lang w:val="en-US"/>
        </w:rPr>
        <w:t>.</w:t>
      </w:r>
      <w:r>
        <w:rPr>
          <w:lang w:val="en-US"/>
        </w:rPr>
        <w:t>open</w:t>
      </w:r>
      <w:proofErr w:type="gramEnd"/>
      <w:r w:rsidRPr="003F1A08">
        <w:rPr>
          <w:lang w:val="en-US"/>
        </w:rPr>
        <w:t>('</w:t>
      </w:r>
      <w:r w:rsidRPr="007009C9">
        <w:rPr>
          <w:highlight w:val="yellow"/>
          <w:lang w:val="en-US"/>
        </w:rPr>
        <w:t>/DMS.Workflow/Pages/EditMyDeputy</w:t>
      </w:r>
      <w:r w:rsidRPr="003F1A08">
        <w:rPr>
          <w:lang w:val="en-US"/>
        </w:rPr>
        <w:t>')"&gt;</w:t>
      </w:r>
      <w:r>
        <w:t>текст</w:t>
      </w:r>
      <w:r w:rsidRPr="003F1A08">
        <w:rPr>
          <w:lang w:val="en-US"/>
        </w:rPr>
        <w:t xml:space="preserve"> </w:t>
      </w:r>
      <w:r>
        <w:t>ссылки</w:t>
      </w:r>
      <w:r w:rsidRPr="003F1A08">
        <w:rPr>
          <w:lang w:val="en-US"/>
        </w:rPr>
        <w:t>&lt;/</w:t>
      </w:r>
      <w:r>
        <w:rPr>
          <w:lang w:val="en-US"/>
        </w:rPr>
        <w:t>a</w:t>
      </w:r>
      <w:r w:rsidRPr="003F1A08">
        <w:rPr>
          <w:lang w:val="en-US"/>
        </w:rPr>
        <w:t>&gt;</w:t>
      </w:r>
    </w:p>
    <w:p w14:paraId="173FA126" w14:textId="283CEA09" w:rsidR="000112D8" w:rsidRDefault="00007D23" w:rsidP="009F07B6">
      <w:pPr>
        <w:pStyle w:val="Heading2"/>
      </w:pPr>
      <w:bookmarkStart w:id="41" w:name="_Toc186300301"/>
      <w:r w:rsidRPr="00007D23">
        <w:t>Индикация приоритета и контроля ГД/ЗГД в карточке и интерфейсах</w:t>
      </w:r>
      <w:bookmarkEnd w:id="41"/>
    </w:p>
    <w:p w14:paraId="093008A9" w14:textId="67F15938" w:rsidR="000112D8" w:rsidRDefault="00C762E9" w:rsidP="009F07B6">
      <w:pPr>
        <w:pStyle w:val="Heading3"/>
      </w:pPr>
      <w:bookmarkStart w:id="42" w:name="_Toc186300302"/>
      <w:r w:rsidRPr="00C762E9">
        <w:t>Индикация приоритета в картотеке</w:t>
      </w:r>
      <w:bookmarkEnd w:id="42"/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082"/>
        <w:gridCol w:w="4677"/>
        <w:gridCol w:w="2592"/>
      </w:tblGrid>
      <w:tr w:rsidR="00C762E9" w:rsidRPr="001241A6" w14:paraId="796850E8" w14:textId="77777777" w:rsidTr="009F07B6">
        <w:tc>
          <w:tcPr>
            <w:tcW w:w="9351" w:type="dxa"/>
            <w:gridSpan w:val="3"/>
          </w:tcPr>
          <w:p w14:paraId="6BA022EA" w14:textId="02FCE5F8" w:rsidR="00C762E9" w:rsidRPr="009F07B6" w:rsidRDefault="00C762E9" w:rsidP="009F07B6">
            <w:pPr>
              <w:jc w:val="center"/>
              <w:rPr>
                <w:b/>
                <w:lang w:val="en-US"/>
              </w:rPr>
            </w:pPr>
            <w:r w:rsidRPr="009F07B6">
              <w:rPr>
                <w:b/>
              </w:rPr>
              <w:t xml:space="preserve">Начиная с </w:t>
            </w:r>
            <w:r w:rsidRPr="009F07B6">
              <w:rPr>
                <w:b/>
                <w:lang w:val="en-US"/>
              </w:rPr>
              <w:t>Docs5</w:t>
            </w:r>
          </w:p>
        </w:tc>
      </w:tr>
      <w:tr w:rsidR="00C762E9" w:rsidRPr="001241A6" w14:paraId="2B35AF29" w14:textId="77777777" w:rsidTr="009F07B6">
        <w:tc>
          <w:tcPr>
            <w:tcW w:w="2082" w:type="dxa"/>
          </w:tcPr>
          <w:p w14:paraId="31F4D5AF" w14:textId="77777777" w:rsidR="00C762E9" w:rsidRDefault="00C762E9" w:rsidP="009F07B6">
            <w:r w:rsidRPr="003D3BFF">
              <w:t>Отображение очень срочного приоритета в картотеке</w:t>
            </w:r>
          </w:p>
        </w:tc>
        <w:tc>
          <w:tcPr>
            <w:tcW w:w="4677" w:type="dxa"/>
          </w:tcPr>
          <w:p w14:paraId="18B668BA" w14:textId="77777777" w:rsidR="00C762E9" w:rsidRPr="00286067" w:rsidRDefault="00C762E9">
            <w:pPr>
              <w:rPr>
                <w:lang w:val="en-US"/>
              </w:rPr>
            </w:pPr>
            <w:r w:rsidRPr="00D845C5">
              <w:rPr>
                <w:rFonts w:ascii="Calibri" w:hAnsi="Calibri" w:cs="Calibri"/>
                <w:sz w:val="22"/>
                <w:szCs w:val="22"/>
                <w:shd w:val="clear" w:color="auto" w:fill="FFFFFF"/>
                <w:lang w:val="en-US"/>
              </w:rPr>
              <w:t>&lt;img src="/DMS.EDMS/Images/a3_red.png" style="margin:4px 0 0 8px;" /&gt;</w:t>
            </w:r>
          </w:p>
        </w:tc>
        <w:tc>
          <w:tcPr>
            <w:tcW w:w="2592" w:type="dxa"/>
          </w:tcPr>
          <w:p w14:paraId="28DC6C5B" w14:textId="77777777" w:rsidR="00C762E9" w:rsidRDefault="00C762E9" w:rsidP="009F07B6">
            <w:pPr>
              <w:rPr>
                <w:lang w:val="en-US"/>
              </w:rPr>
            </w:pPr>
            <w:r w:rsidRPr="003D3BFF">
              <w:t>VeryUrgentColumn</w:t>
            </w:r>
          </w:p>
        </w:tc>
      </w:tr>
      <w:tr w:rsidR="00C762E9" w:rsidRPr="001241A6" w14:paraId="20471019" w14:textId="77777777" w:rsidTr="009F07B6">
        <w:tc>
          <w:tcPr>
            <w:tcW w:w="2082" w:type="dxa"/>
          </w:tcPr>
          <w:p w14:paraId="458D720A" w14:textId="77777777" w:rsidR="00C762E9" w:rsidRPr="003D3BFF" w:rsidRDefault="00C762E9" w:rsidP="009F07B6">
            <w:r>
              <w:t>Приоритет Срочно – фильтр</w:t>
            </w:r>
          </w:p>
        </w:tc>
        <w:tc>
          <w:tcPr>
            <w:tcW w:w="4677" w:type="dxa"/>
          </w:tcPr>
          <w:p w14:paraId="5E5CC1AC" w14:textId="77777777" w:rsidR="00C762E9" w:rsidRDefault="00C762E9">
            <w:r>
              <w:t>Priority = 2</w:t>
            </w:r>
          </w:p>
          <w:p w14:paraId="277ECDBC" w14:textId="77777777" w:rsidR="00C762E9" w:rsidRPr="00286067" w:rsidRDefault="00C762E9">
            <w:pPr>
              <w:rPr>
                <w:shd w:val="clear" w:color="auto" w:fill="FFFFFF"/>
                <w:lang w:val="en-US"/>
              </w:rPr>
            </w:pPr>
          </w:p>
        </w:tc>
        <w:tc>
          <w:tcPr>
            <w:tcW w:w="2592" w:type="dxa"/>
          </w:tcPr>
          <w:p w14:paraId="46A76E80" w14:textId="77777777" w:rsidR="00C762E9" w:rsidRPr="003D3BFF" w:rsidRDefault="00C762E9" w:rsidP="009F07B6">
            <w:r>
              <w:rPr>
                <w:lang w:val="en-US"/>
              </w:rPr>
              <w:t>UrgentF</w:t>
            </w:r>
          </w:p>
        </w:tc>
      </w:tr>
      <w:tr w:rsidR="00C762E9" w:rsidRPr="001241A6" w14:paraId="5EAB405F" w14:textId="77777777" w:rsidTr="009F07B6">
        <w:tc>
          <w:tcPr>
            <w:tcW w:w="2082" w:type="dxa"/>
          </w:tcPr>
          <w:p w14:paraId="614162A0" w14:textId="77777777" w:rsidR="00C762E9" w:rsidRPr="003D3BFF" w:rsidRDefault="00C762E9" w:rsidP="009F07B6">
            <w:r>
              <w:t>Приоритет Срочно - выборка</w:t>
            </w:r>
          </w:p>
        </w:tc>
        <w:tc>
          <w:tcPr>
            <w:tcW w:w="4677" w:type="dxa"/>
          </w:tcPr>
          <w:p w14:paraId="24718246" w14:textId="77777777" w:rsidR="00C762E9" w:rsidRPr="00D845C5" w:rsidRDefault="00C762E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845C5">
              <w:rPr>
                <w:rFonts w:ascii="Calibri" w:hAnsi="Calibri" w:cs="Calibri"/>
                <w:sz w:val="22"/>
                <w:szCs w:val="22"/>
                <w:lang w:val="en-US"/>
              </w:rPr>
              <w:t>Priority = 2 and ID in ({PageIdentities})</w:t>
            </w:r>
          </w:p>
          <w:p w14:paraId="319F6B5B" w14:textId="77777777" w:rsidR="00C762E9" w:rsidRPr="00286067" w:rsidRDefault="00C762E9">
            <w:pPr>
              <w:rPr>
                <w:shd w:val="clear" w:color="auto" w:fill="FFFFFF"/>
                <w:lang w:val="en-US"/>
              </w:rPr>
            </w:pPr>
          </w:p>
        </w:tc>
        <w:tc>
          <w:tcPr>
            <w:tcW w:w="2592" w:type="dxa"/>
          </w:tcPr>
          <w:p w14:paraId="4BE6572D" w14:textId="77777777" w:rsidR="00C762E9" w:rsidRPr="003D3BFF" w:rsidRDefault="00C762E9" w:rsidP="009F07B6">
            <w:r>
              <w:rPr>
                <w:lang w:val="en-US"/>
              </w:rPr>
              <w:t>UrgentV</w:t>
            </w:r>
          </w:p>
        </w:tc>
      </w:tr>
      <w:tr w:rsidR="00C762E9" w:rsidRPr="001241A6" w14:paraId="6AA61040" w14:textId="77777777" w:rsidTr="009F07B6">
        <w:tc>
          <w:tcPr>
            <w:tcW w:w="2082" w:type="dxa"/>
          </w:tcPr>
          <w:p w14:paraId="6AD17358" w14:textId="77777777" w:rsidR="00C762E9" w:rsidRPr="003D3BFF" w:rsidRDefault="00C762E9" w:rsidP="009F07B6">
            <w:r>
              <w:lastRenderedPageBreak/>
              <w:t>Приоритет Весьма срочно – фильтр</w:t>
            </w:r>
          </w:p>
        </w:tc>
        <w:tc>
          <w:tcPr>
            <w:tcW w:w="4677" w:type="dxa"/>
          </w:tcPr>
          <w:p w14:paraId="0042FA52" w14:textId="77777777" w:rsidR="00C762E9" w:rsidRDefault="00C762E9">
            <w:r>
              <w:t>Priority = 3</w:t>
            </w:r>
          </w:p>
          <w:p w14:paraId="2489DF4D" w14:textId="77777777" w:rsidR="00C762E9" w:rsidRPr="00286067" w:rsidRDefault="00C762E9">
            <w:pPr>
              <w:rPr>
                <w:shd w:val="clear" w:color="auto" w:fill="FFFFFF"/>
                <w:lang w:val="en-US"/>
              </w:rPr>
            </w:pPr>
          </w:p>
        </w:tc>
        <w:tc>
          <w:tcPr>
            <w:tcW w:w="2592" w:type="dxa"/>
          </w:tcPr>
          <w:p w14:paraId="584859B3" w14:textId="77777777" w:rsidR="00C762E9" w:rsidRPr="003D3BFF" w:rsidRDefault="00C762E9" w:rsidP="009F07B6">
            <w:r>
              <w:rPr>
                <w:lang w:val="en-US"/>
              </w:rPr>
              <w:t>VeryUrgentF</w:t>
            </w:r>
          </w:p>
        </w:tc>
      </w:tr>
      <w:tr w:rsidR="00C762E9" w:rsidRPr="001241A6" w14:paraId="60474F74" w14:textId="77777777" w:rsidTr="009F07B6">
        <w:tc>
          <w:tcPr>
            <w:tcW w:w="2082" w:type="dxa"/>
          </w:tcPr>
          <w:p w14:paraId="7FCA5A7C" w14:textId="77777777" w:rsidR="00C762E9" w:rsidRPr="003D3BFF" w:rsidRDefault="00C762E9" w:rsidP="009F07B6">
            <w:r>
              <w:t>Приоритет Весьма срочно - выборка</w:t>
            </w:r>
          </w:p>
        </w:tc>
        <w:tc>
          <w:tcPr>
            <w:tcW w:w="4677" w:type="dxa"/>
          </w:tcPr>
          <w:p w14:paraId="10FE5530" w14:textId="77777777" w:rsidR="00C762E9" w:rsidRPr="00D845C5" w:rsidRDefault="00C762E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845C5">
              <w:rPr>
                <w:rFonts w:ascii="Calibri" w:hAnsi="Calibri" w:cs="Calibri"/>
                <w:sz w:val="22"/>
                <w:szCs w:val="22"/>
                <w:lang w:val="en-US"/>
              </w:rPr>
              <w:t>Priority = 3 and ID in ({PageIdentities})</w:t>
            </w:r>
          </w:p>
          <w:p w14:paraId="0816DBF2" w14:textId="77777777" w:rsidR="00C762E9" w:rsidRPr="00286067" w:rsidRDefault="00C762E9">
            <w:pPr>
              <w:rPr>
                <w:shd w:val="clear" w:color="auto" w:fill="FFFFFF"/>
                <w:lang w:val="en-US"/>
              </w:rPr>
            </w:pPr>
          </w:p>
        </w:tc>
        <w:tc>
          <w:tcPr>
            <w:tcW w:w="2592" w:type="dxa"/>
          </w:tcPr>
          <w:p w14:paraId="70008DA8" w14:textId="77777777" w:rsidR="00C762E9" w:rsidRPr="003D3BFF" w:rsidRDefault="00C762E9" w:rsidP="009F07B6">
            <w:r>
              <w:rPr>
                <w:lang w:val="en-US"/>
              </w:rPr>
              <w:t>VeryUrgentV</w:t>
            </w:r>
          </w:p>
        </w:tc>
      </w:tr>
    </w:tbl>
    <w:p w14:paraId="30F8AF95" w14:textId="74CA5FE9" w:rsidR="00C762E9" w:rsidRDefault="00C762E9" w:rsidP="00E1203B"/>
    <w:p w14:paraId="12CE6CBA" w14:textId="50A58FFC" w:rsidR="00C762E9" w:rsidRPr="00053820" w:rsidRDefault="00C762E9" w:rsidP="009F07B6">
      <w:pPr>
        <w:pStyle w:val="Heading3"/>
        <w:rPr>
          <w:highlight w:val="yellow"/>
        </w:rPr>
      </w:pPr>
      <w:bookmarkStart w:id="43" w:name="_Toc186300303"/>
      <w:commentRangeStart w:id="44"/>
      <w:r w:rsidRPr="00053820">
        <w:rPr>
          <w:highlight w:val="yellow"/>
        </w:rPr>
        <w:t>Индикация контроля ГД/ЗГД в картотеке</w:t>
      </w:r>
      <w:bookmarkEnd w:id="43"/>
      <w:commentRangeEnd w:id="44"/>
      <w:r w:rsidR="00053820">
        <w:rPr>
          <w:rStyle w:val="CommentReference"/>
          <w:rFonts w:asciiTheme="minorHAnsi" w:eastAsiaTheme="minorEastAsia" w:hAnsiTheme="minorHAnsi"/>
          <w:b w:val="0"/>
          <w:bCs w:val="0"/>
        </w:rPr>
        <w:commentReference w:id="44"/>
      </w:r>
    </w:p>
    <w:p w14:paraId="7A91A5BD" w14:textId="77777777" w:rsidR="00C762E9" w:rsidRDefault="00C762E9" w:rsidP="00DD7E3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42"/>
        <w:gridCol w:w="6375"/>
        <w:gridCol w:w="1733"/>
      </w:tblGrid>
      <w:tr w:rsidR="00ED04C9" w14:paraId="74D71EB8" w14:textId="77777777" w:rsidTr="009F07B6">
        <w:tc>
          <w:tcPr>
            <w:tcW w:w="1985" w:type="dxa"/>
          </w:tcPr>
          <w:p w14:paraId="5F005D56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1241A6">
              <w:rPr>
                <w:rFonts w:cstheme="minorHAnsi"/>
              </w:rPr>
              <w:t>Название</w:t>
            </w:r>
          </w:p>
        </w:tc>
        <w:tc>
          <w:tcPr>
            <w:tcW w:w="5632" w:type="dxa"/>
          </w:tcPr>
          <w:p w14:paraId="2C09A81A" w14:textId="77777777" w:rsidR="00ED04C9" w:rsidRPr="009F07B6" w:rsidRDefault="00ED04C9" w:rsidP="009F07B6">
            <w:r w:rsidRPr="009F07B6">
              <w:t>Значение</w:t>
            </w:r>
          </w:p>
        </w:tc>
        <w:tc>
          <w:tcPr>
            <w:tcW w:w="1733" w:type="dxa"/>
          </w:tcPr>
          <w:p w14:paraId="0982AA97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1241A6">
              <w:rPr>
                <w:rFonts w:cstheme="minorHAnsi"/>
              </w:rPr>
              <w:t>Системное название</w:t>
            </w:r>
          </w:p>
        </w:tc>
      </w:tr>
      <w:tr w:rsidR="00ED04C9" w14:paraId="61473D75" w14:textId="77777777" w:rsidTr="009F07B6">
        <w:tc>
          <w:tcPr>
            <w:tcW w:w="1985" w:type="dxa"/>
          </w:tcPr>
          <w:p w14:paraId="7BC27E10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ГД выборка по документам - фильтр</w:t>
            </w:r>
          </w:p>
        </w:tc>
        <w:tc>
          <w:tcPr>
            <w:tcW w:w="5632" w:type="dxa"/>
          </w:tcPr>
          <w:p w14:paraId="6F6B2A84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7D4AE9C8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</w:tc>
        <w:tc>
          <w:tcPr>
            <w:tcW w:w="1733" w:type="dxa"/>
          </w:tcPr>
          <w:p w14:paraId="3DF7AA26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GDControlDocF</w:t>
            </w:r>
          </w:p>
        </w:tc>
      </w:tr>
      <w:tr w:rsidR="00ED04C9" w14:paraId="14168C00" w14:textId="77777777" w:rsidTr="009F07B6">
        <w:tc>
          <w:tcPr>
            <w:tcW w:w="1985" w:type="dxa"/>
          </w:tcPr>
          <w:p w14:paraId="050DA08D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ГД выборка по документам - выборка</w:t>
            </w:r>
          </w:p>
        </w:tc>
        <w:tc>
          <w:tcPr>
            <w:tcW w:w="5632" w:type="dxa"/>
          </w:tcPr>
          <w:p w14:paraId="76D4FC0A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63D5FC06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  <w:p w14:paraId="23325DB4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</w:tc>
        <w:tc>
          <w:tcPr>
            <w:tcW w:w="1733" w:type="dxa"/>
          </w:tcPr>
          <w:p w14:paraId="5E418EF7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GDControlDoc</w:t>
            </w:r>
          </w:p>
        </w:tc>
      </w:tr>
      <w:tr w:rsidR="00ED04C9" w14:paraId="63BB457C" w14:textId="77777777" w:rsidTr="009F07B6">
        <w:tc>
          <w:tcPr>
            <w:tcW w:w="1985" w:type="dxa"/>
          </w:tcPr>
          <w:p w14:paraId="40058F8D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ЗГД выборка по документам - фильтр</w:t>
            </w:r>
          </w:p>
        </w:tc>
        <w:tc>
          <w:tcPr>
            <w:tcW w:w="5632" w:type="dxa"/>
          </w:tcPr>
          <w:p w14:paraId="3060ECDD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116BAF8F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GDDeputyControl AND NOT GDControl</w:t>
            </w:r>
          </w:p>
          <w:p w14:paraId="6B3AA92F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44795EAB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7F31A3DA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</w:tc>
        <w:tc>
          <w:tcPr>
            <w:tcW w:w="1733" w:type="dxa"/>
          </w:tcPr>
          <w:p w14:paraId="2E67EB51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ZGDControlDocF</w:t>
            </w:r>
          </w:p>
        </w:tc>
      </w:tr>
      <w:tr w:rsidR="00ED04C9" w14:paraId="3CDD3FC4" w14:textId="77777777" w:rsidTr="009F07B6">
        <w:tc>
          <w:tcPr>
            <w:tcW w:w="1985" w:type="dxa"/>
          </w:tcPr>
          <w:p w14:paraId="226595B1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ЗГД выборка по документ</w:t>
            </w:r>
            <w:r w:rsidRPr="001241A6">
              <w:rPr>
                <w:rFonts w:cstheme="minorHAnsi"/>
                <w:color w:val="000000"/>
              </w:rPr>
              <w:lastRenderedPageBreak/>
              <w:t>ам - Выборка</w:t>
            </w:r>
          </w:p>
        </w:tc>
        <w:tc>
          <w:tcPr>
            <w:tcW w:w="5632" w:type="dxa"/>
          </w:tcPr>
          <w:p w14:paraId="2E2C7381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lastRenderedPageBreak/>
              <w:t>SELECT ItemID FROM WSSC_DMS_WKF_ControlDocuments</w:t>
            </w:r>
          </w:p>
          <w:p w14:paraId="7A57EB49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GDDeputyControl AND NOT GDControl</w:t>
            </w:r>
          </w:p>
          <w:p w14:paraId="19EA3E0B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4A5ADC79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1AC8FBCE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2B70CC41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lastRenderedPageBreak/>
              <w:t>WHERE ListID = {ListID} AND GDControl</w:t>
            </w:r>
          </w:p>
          <w:p w14:paraId="215898DB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</w:tc>
        <w:tc>
          <w:tcPr>
            <w:tcW w:w="1733" w:type="dxa"/>
          </w:tcPr>
          <w:p w14:paraId="5EECC8B9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lastRenderedPageBreak/>
              <w:t>ZGDControlDoc</w:t>
            </w:r>
          </w:p>
        </w:tc>
      </w:tr>
      <w:tr w:rsidR="00ED04C9" w14:paraId="674DF1F5" w14:textId="77777777" w:rsidTr="009F07B6">
        <w:tc>
          <w:tcPr>
            <w:tcW w:w="1985" w:type="dxa"/>
          </w:tcPr>
          <w:p w14:paraId="0EE424E3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lastRenderedPageBreak/>
              <w:t>На контроле у ГД выборка по поручениям - фильтр</w:t>
            </w:r>
          </w:p>
        </w:tc>
        <w:tc>
          <w:tcPr>
            <w:tcW w:w="5632" w:type="dxa"/>
          </w:tcPr>
          <w:p w14:paraId="6167D468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674C7F9B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  <w:p w14:paraId="7CC857BD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UNION ALL</w:t>
            </w:r>
          </w:p>
          <w:p w14:paraId="2CDAE639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WSSC_SYS_Fields_MultiSourceLookup({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документ}.[ID], Primary) AS ParentDocTable</w:t>
            </w:r>
          </w:p>
          <w:p w14:paraId="64BED639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FieldID = 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</w:t>
            </w:r>
          </w:p>
          <w:p w14:paraId="082D276C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LookupID IN (</w:t>
            </w:r>
          </w:p>
          <w:p w14:paraId="474DFE20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161AEBB1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GDControl</w:t>
            </w:r>
          </w:p>
          <w:p w14:paraId="21D0A584" w14:textId="77777777" w:rsidR="00ED04C9" w:rsidRPr="009F07B6" w:rsidRDefault="00ED04C9" w:rsidP="00D924BB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= LookupID</w:t>
            </w:r>
          </w:p>
          <w:p w14:paraId="5C6A85FA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</w:tc>
        <w:tc>
          <w:tcPr>
            <w:tcW w:w="1733" w:type="dxa"/>
          </w:tcPr>
          <w:p w14:paraId="7DA2BD87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GDControlComF</w:t>
            </w:r>
          </w:p>
        </w:tc>
      </w:tr>
      <w:tr w:rsidR="00ED04C9" w14:paraId="774992A8" w14:textId="77777777" w:rsidTr="009F07B6">
        <w:tc>
          <w:tcPr>
            <w:tcW w:w="1985" w:type="dxa"/>
          </w:tcPr>
          <w:p w14:paraId="34481F0B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ГД выборка по поручениям - выборка</w:t>
            </w:r>
          </w:p>
        </w:tc>
        <w:tc>
          <w:tcPr>
            <w:tcW w:w="5632" w:type="dxa"/>
          </w:tcPr>
          <w:p w14:paraId="4DDBB712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010B11B9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  <w:p w14:paraId="20B39411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244409F3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UNION ALL</w:t>
            </w:r>
          </w:p>
          <w:p w14:paraId="613E6FFA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WSSC_SYS_Fields_MultiSourceLookup({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документ}.[ID], Primary) AS ParentDocTable</w:t>
            </w:r>
          </w:p>
          <w:p w14:paraId="335AB0F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FieldID = 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</w:t>
            </w:r>
          </w:p>
          <w:p w14:paraId="3943952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70BDAD17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LookupID IN (</w:t>
            </w:r>
          </w:p>
          <w:p w14:paraId="37A646D7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00F866C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GDControl</w:t>
            </w:r>
          </w:p>
          <w:p w14:paraId="548B640A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</w:tc>
        <w:tc>
          <w:tcPr>
            <w:tcW w:w="1733" w:type="dxa"/>
          </w:tcPr>
          <w:p w14:paraId="0289B0A0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GDControlCom</w:t>
            </w:r>
          </w:p>
        </w:tc>
      </w:tr>
      <w:tr w:rsidR="00ED04C9" w14:paraId="7E3BB235" w14:textId="77777777" w:rsidTr="009F07B6">
        <w:tc>
          <w:tcPr>
            <w:tcW w:w="1985" w:type="dxa"/>
          </w:tcPr>
          <w:p w14:paraId="5C8C4180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На контроле у ЗГД выборка по поручениям - фильтр</w:t>
            </w:r>
          </w:p>
        </w:tc>
        <w:tc>
          <w:tcPr>
            <w:tcW w:w="5632" w:type="dxa"/>
          </w:tcPr>
          <w:p w14:paraId="0BB9AFD5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6D9B3A2B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GDDeputyControl AND NOT GDControl</w:t>
            </w:r>
          </w:p>
          <w:p w14:paraId="771381DF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--AND ItemID IN ({PageIdentities})</w:t>
            </w:r>
          </w:p>
          <w:p w14:paraId="426A4AC3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02C2F35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0BFDCB37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  <w:p w14:paraId="2269AD77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UNION ALL</w:t>
            </w:r>
          </w:p>
          <w:p w14:paraId="4B306658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WSSC_SYS_Fields_MultiSourceLookup({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документ}.[ID], Primary) AS ParentDocTable</w:t>
            </w:r>
          </w:p>
          <w:p w14:paraId="1AD30A70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FieldID = 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</w:t>
            </w:r>
          </w:p>
          <w:p w14:paraId="2D4418FF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--AND ItemID IN ({PageIdentities})</w:t>
            </w:r>
          </w:p>
          <w:p w14:paraId="287FABDB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LookupID IN (</w:t>
            </w:r>
          </w:p>
          <w:p w14:paraId="44F0B365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lastRenderedPageBreak/>
              <w:t>SELECT ItemID FROM WSSC_DMS_WKF_ControlDocuments</w:t>
            </w:r>
          </w:p>
          <w:p w14:paraId="611F046E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GDDeputyControl AND NOT GDControl</w:t>
            </w:r>
          </w:p>
          <w:p w14:paraId="7DF9C88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= ParentDocTable.LookupID</w:t>
            </w:r>
          </w:p>
          <w:p w14:paraId="728EB157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67364FC3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299EE11B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GDControl</w:t>
            </w:r>
          </w:p>
          <w:p w14:paraId="4F2E868D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</w:tc>
        <w:tc>
          <w:tcPr>
            <w:tcW w:w="1733" w:type="dxa"/>
          </w:tcPr>
          <w:p w14:paraId="46EC9C79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lastRenderedPageBreak/>
              <w:t>ZGDControlComF</w:t>
            </w:r>
          </w:p>
        </w:tc>
      </w:tr>
      <w:tr w:rsidR="00ED04C9" w14:paraId="0FE781CE" w14:textId="77777777" w:rsidTr="009F07B6">
        <w:tc>
          <w:tcPr>
            <w:tcW w:w="1985" w:type="dxa"/>
          </w:tcPr>
          <w:p w14:paraId="53309CCE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lastRenderedPageBreak/>
              <w:t>На контроле у ЗГД выборка по поручениям - Выборка</w:t>
            </w:r>
          </w:p>
        </w:tc>
        <w:tc>
          <w:tcPr>
            <w:tcW w:w="5632" w:type="dxa"/>
          </w:tcPr>
          <w:p w14:paraId="0AFC66ED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10054EA5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GDDeputyControl AND NOT GDControl</w:t>
            </w:r>
          </w:p>
          <w:p w14:paraId="36A6BA6D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354AC110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0FDD5802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39860C5C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{ListID} AND GDControl</w:t>
            </w:r>
          </w:p>
          <w:p w14:paraId="6694F1C6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7B0C1649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UNION ALL</w:t>
            </w:r>
          </w:p>
          <w:p w14:paraId="19BFFB2A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WSSC_SYS_Fields_MultiSourceLookup({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документ}.[ID], Primary) AS ParentDocTable</w:t>
            </w:r>
          </w:p>
          <w:p w14:paraId="75132B7C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FieldID = {</w:t>
            </w:r>
            <w:proofErr w:type="gramStart"/>
            <w:r w:rsidRPr="009F07B6">
              <w:rPr>
                <w:rFonts w:cstheme="minorHAnsi"/>
                <w:sz w:val="18"/>
                <w:szCs w:val="18"/>
                <w:lang w:val="en-US"/>
              </w:rPr>
              <w:t>Web:{</w:t>
            </w:r>
            <w:proofErr w:type="gramEnd"/>
            <w:r w:rsidRPr="009F07B6">
              <w:rPr>
                <w:rFonts w:cstheme="minorHAnsi"/>
                <w:sz w:val="18"/>
                <w:szCs w:val="18"/>
                <w:lang w:val="en-US"/>
              </w:rPr>
              <w:t>WebUrl}}.{List:{ListName}}.{Field:Родительский документ}.[ID]</w:t>
            </w:r>
          </w:p>
          <w:p w14:paraId="7B781AD8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IN ({PageIdentities})</w:t>
            </w:r>
          </w:p>
          <w:p w14:paraId="49AAD8C3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LookupID IN (</w:t>
            </w:r>
          </w:p>
          <w:p w14:paraId="3A4A9A44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5B0CEBFB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GDDeputyControl AND NOT GDControl</w:t>
            </w:r>
          </w:p>
          <w:p w14:paraId="19C5EEC0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AND ItemID = ParentDocTable.LookupID</w:t>
            </w:r>
          </w:p>
          <w:p w14:paraId="59650B2C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EXCEPT</w:t>
            </w:r>
          </w:p>
          <w:p w14:paraId="146A8582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SELECT ItemID FROM WSSC_DMS_WKF_ControlDocuments</w:t>
            </w:r>
          </w:p>
          <w:p w14:paraId="55907CA1" w14:textId="77777777" w:rsidR="00ED04C9" w:rsidRPr="009F07B6" w:rsidRDefault="00ED04C9" w:rsidP="00D924BB">
            <w:pPr>
              <w:spacing w:line="276" w:lineRule="auto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WHERE ListID = ParentDocTable.LookupListID AND GDControl</w:t>
            </w:r>
          </w:p>
          <w:p w14:paraId="230A135E" w14:textId="77777777" w:rsidR="00ED04C9" w:rsidRPr="009F07B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  <w:sz w:val="18"/>
                <w:szCs w:val="18"/>
                <w:lang w:val="en-US"/>
              </w:rPr>
            </w:pPr>
            <w:r w:rsidRPr="009F07B6">
              <w:rPr>
                <w:rFonts w:cstheme="minorHAnsi"/>
                <w:sz w:val="18"/>
                <w:szCs w:val="18"/>
                <w:lang w:val="en-US"/>
              </w:rPr>
              <w:t>)</w:t>
            </w:r>
          </w:p>
        </w:tc>
        <w:tc>
          <w:tcPr>
            <w:tcW w:w="1733" w:type="dxa"/>
          </w:tcPr>
          <w:p w14:paraId="5495BFAF" w14:textId="77777777" w:rsidR="00ED04C9" w:rsidRPr="001241A6" w:rsidRDefault="00ED04C9" w:rsidP="00D924BB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  <w:r w:rsidRPr="001241A6">
              <w:rPr>
                <w:rFonts w:cstheme="minorHAnsi"/>
                <w:color w:val="000000"/>
              </w:rPr>
              <w:t>ZGDControlCom</w:t>
            </w:r>
          </w:p>
        </w:tc>
      </w:tr>
    </w:tbl>
    <w:p w14:paraId="52DBF0F8" w14:textId="294455A2" w:rsidR="00007D23" w:rsidRDefault="00007D23" w:rsidP="00E1203B"/>
    <w:p w14:paraId="57C5021A" w14:textId="04DD69AC" w:rsidR="00D450BF" w:rsidRDefault="00D450BF" w:rsidP="009F07B6">
      <w:pPr>
        <w:pStyle w:val="Heading2"/>
      </w:pPr>
      <w:bookmarkStart w:id="45" w:name="_Toc186300304"/>
      <w:r w:rsidRPr="00D450BF">
        <w:t>Использование разрезанных таблиц в условии фильтрации</w:t>
      </w:r>
      <w:bookmarkEnd w:id="45"/>
    </w:p>
    <w:p w14:paraId="4015CA1C" w14:textId="648E6460" w:rsidR="00D450BF" w:rsidRDefault="00D450BF" w:rsidP="00D450BF">
      <w:r>
        <w:t>Начиная с Docs5 (PostgreSQL):</w:t>
      </w:r>
    </w:p>
    <w:p w14:paraId="1EF75F41" w14:textId="77777777" w:rsidR="00D450BF" w:rsidRDefault="00D450BF" w:rsidP="00D450BF">
      <w:r>
        <w:t>В PostgreSQL не поддерживается использование форматированных запросов между разными базами данных в рамках одного запроса. То есть:</w:t>
      </w:r>
    </w:p>
    <w:p w14:paraId="130DF43E" w14:textId="77777777" w:rsidR="00D450BF" w:rsidRDefault="00D450BF" w:rsidP="00D450BF">
      <w:r>
        <w:t>– если выполняется поиск по разделу "Все элементы" или "Оперативные элементы", то нельзя в форматированном запросе указать архивный раздел.</w:t>
      </w:r>
    </w:p>
    <w:p w14:paraId="195FA7C5" w14:textId="77777777" w:rsidR="00D450BF" w:rsidRDefault="00D450BF" w:rsidP="00D450BF">
      <w:r>
        <w:t>– если выполняется поиск по разделу "Все элементы" или "Архивные элементы", то нельзя в форматированном запросе указать оперативный раздел.</w:t>
      </w:r>
    </w:p>
    <w:p w14:paraId="3D2BA81A" w14:textId="2D96CBB1" w:rsidR="00D450BF" w:rsidRDefault="00D450BF">
      <w:r>
        <w:lastRenderedPageBreak/>
        <w:t>Сложные кейсы, такие как фильтрация документов по статусам вложенных поручений, решены отдельным функционалом расчёта статуса вложенных поручений и последующим его сохранением в родительский документ, что позволяет не использовать сложные, тяжёлые и не поддерживаемые в PostrgreSQL запросы фильтрации по статусам вложенных поручений, указанные в списке констант.</w:t>
      </w:r>
    </w:p>
    <w:p w14:paraId="3E64C4A5" w14:textId="6029F57C" w:rsidR="00363EE1" w:rsidRDefault="000316BB" w:rsidP="009F07B6">
      <w:pPr>
        <w:pStyle w:val="Heading2"/>
        <w:rPr>
          <w:lang w:val="en-US"/>
        </w:rPr>
      </w:pPr>
      <w:bookmarkStart w:id="46" w:name="_Toc175931756"/>
      <w:bookmarkStart w:id="47" w:name="_Toc175931757"/>
      <w:bookmarkStart w:id="48" w:name="_Toc175931758"/>
      <w:bookmarkStart w:id="49" w:name="_Toc175931759"/>
      <w:bookmarkStart w:id="50" w:name="_Toc175931760"/>
      <w:bookmarkStart w:id="51" w:name="_Toc175931761"/>
      <w:bookmarkStart w:id="52" w:name="_Toc175931762"/>
      <w:bookmarkStart w:id="53" w:name="_Toc175931763"/>
      <w:bookmarkStart w:id="54" w:name="_Toc175931764"/>
      <w:bookmarkStart w:id="55" w:name="_Toc175931765"/>
      <w:bookmarkStart w:id="56" w:name="_Toc175931766"/>
      <w:bookmarkStart w:id="57" w:name="_Toc175931767"/>
      <w:bookmarkStart w:id="58" w:name="_Toc176285096"/>
      <w:bookmarkStart w:id="59" w:name="_Toc176286134"/>
      <w:bookmarkStart w:id="60" w:name="_Toc183621516"/>
      <w:bookmarkStart w:id="61" w:name="_Toc175931771"/>
      <w:bookmarkStart w:id="62" w:name="_Toc176285100"/>
      <w:bookmarkStart w:id="63" w:name="_Toc176286138"/>
      <w:bookmarkStart w:id="64" w:name="_Toc183621520"/>
      <w:bookmarkStart w:id="65" w:name="_Toc175931774"/>
      <w:bookmarkStart w:id="66" w:name="_Toc176285103"/>
      <w:bookmarkStart w:id="67" w:name="_Toc176286141"/>
      <w:bookmarkStart w:id="68" w:name="_Toc183621523"/>
      <w:bookmarkStart w:id="69" w:name="_Toc175931775"/>
      <w:bookmarkStart w:id="70" w:name="_Toc176285104"/>
      <w:bookmarkStart w:id="71" w:name="_Toc176286142"/>
      <w:bookmarkStart w:id="72" w:name="_Toc183621524"/>
      <w:bookmarkStart w:id="73" w:name="_Toc175931778"/>
      <w:bookmarkStart w:id="74" w:name="_Toc176285107"/>
      <w:bookmarkStart w:id="75" w:name="_Toc176286145"/>
      <w:bookmarkStart w:id="76" w:name="_Toc183621527"/>
      <w:bookmarkStart w:id="77" w:name="_Toc175931779"/>
      <w:bookmarkStart w:id="78" w:name="_Toc176285108"/>
      <w:bookmarkStart w:id="79" w:name="_Toc176286146"/>
      <w:bookmarkStart w:id="80" w:name="_Toc183621528"/>
      <w:bookmarkStart w:id="81" w:name="_Toc175931782"/>
      <w:bookmarkStart w:id="82" w:name="_Toc176285111"/>
      <w:bookmarkStart w:id="83" w:name="_Toc176286149"/>
      <w:bookmarkStart w:id="84" w:name="_Toc183621531"/>
      <w:bookmarkStart w:id="85" w:name="_Toc175931783"/>
      <w:bookmarkStart w:id="86" w:name="_Toc176285112"/>
      <w:bookmarkStart w:id="87" w:name="_Toc176286150"/>
      <w:bookmarkStart w:id="88" w:name="_Toc183621532"/>
      <w:bookmarkStart w:id="89" w:name="_Toc18630030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 w:rsidRPr="000316BB">
        <w:rPr>
          <w:lang w:val="en-US"/>
        </w:rPr>
        <w:t>Файловое хранилище Storage</w:t>
      </w:r>
      <w:bookmarkEnd w:id="89"/>
    </w:p>
    <w:p w14:paraId="3B9F7803" w14:textId="246E29EC" w:rsidR="00E564D6" w:rsidRPr="00E564D6" w:rsidRDefault="00E564D6">
      <w:r>
        <w:t xml:space="preserve">Начиная с </w:t>
      </w:r>
      <w:r>
        <w:rPr>
          <w:lang w:val="en-US"/>
        </w:rPr>
        <w:t>Docs</w:t>
      </w:r>
      <w:r w:rsidRPr="009F07B6">
        <w:t xml:space="preserve">5 </w:t>
      </w:r>
      <w:r>
        <w:t xml:space="preserve">хранилизе </w:t>
      </w:r>
      <w:r>
        <w:rPr>
          <w:lang w:val="en-US"/>
        </w:rPr>
        <w:t>Storage</w:t>
      </w:r>
      <w:r w:rsidRPr="009F07B6">
        <w:t xml:space="preserve"> </w:t>
      </w:r>
      <w:r>
        <w:t>становится единственным и основным хранилищем файлов.</w:t>
      </w:r>
    </w:p>
    <w:p w14:paraId="55AA2E5C" w14:textId="5BC8A644" w:rsidR="00640511" w:rsidRDefault="00BA7ED1">
      <w:r w:rsidRPr="00BA7ED1">
        <w:t>Полный пример настройки конфигурационного файла хранилища в Docs5:</w:t>
      </w:r>
    </w:p>
    <w:p w14:paraId="280286AE" w14:textId="7ADE2E69" w:rsidR="00BA7ED1" w:rsidRDefault="00D93058">
      <w:r>
        <w:object w:dxaOrig="1596" w:dyaOrig="1033" w14:anchorId="53BE61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2.5pt" o:ole="">
            <v:imagedata r:id="rId17" o:title=""/>
          </v:shape>
          <o:OLEObject Type="Embed" ProgID="Package" ShapeID="_x0000_i1025" DrawAspect="Icon" ObjectID="_1808126328" r:id="rId18"/>
        </w:object>
      </w:r>
    </w:p>
    <w:p w14:paraId="0FE86DF0" w14:textId="54114201" w:rsidR="00BA7ED1" w:rsidRDefault="00BA7ED1">
      <w:r w:rsidRPr="00BA7ED1">
        <w:t>Настройка хранилища в Docs5 осуществляется в файле «appsettings.json» контейнера Storage. Настройка определяется не в формате XML, как это было ранее, а в формате JSON.</w:t>
      </w:r>
    </w:p>
    <w:p w14:paraId="12F1D33D" w14:textId="19FCC569" w:rsidR="00BA7ED1" w:rsidRDefault="00A93735">
      <w:r>
        <w:t xml:space="preserve">Подробности в </w:t>
      </w:r>
      <w:hyperlink r:id="rId19" w:history="1">
        <w:r w:rsidRPr="00A93735">
          <w:rPr>
            <w:rStyle w:val="Hyperlink"/>
          </w:rPr>
          <w:t>ОП-2019-0738</w:t>
        </w:r>
      </w:hyperlink>
      <w:r>
        <w:t>, «</w:t>
      </w:r>
      <w:r w:rsidRPr="00A93735">
        <w:t>Файловое хранилище Storage</w:t>
      </w:r>
      <w:r>
        <w:t>».</w:t>
      </w:r>
    </w:p>
    <w:p w14:paraId="2E8AE6DD" w14:textId="5CB48AAB" w:rsidR="00B072F9" w:rsidRPr="009F07B6" w:rsidRDefault="00B072F9">
      <w:r>
        <w:t xml:space="preserve">Начиная с </w:t>
      </w:r>
      <w:r>
        <w:rPr>
          <w:lang w:val="en-US"/>
        </w:rPr>
        <w:t>Docs</w:t>
      </w:r>
      <w:r w:rsidRPr="00B072F9">
        <w:t xml:space="preserve">5 </w:t>
      </w:r>
      <w:r>
        <w:t>в</w:t>
      </w:r>
      <w:r w:rsidRPr="00B072F9">
        <w:t xml:space="preserve"> настройке списка </w:t>
      </w:r>
      <w:r w:rsidRPr="00B072F9">
        <w:rPr>
          <w:lang w:val="en-US"/>
        </w:rPr>
        <w:t>UserInterface</w:t>
      </w:r>
      <w:r w:rsidRPr="00B072F9">
        <w:t xml:space="preserve"> убрать контрол </w:t>
      </w:r>
      <w:r w:rsidR="00B546ED">
        <w:t>подмены ссылок</w:t>
      </w:r>
      <w:r>
        <w:t xml:space="preserve"> у файлов в картотеке </w:t>
      </w:r>
      <w:r w:rsidRPr="00B072F9">
        <w:rPr>
          <w:lang w:val="en-US"/>
        </w:rPr>
        <w:t>CardViewReplacementControl</w:t>
      </w:r>
      <w:r>
        <w:t>. Более не используется.</w:t>
      </w:r>
    </w:p>
    <w:p w14:paraId="2B6CC2AE" w14:textId="1E632AAA" w:rsidR="00C624AC" w:rsidRDefault="00C624AC">
      <w:pPr>
        <w:pStyle w:val="Heading2"/>
      </w:pPr>
      <w:bookmarkStart w:id="90" w:name="_Toc175931813"/>
      <w:bookmarkStart w:id="91" w:name="_Toc176285142"/>
      <w:bookmarkStart w:id="92" w:name="_Toc176286180"/>
      <w:bookmarkStart w:id="93" w:name="_Toc183621562"/>
      <w:bookmarkStart w:id="94" w:name="_Toc175931815"/>
      <w:bookmarkStart w:id="95" w:name="_Toc176285144"/>
      <w:bookmarkStart w:id="96" w:name="_Toc176286182"/>
      <w:bookmarkStart w:id="97" w:name="_Toc183621564"/>
      <w:bookmarkStart w:id="98" w:name="_Toc175931829"/>
      <w:bookmarkStart w:id="99" w:name="_Toc176285158"/>
      <w:bookmarkStart w:id="100" w:name="_Toc176286196"/>
      <w:bookmarkStart w:id="101" w:name="_Toc183621578"/>
      <w:bookmarkStart w:id="102" w:name="_Toc175931830"/>
      <w:bookmarkStart w:id="103" w:name="_Toc176285159"/>
      <w:bookmarkStart w:id="104" w:name="_Toc176286197"/>
      <w:bookmarkStart w:id="105" w:name="_Toc183621579"/>
      <w:bookmarkStart w:id="106" w:name="_Toc175931831"/>
      <w:bookmarkStart w:id="107" w:name="_Toc176285160"/>
      <w:bookmarkStart w:id="108" w:name="_Toc176286198"/>
      <w:bookmarkStart w:id="109" w:name="_Toc183621580"/>
      <w:bookmarkStart w:id="110" w:name="_Toc175931833"/>
      <w:bookmarkStart w:id="111" w:name="_Toc176285162"/>
      <w:bookmarkStart w:id="112" w:name="_Toc176286200"/>
      <w:bookmarkStart w:id="113" w:name="_Toc183621582"/>
      <w:bookmarkStart w:id="114" w:name="_Toc175931834"/>
      <w:bookmarkStart w:id="115" w:name="_Toc176285163"/>
      <w:bookmarkStart w:id="116" w:name="_Toc176286201"/>
      <w:bookmarkStart w:id="117" w:name="_Toc183621583"/>
      <w:bookmarkStart w:id="118" w:name="_Toc175931835"/>
      <w:bookmarkStart w:id="119" w:name="_Toc176285164"/>
      <w:bookmarkStart w:id="120" w:name="_Toc176286202"/>
      <w:bookmarkStart w:id="121" w:name="_Toc183621584"/>
      <w:bookmarkStart w:id="122" w:name="_Toc175931836"/>
      <w:bookmarkStart w:id="123" w:name="_Toc176285165"/>
      <w:bookmarkStart w:id="124" w:name="_Toc176286203"/>
      <w:bookmarkStart w:id="125" w:name="_Toc183621585"/>
      <w:bookmarkStart w:id="126" w:name="_Toc175931839"/>
      <w:bookmarkStart w:id="127" w:name="_Toc176285168"/>
      <w:bookmarkStart w:id="128" w:name="_Toc176286206"/>
      <w:bookmarkStart w:id="129" w:name="_Toc183621588"/>
      <w:bookmarkStart w:id="130" w:name="_Toc175931840"/>
      <w:bookmarkStart w:id="131" w:name="_Toc176285169"/>
      <w:bookmarkStart w:id="132" w:name="_Toc176286207"/>
      <w:bookmarkStart w:id="133" w:name="_Toc183621589"/>
      <w:bookmarkStart w:id="134" w:name="_Toc175931841"/>
      <w:bookmarkStart w:id="135" w:name="_Toc176285170"/>
      <w:bookmarkStart w:id="136" w:name="_Toc176286208"/>
      <w:bookmarkStart w:id="137" w:name="_Toc183621590"/>
      <w:bookmarkStart w:id="138" w:name="_Toc175931842"/>
      <w:bookmarkStart w:id="139" w:name="_Toc176285171"/>
      <w:bookmarkStart w:id="140" w:name="_Toc176286209"/>
      <w:bookmarkStart w:id="141" w:name="_Toc183621591"/>
      <w:bookmarkStart w:id="142" w:name="_Toc175931843"/>
      <w:bookmarkStart w:id="143" w:name="_Toc176285172"/>
      <w:bookmarkStart w:id="144" w:name="_Toc176286210"/>
      <w:bookmarkStart w:id="145" w:name="_Toc183621592"/>
      <w:bookmarkStart w:id="146" w:name="_Toc175931844"/>
      <w:bookmarkStart w:id="147" w:name="_Toc176285173"/>
      <w:bookmarkStart w:id="148" w:name="_Toc176286211"/>
      <w:bookmarkStart w:id="149" w:name="_Toc183621593"/>
      <w:bookmarkStart w:id="150" w:name="_Toc175931845"/>
      <w:bookmarkStart w:id="151" w:name="_Toc176285174"/>
      <w:bookmarkStart w:id="152" w:name="_Toc176286212"/>
      <w:bookmarkStart w:id="153" w:name="_Toc183621594"/>
      <w:bookmarkStart w:id="154" w:name="_Toc175931847"/>
      <w:bookmarkStart w:id="155" w:name="_Toc176285176"/>
      <w:bookmarkStart w:id="156" w:name="_Toc176286214"/>
      <w:bookmarkStart w:id="157" w:name="_Toc183621596"/>
      <w:bookmarkStart w:id="158" w:name="_Toc175931850"/>
      <w:bookmarkStart w:id="159" w:name="_Toc176285179"/>
      <w:bookmarkStart w:id="160" w:name="_Toc176286217"/>
      <w:bookmarkStart w:id="161" w:name="_Toc183621599"/>
      <w:bookmarkStart w:id="162" w:name="_Toc175931853"/>
      <w:bookmarkStart w:id="163" w:name="_Toc176285182"/>
      <w:bookmarkStart w:id="164" w:name="_Toc176286220"/>
      <w:bookmarkStart w:id="165" w:name="_Toc183621602"/>
      <w:bookmarkStart w:id="166" w:name="_Toc175931854"/>
      <w:bookmarkStart w:id="167" w:name="_Toc176285183"/>
      <w:bookmarkStart w:id="168" w:name="_Toc176286221"/>
      <w:bookmarkStart w:id="169" w:name="_Toc183621603"/>
      <w:bookmarkStart w:id="170" w:name="_Toc175931855"/>
      <w:bookmarkStart w:id="171" w:name="_Toc176285184"/>
      <w:bookmarkStart w:id="172" w:name="_Toc176286222"/>
      <w:bookmarkStart w:id="173" w:name="_Toc183621604"/>
      <w:bookmarkStart w:id="174" w:name="_Toc186300306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r>
        <w:t>Настройка превью</w:t>
      </w:r>
      <w:bookmarkEnd w:id="174"/>
    </w:p>
    <w:p w14:paraId="2946DB98" w14:textId="069AE909" w:rsidR="00C624AC" w:rsidRDefault="00C624AC" w:rsidP="00C624AC">
      <w:r>
        <w:t xml:space="preserve">В </w:t>
      </w:r>
      <w:r>
        <w:rPr>
          <w:lang w:val="en-US"/>
        </w:rPr>
        <w:t>Docs</w:t>
      </w:r>
      <w:r w:rsidRPr="00C624AC">
        <w:t xml:space="preserve">5 </w:t>
      </w:r>
      <w:r>
        <w:t>требуется обязательное наличие константы с системным названием «</w:t>
      </w:r>
      <w:r w:rsidRPr="00C624AC">
        <w:t>SYS.Fields.PreviewSettings</w:t>
      </w:r>
      <w:r>
        <w:t>».</w:t>
      </w:r>
    </w:p>
    <w:p w14:paraId="38433D7E" w14:textId="2292E85C" w:rsidR="00C624AC" w:rsidRPr="00DD09A0" w:rsidRDefault="00C624AC" w:rsidP="00C624AC">
      <w:pPr>
        <w:rPr>
          <w:lang w:val="en-US"/>
        </w:rPr>
      </w:pPr>
      <w:r>
        <w:t>Значение</w:t>
      </w:r>
      <w:r w:rsidRPr="00DD09A0">
        <w:rPr>
          <w:lang w:val="en-US"/>
        </w:rPr>
        <w:t xml:space="preserve"> </w:t>
      </w:r>
      <w:r>
        <w:t>по</w:t>
      </w:r>
      <w:r w:rsidRPr="00DD09A0">
        <w:rPr>
          <w:lang w:val="en-US"/>
        </w:rPr>
        <w:t xml:space="preserve"> </w:t>
      </w:r>
      <w:r>
        <w:t>умолчанию</w:t>
      </w:r>
      <w:r w:rsidRPr="00DD09A0">
        <w:rPr>
          <w:lang w:val="en-US"/>
        </w:rPr>
        <w:t>:</w:t>
      </w:r>
    </w:p>
    <w:p w14:paraId="1E448CA6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&lt;Settings&gt;</w:t>
      </w:r>
    </w:p>
    <w:p w14:paraId="46D48BA7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    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&lt;CustomPreviewAlignLogic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C624AC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= </w:t>
      </w:r>
      <w:r w:rsidRPr="00C624AC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"false"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62FE6D38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    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&lt;MaxPagesInPreview&gt;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20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&lt;/MaxPagesInPreview&gt;</w:t>
      </w:r>
    </w:p>
    <w:p w14:paraId="55B0D83B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    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&lt;MaxPagesOnImage&gt;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20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&lt;/MaxPagesOnImage&gt;</w:t>
      </w:r>
    </w:p>
    <w:p w14:paraId="7C6435EF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    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&lt;TargetStorageFolderUrl&gt;</w:t>
      </w: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/previews</w:t>
      </w:r>
      <w:r w:rsidRPr="00C624AC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&lt;/TargetStorageFolderUrl&gt;</w:t>
      </w:r>
    </w:p>
    <w:p w14:paraId="2B75FE3F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C624AC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    </w:t>
      </w:r>
      <w:r w:rsidRPr="00C624AC">
        <w:rPr>
          <w:rFonts w:ascii="Consolas" w:eastAsia="Times New Roman" w:hAnsi="Consolas"/>
          <w:color w:val="800000"/>
          <w:sz w:val="21"/>
          <w:szCs w:val="21"/>
          <w:lang w:eastAsia="ru-RU"/>
        </w:rPr>
        <w:t>&lt;WorkerThreadsCount&gt;</w:t>
      </w:r>
      <w:r w:rsidRPr="00C624AC">
        <w:rPr>
          <w:rFonts w:ascii="Consolas" w:eastAsia="Times New Roman" w:hAnsi="Consolas"/>
          <w:color w:val="3B3B3B"/>
          <w:sz w:val="21"/>
          <w:szCs w:val="21"/>
          <w:lang w:eastAsia="ru-RU"/>
        </w:rPr>
        <w:t>12</w:t>
      </w:r>
      <w:r w:rsidRPr="00C624AC">
        <w:rPr>
          <w:rFonts w:ascii="Consolas" w:eastAsia="Times New Roman" w:hAnsi="Consolas"/>
          <w:color w:val="800000"/>
          <w:sz w:val="21"/>
          <w:szCs w:val="21"/>
          <w:lang w:eastAsia="ru-RU"/>
        </w:rPr>
        <w:t>&lt;/WorkerThreadsCount&gt;</w:t>
      </w:r>
    </w:p>
    <w:p w14:paraId="68A78A6E" w14:textId="77777777" w:rsidR="00C624AC" w:rsidRPr="00C624AC" w:rsidRDefault="00C624AC" w:rsidP="00C624AC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C624AC">
        <w:rPr>
          <w:rFonts w:ascii="Consolas" w:eastAsia="Times New Roman" w:hAnsi="Consolas"/>
          <w:color w:val="800000"/>
          <w:sz w:val="21"/>
          <w:szCs w:val="21"/>
          <w:lang w:eastAsia="ru-RU"/>
        </w:rPr>
        <w:t>&lt;/Settings&gt;</w:t>
      </w:r>
    </w:p>
    <w:p w14:paraId="2FA330C6" w14:textId="77777777" w:rsidR="00C624AC" w:rsidRPr="00C624AC" w:rsidRDefault="00C624AC" w:rsidP="00C624AC"/>
    <w:p w14:paraId="2D877F69" w14:textId="624F50F3" w:rsidR="009F07B6" w:rsidRDefault="009F07B6" w:rsidP="00DD7E3D">
      <w:pPr>
        <w:pStyle w:val="Heading1"/>
      </w:pPr>
      <w:bookmarkStart w:id="175" w:name="_Toc186300307"/>
      <w:r>
        <w:t>Условно обязательные настройки</w:t>
      </w:r>
      <w:bookmarkEnd w:id="175"/>
    </w:p>
    <w:p w14:paraId="17E1661A" w14:textId="35AE0A03" w:rsidR="009F07B6" w:rsidRDefault="009F07B6">
      <w:r>
        <w:t>В данном разделе описаны пункты с изменением настроек по функционалу</w:t>
      </w:r>
      <w:r w:rsidR="00CC6CF2">
        <w:t xml:space="preserve"> который развёрнут не в каждой СЭД</w:t>
      </w:r>
      <w:r>
        <w:t>. Т.е. если в инсталляции функционал есть, то пункт нужно учесть.</w:t>
      </w:r>
    </w:p>
    <w:p w14:paraId="1CB1D444" w14:textId="77777777" w:rsidR="00053655" w:rsidRDefault="00053655" w:rsidP="00053655">
      <w:pPr>
        <w:pStyle w:val="Heading2"/>
      </w:pPr>
      <w:bookmarkStart w:id="176" w:name="_Toc186300308"/>
      <w:r w:rsidRPr="00E53447">
        <w:t xml:space="preserve">Отправка файлов из карточки на </w:t>
      </w:r>
      <w:r w:rsidRPr="00C2234B">
        <w:rPr>
          <w:lang w:val="en-US"/>
        </w:rPr>
        <w:t>e</w:t>
      </w:r>
      <w:r w:rsidRPr="00E53447">
        <w:t>-</w:t>
      </w:r>
      <w:r w:rsidRPr="00C2234B">
        <w:rPr>
          <w:lang w:val="en-US"/>
        </w:rPr>
        <w:t>mail</w:t>
      </w:r>
      <w:r w:rsidRPr="00E53447">
        <w:t xml:space="preserve"> текущего пользователя (ссылка в тулбаре)</w:t>
      </w:r>
      <w:bookmarkEnd w:id="176"/>
    </w:p>
    <w:p w14:paraId="6D28E40E" w14:textId="77777777" w:rsidR="00053655" w:rsidRDefault="00053655" w:rsidP="00053655">
      <w:r>
        <w:t>Константа WSSC.V4.DMS.Controls.SendMail_Subject</w:t>
      </w:r>
      <w:r w:rsidRPr="00E53447">
        <w:t xml:space="preserve"> </w:t>
      </w:r>
      <w:r>
        <w:t>начиная с Docs5: WSSDocs.DMS.Controls.SendMail_Subject.</w:t>
      </w:r>
    </w:p>
    <w:p w14:paraId="54C1E57F" w14:textId="77777777" w:rsidR="00053655" w:rsidRDefault="00053655" w:rsidP="00053655">
      <w:r>
        <w:lastRenderedPageBreak/>
        <w:t>Константа</w:t>
      </w:r>
      <w:r w:rsidRPr="00C2234B">
        <w:t xml:space="preserve"> </w:t>
      </w:r>
      <w:r w:rsidRPr="00E53447">
        <w:rPr>
          <w:lang w:val="en-US"/>
        </w:rPr>
        <w:t>WSSC</w:t>
      </w:r>
      <w:r w:rsidRPr="00C2234B">
        <w:t>.</w:t>
      </w:r>
      <w:r w:rsidRPr="00E53447">
        <w:rPr>
          <w:lang w:val="en-US"/>
        </w:rPr>
        <w:t>V</w:t>
      </w:r>
      <w:r w:rsidRPr="00C2234B">
        <w:t>4.</w:t>
      </w:r>
      <w:r w:rsidRPr="00E53447">
        <w:rPr>
          <w:lang w:val="en-US"/>
        </w:rPr>
        <w:t>DMS</w:t>
      </w:r>
      <w:r w:rsidRPr="00C2234B">
        <w:t>.</w:t>
      </w:r>
      <w:r w:rsidRPr="00E53447">
        <w:rPr>
          <w:lang w:val="en-US"/>
        </w:rPr>
        <w:t>Controls</w:t>
      </w:r>
      <w:r w:rsidRPr="00C2234B">
        <w:t>.</w:t>
      </w:r>
      <w:r w:rsidRPr="00E53447">
        <w:rPr>
          <w:lang w:val="en-US"/>
        </w:rPr>
        <w:t>SendMail</w:t>
      </w:r>
      <w:r w:rsidRPr="00C2234B">
        <w:t>_</w:t>
      </w:r>
      <w:r w:rsidRPr="00E53447">
        <w:rPr>
          <w:lang w:val="en-US"/>
        </w:rPr>
        <w:t>Body</w:t>
      </w:r>
      <w:r>
        <w:t xml:space="preserve"> начиная с Docs5: </w:t>
      </w:r>
      <w:r w:rsidRPr="00E53447">
        <w:rPr>
          <w:lang w:val="en-US"/>
        </w:rPr>
        <w:t>WSSDocs</w:t>
      </w:r>
      <w:r w:rsidRPr="00C2234B">
        <w:t>.</w:t>
      </w:r>
      <w:r w:rsidRPr="00E53447">
        <w:rPr>
          <w:lang w:val="en-US"/>
        </w:rPr>
        <w:t>DMS</w:t>
      </w:r>
      <w:r w:rsidRPr="00C2234B">
        <w:t>.</w:t>
      </w:r>
      <w:r w:rsidRPr="00E53447">
        <w:rPr>
          <w:lang w:val="en-US"/>
        </w:rPr>
        <w:t>Controls</w:t>
      </w:r>
      <w:r w:rsidRPr="00C2234B">
        <w:t>.</w:t>
      </w:r>
      <w:r w:rsidRPr="00E53447">
        <w:rPr>
          <w:lang w:val="en-US"/>
        </w:rPr>
        <w:t>SendMail</w:t>
      </w:r>
      <w:r w:rsidRPr="00C2234B">
        <w:t>_</w:t>
      </w:r>
      <w:r w:rsidRPr="00E53447">
        <w:rPr>
          <w:lang w:val="en-US"/>
        </w:rPr>
        <w:t>Body</w:t>
      </w:r>
      <w:r>
        <w:t>.</w:t>
      </w:r>
    </w:p>
    <w:p w14:paraId="2D8E0F15" w14:textId="77777777" w:rsidR="00053655" w:rsidRDefault="00053655" w:rsidP="00053655">
      <w:pPr>
        <w:pStyle w:val="Heading2"/>
      </w:pPr>
      <w:bookmarkStart w:id="177" w:name="_Toc186300309"/>
      <w:r w:rsidRPr="00260BCB">
        <w:t>Копирование карточки документа</w:t>
      </w:r>
      <w:bookmarkEnd w:id="177"/>
    </w:p>
    <w:p w14:paraId="3DE55938" w14:textId="77777777" w:rsidR="00053655" w:rsidRDefault="00053655" w:rsidP="00053655">
      <w:pPr>
        <w:spacing w:line="276" w:lineRule="auto"/>
      </w:pPr>
      <w:r>
        <w:t>Ссылка на копирование указывается в константе</w:t>
      </w:r>
      <w:r w:rsidRPr="00987DC8">
        <w:t xml:space="preserve"> </w:t>
      </w:r>
      <w:r w:rsidRPr="0048717F">
        <w:rPr>
          <w:b/>
          <w:lang w:val="en-US"/>
        </w:rPr>
        <w:t>ListForms</w:t>
      </w:r>
      <w:r w:rsidRPr="0048717F">
        <w:rPr>
          <w:b/>
        </w:rPr>
        <w:t>_</w:t>
      </w:r>
      <w:r w:rsidRPr="0048717F">
        <w:rPr>
          <w:b/>
          <w:lang w:val="en-US"/>
        </w:rPr>
        <w:t>Links</w:t>
      </w:r>
      <w:r w:rsidRPr="00987DC8">
        <w:t xml:space="preserve"> (</w:t>
      </w:r>
      <w:r>
        <w:t>«Ссылки на формах просмотра и редактирования»</w:t>
      </w:r>
      <w:r w:rsidRPr="00987DC8">
        <w:t>)</w:t>
      </w:r>
      <w:r>
        <w:t>. В настройке указывается название константы копирования полей.</w:t>
      </w:r>
    </w:p>
    <w:p w14:paraId="229C82DA" w14:textId="77777777" w:rsidR="00053655" w:rsidRDefault="00053655" w:rsidP="00053655">
      <w:pPr>
        <w:spacing w:line="276" w:lineRule="auto"/>
      </w:pPr>
      <w:r>
        <w:t xml:space="preserve">В данной настройке меняется формат </w:t>
      </w:r>
      <w:r>
        <w:rPr>
          <w:lang w:val="en-US"/>
        </w:rPr>
        <w:t>url</w:t>
      </w:r>
      <w:r w:rsidRPr="00E53447">
        <w:t>.</w:t>
      </w:r>
    </w:p>
    <w:p w14:paraId="69549FF0" w14:textId="77777777" w:rsidR="00053655" w:rsidRDefault="00053655" w:rsidP="00053655">
      <w:pPr>
        <w:rPr>
          <w:lang w:val="en-US"/>
        </w:rPr>
      </w:pPr>
      <w:r>
        <w:t>До</w:t>
      </w:r>
      <w:r w:rsidRPr="00F526C3">
        <w:rPr>
          <w:lang w:val="en-US"/>
        </w:rPr>
        <w:t xml:space="preserve"> </w:t>
      </w:r>
      <w:r>
        <w:rPr>
          <w:lang w:val="en-US"/>
        </w:rPr>
        <w:t>Docs5:</w:t>
      </w:r>
    </w:p>
    <w:p w14:paraId="6E88A39C" w14:textId="77777777" w:rsidR="00053655" w:rsidRDefault="00053655" w:rsidP="00053655">
      <w:pPr>
        <w:rPr>
          <w:lang w:val="en-US"/>
        </w:rPr>
      </w:pPr>
      <w:r w:rsidRPr="00F526C3">
        <w:rPr>
          <w:rFonts w:cs="Consolas"/>
          <w:color w:val="FF0000"/>
          <w:sz w:val="22"/>
          <w:szCs w:val="22"/>
          <w:highlight w:val="white"/>
          <w:lang w:val="en-US"/>
        </w:rPr>
        <w:t>url</w:t>
      </w:r>
      <w:r w:rsidRPr="00F526C3">
        <w:rPr>
          <w:rFonts w:cs="Consolas"/>
          <w:color w:val="0000FF"/>
          <w:sz w:val="22"/>
          <w:szCs w:val="22"/>
          <w:highlight w:val="white"/>
          <w:lang w:val="en-US"/>
        </w:rPr>
        <w:t>=</w:t>
      </w:r>
      <w:r w:rsidRPr="00F526C3">
        <w:rPr>
          <w:rFonts w:cs="Consolas"/>
          <w:color w:val="000000"/>
          <w:sz w:val="22"/>
          <w:szCs w:val="22"/>
          <w:highlight w:val="white"/>
          <w:lang w:val="en-US"/>
        </w:rPr>
        <w:t>"</w:t>
      </w:r>
      <w:proofErr w:type="gramStart"/>
      <w:r w:rsidRPr="00F526C3">
        <w:rPr>
          <w:rFonts w:cs="Consolas"/>
          <w:color w:val="0000FF"/>
          <w:sz w:val="22"/>
          <w:szCs w:val="22"/>
          <w:highlight w:val="white"/>
          <w:lang w:val="en-US"/>
        </w:rPr>
        <w:t>/_LAYOUTS/WSS/WSSC.V4.DMS.EDMS/CopyRequest/CopyRequest.aspx?webID</w:t>
      </w:r>
      <w:proofErr w:type="gramEnd"/>
      <w:r w:rsidRPr="00F526C3">
        <w:rPr>
          <w:rFonts w:cs="Consolas"/>
          <w:color w:val="0000FF"/>
          <w:sz w:val="22"/>
          <w:szCs w:val="22"/>
          <w:highlight w:val="white"/>
          <w:lang w:val="en-US"/>
        </w:rPr>
        <w:t>={0</w:t>
      </w:r>
      <w:r>
        <w:rPr>
          <w:rFonts w:cs="Consolas"/>
          <w:color w:val="0000FF"/>
          <w:sz w:val="22"/>
          <w:szCs w:val="22"/>
          <w:highlight w:val="white"/>
          <w:lang w:val="en-US"/>
        </w:rPr>
        <w:t>}</w:t>
      </w:r>
      <w:r w:rsidRPr="00F526C3">
        <w:rPr>
          <w:rFonts w:cs="Consolas"/>
          <w:color w:val="000000"/>
          <w:sz w:val="22"/>
          <w:szCs w:val="22"/>
          <w:highlight w:val="white"/>
          <w:lang w:val="en-US"/>
        </w:rPr>
        <w:t>"</w:t>
      </w:r>
    </w:p>
    <w:p w14:paraId="0AF98752" w14:textId="77777777" w:rsidR="00053655" w:rsidRPr="00F526C3" w:rsidRDefault="00053655" w:rsidP="00053655">
      <w:pPr>
        <w:rPr>
          <w:lang w:val="en-US"/>
        </w:rPr>
      </w:pPr>
      <w:r>
        <w:t>Начиная</w:t>
      </w:r>
      <w:r w:rsidRPr="00F526C3">
        <w:rPr>
          <w:lang w:val="en-US"/>
        </w:rPr>
        <w:t xml:space="preserve"> </w:t>
      </w:r>
      <w:r>
        <w:t>с</w:t>
      </w:r>
      <w:r w:rsidRPr="00F526C3">
        <w:rPr>
          <w:lang w:val="en-US"/>
        </w:rPr>
        <w:t xml:space="preserve"> </w:t>
      </w:r>
      <w:r>
        <w:rPr>
          <w:lang w:val="en-US"/>
        </w:rPr>
        <w:t>Docs5:</w:t>
      </w:r>
    </w:p>
    <w:p w14:paraId="21C8FAC8" w14:textId="77777777" w:rsidR="00053655" w:rsidRPr="00E53447" w:rsidRDefault="00053655" w:rsidP="00053655">
      <w:pPr>
        <w:spacing w:line="276" w:lineRule="auto"/>
        <w:rPr>
          <w:lang w:val="en-US"/>
        </w:rPr>
      </w:pPr>
      <w:r w:rsidRPr="00F526C3">
        <w:rPr>
          <w:rFonts w:cs="Consolas"/>
          <w:color w:val="FF0000"/>
          <w:lang w:val="en-US"/>
        </w:rPr>
        <w:t>url</w:t>
      </w:r>
      <w:r w:rsidRPr="00F526C3">
        <w:rPr>
          <w:rFonts w:cs="Consolas"/>
          <w:color w:val="0000FF"/>
          <w:lang w:val="en-US"/>
        </w:rPr>
        <w:t>=</w:t>
      </w:r>
      <w:r w:rsidRPr="00F526C3">
        <w:rPr>
          <w:rFonts w:cs="Consolas"/>
          <w:color w:val="000000"/>
          <w:lang w:val="en-US"/>
        </w:rPr>
        <w:t>"/</w:t>
      </w:r>
      <w:r w:rsidRPr="00F526C3">
        <w:rPr>
          <w:rFonts w:cs="Consolas"/>
          <w:color w:val="0000FF"/>
          <w:lang w:val="en-US"/>
        </w:rPr>
        <w:t>DMS.EDMS/CopyRequest/</w:t>
      </w:r>
      <w:proofErr w:type="gramStart"/>
      <w:r w:rsidRPr="00F526C3">
        <w:rPr>
          <w:rFonts w:cs="Consolas"/>
          <w:color w:val="0000FF"/>
          <w:lang w:val="en-US"/>
        </w:rPr>
        <w:t>CopyRequest?webID</w:t>
      </w:r>
      <w:proofErr w:type="gramEnd"/>
      <w:r w:rsidRPr="00F526C3">
        <w:rPr>
          <w:rFonts w:cs="Consolas"/>
          <w:color w:val="0000FF"/>
          <w:lang w:val="en-US"/>
        </w:rPr>
        <w:t>={0}</w:t>
      </w:r>
      <w:r w:rsidRPr="00F526C3">
        <w:rPr>
          <w:rFonts w:cs="Consolas"/>
          <w:color w:val="000000"/>
          <w:sz w:val="22"/>
          <w:szCs w:val="22"/>
          <w:highlight w:val="white"/>
          <w:lang w:val="en-US"/>
        </w:rPr>
        <w:t>"</w:t>
      </w:r>
    </w:p>
    <w:p w14:paraId="364981A8" w14:textId="77777777" w:rsidR="00053655" w:rsidRPr="00E53447" w:rsidRDefault="00053655" w:rsidP="00053655">
      <w:pPr>
        <w:spacing w:line="276" w:lineRule="auto"/>
        <w:rPr>
          <w:lang w:val="en-US"/>
        </w:rPr>
      </w:pPr>
      <w:r>
        <w:t>Пример</w:t>
      </w:r>
      <w:r w:rsidRPr="00E53447">
        <w:rPr>
          <w:lang w:val="en-US"/>
        </w:rPr>
        <w:t xml:space="preserve"> </w:t>
      </w:r>
      <w:r>
        <w:t>настройки</w:t>
      </w:r>
      <w:r w:rsidRPr="00E53447">
        <w:rPr>
          <w:lang w:val="en-US"/>
        </w:rPr>
        <w:t xml:space="preserve"> </w:t>
      </w:r>
      <w:r>
        <w:t>ссылки</w:t>
      </w:r>
      <w:r w:rsidRPr="00E53447">
        <w:rPr>
          <w:lang w:val="en-US"/>
        </w:rPr>
        <w:t>:</w:t>
      </w:r>
    </w:p>
    <w:p w14:paraId="3CFFC9F2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>&lt;</w:t>
      </w:r>
      <w:r w:rsidRPr="0048717F">
        <w:rPr>
          <w:rFonts w:cs="Consolas"/>
          <w:color w:val="A31515"/>
          <w:highlight w:val="white"/>
          <w:lang w:val="en-US"/>
        </w:rPr>
        <w:t>links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3BF3206E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 xml:space="preserve">  &lt;</w:t>
      </w:r>
      <w:r w:rsidRPr="0048717F">
        <w:rPr>
          <w:rFonts w:cs="Consolas"/>
          <w:color w:val="A31515"/>
          <w:highlight w:val="white"/>
          <w:lang w:val="en-US"/>
        </w:rPr>
        <w:t>web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48717F">
        <w:rPr>
          <w:rFonts w:cs="Consolas"/>
          <w:color w:val="FF0000"/>
          <w:highlight w:val="white"/>
          <w:lang w:val="en-US"/>
        </w:rPr>
        <w:t>url</w:t>
      </w:r>
      <w:r w:rsidRPr="0048717F">
        <w:rPr>
          <w:rFonts w:cs="Consolas"/>
          <w:color w:val="0000FF"/>
          <w:highlight w:val="white"/>
          <w:lang w:val="en-US"/>
        </w:rPr>
        <w:t>=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>/dms/outgoing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792FFBCB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 xml:space="preserve">    &lt;</w:t>
      </w:r>
      <w:r w:rsidRPr="0048717F">
        <w:rPr>
          <w:rFonts w:cs="Consolas"/>
          <w:color w:val="A31515"/>
          <w:highlight w:val="white"/>
          <w:lang w:val="en-US"/>
        </w:rPr>
        <w:t>list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48717F">
        <w:rPr>
          <w:rFonts w:cs="Consolas"/>
          <w:color w:val="FF0000"/>
          <w:highlight w:val="white"/>
          <w:lang w:val="en-US"/>
        </w:rPr>
        <w:t>name</w:t>
      </w:r>
      <w:r w:rsidRPr="0048717F">
        <w:rPr>
          <w:rFonts w:cs="Consolas"/>
          <w:color w:val="0000FF"/>
          <w:highlight w:val="white"/>
          <w:lang w:val="en-US"/>
        </w:rPr>
        <w:t>=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>Outgoing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40DB80CC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 xml:space="preserve">      &lt;</w:t>
      </w:r>
      <w:r w:rsidRPr="0048717F">
        <w:rPr>
          <w:rFonts w:cs="Consolas"/>
          <w:color w:val="A31515"/>
          <w:highlight w:val="white"/>
          <w:lang w:val="en-US"/>
        </w:rPr>
        <w:t>link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48717F">
        <w:rPr>
          <w:rFonts w:cs="Consolas"/>
          <w:color w:val="FF0000"/>
          <w:highlight w:val="white"/>
          <w:lang w:val="en-US"/>
        </w:rPr>
        <w:t>standartWindow</w:t>
      </w:r>
      <w:r w:rsidRPr="0048717F">
        <w:rPr>
          <w:rFonts w:cs="Consolas"/>
          <w:color w:val="0000FF"/>
          <w:highlight w:val="white"/>
          <w:lang w:val="en-US"/>
        </w:rPr>
        <w:t>=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>true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48717F">
        <w:rPr>
          <w:rFonts w:cs="Consolas"/>
          <w:color w:val="FF0000"/>
          <w:highlight w:val="white"/>
          <w:lang w:val="en-US"/>
        </w:rPr>
        <w:t>title</w:t>
      </w:r>
      <w:r w:rsidRPr="0048717F">
        <w:rPr>
          <w:rFonts w:cs="Consolas"/>
          <w:color w:val="0000FF"/>
          <w:highlight w:val="white"/>
          <w:lang w:val="en-US"/>
        </w:rPr>
        <w:t>=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</w:rPr>
        <w:t>Копировать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48717F">
        <w:rPr>
          <w:rFonts w:cs="Consolas"/>
          <w:color w:val="0000FF"/>
          <w:highlight w:val="white"/>
        </w:rPr>
        <w:t>заявку</w:t>
      </w:r>
      <w:r w:rsidRPr="0048717F">
        <w:rPr>
          <w:rFonts w:cs="Consolas"/>
          <w:color w:val="000000"/>
          <w:highlight w:val="white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 xml:space="preserve"> </w:t>
      </w:r>
      <w:r w:rsidRPr="00F526C3">
        <w:rPr>
          <w:rFonts w:cs="Consolas"/>
          <w:color w:val="FF0000"/>
          <w:highlight w:val="yellow"/>
          <w:lang w:val="en-US"/>
        </w:rPr>
        <w:t>url</w:t>
      </w:r>
      <w:r w:rsidRPr="00F526C3">
        <w:rPr>
          <w:rFonts w:cs="Consolas"/>
          <w:color w:val="0000FF"/>
          <w:highlight w:val="yellow"/>
          <w:lang w:val="en-US"/>
        </w:rPr>
        <w:t>=</w:t>
      </w:r>
      <w:r w:rsidRPr="00F526C3">
        <w:rPr>
          <w:rFonts w:cs="Consolas"/>
          <w:color w:val="000000"/>
          <w:highlight w:val="yellow"/>
          <w:lang w:val="en-US"/>
        </w:rPr>
        <w:t>"/</w:t>
      </w:r>
      <w:r w:rsidRPr="00F526C3">
        <w:rPr>
          <w:rFonts w:cs="Consolas"/>
          <w:color w:val="0000FF"/>
          <w:highlight w:val="yellow"/>
          <w:lang w:val="en-US"/>
        </w:rPr>
        <w:t>DMS.EDMS/CopyRequest/</w:t>
      </w:r>
      <w:proofErr w:type="gramStart"/>
      <w:r w:rsidRPr="00F526C3">
        <w:rPr>
          <w:rFonts w:cs="Consolas"/>
          <w:color w:val="0000FF"/>
          <w:highlight w:val="yellow"/>
          <w:lang w:val="en-US"/>
        </w:rPr>
        <w:t>CopyRequest?webID</w:t>
      </w:r>
      <w:proofErr w:type="gramEnd"/>
      <w:r w:rsidRPr="00F526C3">
        <w:rPr>
          <w:rFonts w:cs="Consolas"/>
          <w:color w:val="0000FF"/>
          <w:highlight w:val="yellow"/>
          <w:lang w:val="en-US"/>
        </w:rPr>
        <w:t>={0}</w:t>
      </w:r>
      <w:r w:rsidRPr="00F526C3">
        <w:rPr>
          <w:rFonts w:cs="Consolas"/>
          <w:color w:val="FF0000"/>
          <w:highlight w:val="yellow"/>
          <w:lang w:val="en-US"/>
        </w:rPr>
        <w:t>&amp;amp;</w:t>
      </w:r>
      <w:r w:rsidRPr="00F526C3">
        <w:rPr>
          <w:rFonts w:cs="Consolas"/>
          <w:color w:val="0000FF"/>
          <w:highlight w:val="yellow"/>
          <w:lang w:val="en-US"/>
        </w:rPr>
        <w:t>listID={1}</w:t>
      </w:r>
      <w:r w:rsidRPr="00F526C3">
        <w:rPr>
          <w:rFonts w:cs="Consolas"/>
          <w:color w:val="FF0000"/>
          <w:highlight w:val="yellow"/>
          <w:lang w:val="en-US"/>
        </w:rPr>
        <w:t>&amp;amp;</w:t>
      </w:r>
      <w:r w:rsidRPr="00F526C3">
        <w:rPr>
          <w:rFonts w:cs="Consolas"/>
          <w:color w:val="0000FF"/>
          <w:highlight w:val="yellow"/>
          <w:lang w:val="en-US"/>
        </w:rPr>
        <w:t>itemID={2}</w:t>
      </w:r>
      <w:r w:rsidRPr="00F526C3">
        <w:rPr>
          <w:rFonts w:cs="Consolas"/>
          <w:color w:val="FF0000"/>
          <w:highlight w:val="yellow"/>
          <w:lang w:val="en-US"/>
        </w:rPr>
        <w:t>&amp;amp;</w:t>
      </w:r>
      <w:r w:rsidRPr="00F526C3">
        <w:rPr>
          <w:rFonts w:cs="Consolas"/>
          <w:color w:val="0000FF"/>
          <w:highlight w:val="yellow"/>
          <w:lang w:val="en-US"/>
        </w:rPr>
        <w:t>copySettingName=copyOutgoing</w:t>
      </w:r>
      <w:r w:rsidRPr="00F526C3">
        <w:rPr>
          <w:rFonts w:cs="Consolas"/>
          <w:color w:val="FF0000"/>
          <w:highlight w:val="yellow"/>
          <w:lang w:val="en-US"/>
        </w:rPr>
        <w:t>&amp;amp;</w:t>
      </w:r>
      <w:r w:rsidRPr="00F526C3">
        <w:rPr>
          <w:rFonts w:cs="Consolas"/>
          <w:color w:val="0000FF"/>
          <w:highlight w:val="yellow"/>
          <w:lang w:val="en-US"/>
        </w:rPr>
        <w:t>redirectParams=_pn_initFields_pv_true_pn_Source_pv_%2f_layouts%2fWSS%2fWSSC.V4.DMS.Publishing%2fView%2fCloseItemPage.aspx%3fclickCurrentRubric%3dtrue</w:t>
      </w:r>
      <w:r w:rsidRPr="00F526C3">
        <w:rPr>
          <w:rFonts w:cs="Consolas"/>
          <w:color w:val="000000"/>
          <w:highlight w:val="yellow"/>
          <w:lang w:val="en-US"/>
        </w:rPr>
        <w:t>"</w:t>
      </w:r>
      <w:r w:rsidRPr="0048717F">
        <w:rPr>
          <w:rFonts w:cs="Consolas"/>
          <w:color w:val="0000FF"/>
          <w:highlight w:val="white"/>
          <w:lang w:val="en-US"/>
        </w:rPr>
        <w:t xml:space="preserve"> /&gt;</w:t>
      </w:r>
    </w:p>
    <w:p w14:paraId="3FE8FB3C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 xml:space="preserve">    &lt;/</w:t>
      </w:r>
      <w:r w:rsidRPr="0048717F">
        <w:rPr>
          <w:rFonts w:cs="Consolas"/>
          <w:color w:val="A31515"/>
          <w:highlight w:val="white"/>
          <w:lang w:val="en-US"/>
        </w:rPr>
        <w:t>list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67FB0091" w14:textId="77777777" w:rsidR="00053655" w:rsidRPr="0048717F" w:rsidRDefault="00053655" w:rsidP="00053655">
      <w:pPr>
        <w:autoSpaceDE w:val="0"/>
        <w:autoSpaceDN w:val="0"/>
        <w:adjustRightInd w:val="0"/>
        <w:rPr>
          <w:rFonts w:cs="Consolas"/>
          <w:color w:val="000000"/>
          <w:highlight w:val="white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 xml:space="preserve">  &lt;/</w:t>
      </w:r>
      <w:r w:rsidRPr="0048717F">
        <w:rPr>
          <w:rFonts w:cs="Consolas"/>
          <w:color w:val="A31515"/>
          <w:highlight w:val="white"/>
          <w:lang w:val="en-US"/>
        </w:rPr>
        <w:t>web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2351975D" w14:textId="77777777" w:rsidR="00053655" w:rsidRDefault="00053655" w:rsidP="00053655">
      <w:pPr>
        <w:autoSpaceDE w:val="0"/>
        <w:autoSpaceDN w:val="0"/>
        <w:adjustRightInd w:val="0"/>
        <w:rPr>
          <w:rFonts w:cs="Consolas"/>
          <w:color w:val="0000FF"/>
          <w:lang w:val="en-US"/>
        </w:rPr>
      </w:pPr>
      <w:r w:rsidRPr="0048717F">
        <w:rPr>
          <w:rFonts w:cs="Consolas"/>
          <w:color w:val="0000FF"/>
          <w:highlight w:val="white"/>
          <w:lang w:val="en-US"/>
        </w:rPr>
        <w:t>&lt;/</w:t>
      </w:r>
      <w:r w:rsidRPr="0048717F">
        <w:rPr>
          <w:rFonts w:cs="Consolas"/>
          <w:color w:val="A31515"/>
          <w:highlight w:val="white"/>
          <w:lang w:val="en-US"/>
        </w:rPr>
        <w:t>links</w:t>
      </w:r>
      <w:r w:rsidRPr="0048717F">
        <w:rPr>
          <w:rFonts w:cs="Consolas"/>
          <w:color w:val="0000FF"/>
          <w:highlight w:val="white"/>
          <w:lang w:val="en-US"/>
        </w:rPr>
        <w:t>&gt;</w:t>
      </w:r>
    </w:p>
    <w:p w14:paraId="4AA198B4" w14:textId="77777777" w:rsidR="0069390B" w:rsidRDefault="0069390B" w:rsidP="0069390B">
      <w:pPr>
        <w:pStyle w:val="Heading2"/>
      </w:pPr>
      <w:bookmarkStart w:id="178" w:name="_Toc186300310"/>
      <w:r w:rsidRPr="00BF6ADA">
        <w:t>Создание дочернего (любого) документа из карточки</w:t>
      </w:r>
      <w:bookmarkEnd w:id="178"/>
    </w:p>
    <w:p w14:paraId="346C066F" w14:textId="77777777" w:rsidR="0069390B" w:rsidRDefault="0069390B" w:rsidP="0069390B">
      <w:pPr>
        <w:rPr>
          <w:bCs/>
        </w:rPr>
      </w:pPr>
      <w:r w:rsidRPr="0036293F">
        <w:rPr>
          <w:bCs/>
        </w:rPr>
        <w:t>Настройка ссылки на создание дочернего документа</w:t>
      </w:r>
    </w:p>
    <w:p w14:paraId="2F3FB062" w14:textId="77777777" w:rsidR="0069390B" w:rsidRPr="009F07B6" w:rsidRDefault="0069390B" w:rsidP="0069390B">
      <w:pPr>
        <w:rPr>
          <w:bCs/>
        </w:rPr>
      </w:pPr>
      <w:r>
        <w:rPr>
          <w:bCs/>
        </w:rPr>
        <w:t xml:space="preserve">В </w:t>
      </w:r>
      <w:r w:rsidRPr="0036293F">
        <w:rPr>
          <w:bCs/>
        </w:rPr>
        <w:t xml:space="preserve">константе ListForms_Links </w:t>
      </w:r>
      <w:r>
        <w:rPr>
          <w:bCs/>
        </w:rPr>
        <w:t xml:space="preserve">меняется атрибут </w:t>
      </w:r>
      <w:r w:rsidRPr="0036293F">
        <w:rPr>
          <w:bCs/>
        </w:rPr>
        <w:t>scriptSource</w:t>
      </w:r>
      <w:r>
        <w:rPr>
          <w:bCs/>
        </w:rPr>
        <w:t xml:space="preserve"> для ссылок на создание дочернего документа.</w:t>
      </w:r>
    </w:p>
    <w:p w14:paraId="395E7432" w14:textId="77777777" w:rsidR="0069390B" w:rsidRPr="009F07B6" w:rsidRDefault="0069390B" w:rsidP="0069390B">
      <w:r>
        <w:t xml:space="preserve">До </w:t>
      </w:r>
      <w:r>
        <w:rPr>
          <w:lang w:val="en-US"/>
        </w:rPr>
        <w:t>Docs</w:t>
      </w:r>
      <w:r w:rsidRPr="009F07B6">
        <w:t>5:</w:t>
      </w:r>
    </w:p>
    <w:p w14:paraId="779C7EC6" w14:textId="77777777" w:rsidR="0069390B" w:rsidRPr="009F07B6" w:rsidRDefault="0069390B" w:rsidP="0069390B">
      <w:pPr>
        <w:spacing w:line="276" w:lineRule="auto"/>
        <w:contextualSpacing/>
        <w:rPr>
          <w:rFonts w:ascii="Consolas" w:hAnsi="Consolas" w:cs="Consolas"/>
          <w:color w:val="0000FF"/>
          <w:sz w:val="19"/>
          <w:szCs w:val="19"/>
        </w:rPr>
      </w:pPr>
      <w:r w:rsidRPr="009F07B6">
        <w:rPr>
          <w:rFonts w:ascii="Consolas" w:hAnsi="Consolas" w:cs="Consolas"/>
          <w:color w:val="0000FF"/>
          <w:sz w:val="19"/>
          <w:szCs w:val="19"/>
        </w:rPr>
        <w:t>&lt;</w:t>
      </w:r>
      <w:r w:rsidRPr="009F07B6">
        <w:rPr>
          <w:rFonts w:ascii="Consolas" w:hAnsi="Consolas" w:cs="Consolas"/>
          <w:color w:val="A31515"/>
          <w:sz w:val="19"/>
          <w:szCs w:val="19"/>
          <w:lang w:val="en-US"/>
        </w:rPr>
        <w:t>link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title</w:t>
      </w:r>
      <w:r w:rsidRPr="009F07B6">
        <w:rPr>
          <w:rFonts w:ascii="Consolas" w:hAnsi="Consolas" w:cs="Consolas"/>
          <w:color w:val="0000FF"/>
          <w:sz w:val="19"/>
          <w:szCs w:val="19"/>
        </w:rPr>
        <w:t>=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</w:rPr>
        <w:t>Создать что-то дочернее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onclick</w:t>
      </w:r>
      <w:r w:rsidRPr="009F07B6">
        <w:rPr>
          <w:rFonts w:ascii="Consolas" w:hAnsi="Consolas" w:cs="Consolas"/>
          <w:color w:val="0000FF"/>
          <w:sz w:val="19"/>
          <w:szCs w:val="19"/>
        </w:rPr>
        <w:t>=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CreateChildDocument</w:t>
      </w:r>
      <w:r w:rsidRPr="009F07B6">
        <w:rPr>
          <w:rFonts w:ascii="Consolas" w:hAnsi="Consolas" w:cs="Consolas"/>
          <w:color w:val="0000FF"/>
          <w:sz w:val="19"/>
          <w:szCs w:val="19"/>
        </w:rPr>
        <w:t>('{0}','{1}','{2}', '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edms</w:t>
      </w:r>
      <w:r w:rsidRPr="009F07B6">
        <w:rPr>
          <w:rFonts w:ascii="Consolas" w:hAnsi="Consolas" w:cs="Consolas"/>
          <w:color w:val="0000FF"/>
          <w:sz w:val="19"/>
          <w:szCs w:val="19"/>
        </w:rPr>
        <w:t>_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F07B6">
        <w:rPr>
          <w:rFonts w:ascii="Consolas" w:hAnsi="Consolas" w:cs="Consolas"/>
          <w:color w:val="0000FF"/>
          <w:sz w:val="19"/>
          <w:szCs w:val="19"/>
        </w:rPr>
        <w:t>_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instructions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'); 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9F07B6">
        <w:rPr>
          <w:rFonts w:ascii="Consolas" w:hAnsi="Consolas" w:cs="Consolas"/>
          <w:color w:val="0000FF"/>
          <w:sz w:val="19"/>
          <w:szCs w:val="19"/>
        </w:rPr>
        <w:t>;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scriptSource</w:t>
      </w:r>
      <w:r w:rsidRPr="009F07B6">
        <w:rPr>
          <w:rFonts w:ascii="Consolas" w:hAnsi="Consolas" w:cs="Consolas"/>
          <w:color w:val="0000FF"/>
          <w:sz w:val="19"/>
          <w:szCs w:val="19"/>
        </w:rPr>
        <w:t>=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/_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LAYOUTS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WSS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WSSC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V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4.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DMS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EDMS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CreateChildDocument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CreateChildDocument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</w:rPr>
        <w:t>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js</w:t>
      </w:r>
      <w:r w:rsidRPr="009F07B6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14:paraId="49B85F40" w14:textId="77777777" w:rsidR="0069390B" w:rsidRPr="009F07B6" w:rsidRDefault="0069390B" w:rsidP="0069390B">
      <w:r>
        <w:t xml:space="preserve">Начиная с </w:t>
      </w:r>
      <w:r>
        <w:rPr>
          <w:lang w:val="en-US"/>
        </w:rPr>
        <w:t>Docs</w:t>
      </w:r>
      <w:r w:rsidRPr="009F07B6">
        <w:t>5:</w:t>
      </w:r>
    </w:p>
    <w:p w14:paraId="412AF4B0" w14:textId="77777777" w:rsidR="0069390B" w:rsidRPr="00DD7E3D" w:rsidRDefault="0069390B" w:rsidP="0069390B">
      <w:pPr>
        <w:spacing w:line="276" w:lineRule="auto"/>
        <w:contextualSpacing/>
        <w:rPr>
          <w:rFonts w:ascii="Consolas" w:hAnsi="Consolas" w:cs="Consolas"/>
          <w:color w:val="0000FF"/>
          <w:sz w:val="19"/>
          <w:szCs w:val="19"/>
        </w:rPr>
      </w:pPr>
      <w:r w:rsidRPr="00DD7E3D">
        <w:rPr>
          <w:rFonts w:ascii="Consolas" w:hAnsi="Consolas" w:cs="Consolas"/>
          <w:color w:val="0000FF"/>
          <w:sz w:val="19"/>
          <w:szCs w:val="19"/>
        </w:rPr>
        <w:t>&lt;</w:t>
      </w:r>
      <w:r w:rsidRPr="009F07B6">
        <w:rPr>
          <w:rFonts w:ascii="Consolas" w:hAnsi="Consolas" w:cs="Consolas"/>
          <w:color w:val="A31515"/>
          <w:sz w:val="19"/>
          <w:szCs w:val="19"/>
          <w:lang w:val="en-US"/>
        </w:rPr>
        <w:t>link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title</w:t>
      </w:r>
      <w:r w:rsidRPr="00DD7E3D">
        <w:rPr>
          <w:rFonts w:ascii="Consolas" w:hAnsi="Consolas" w:cs="Consolas"/>
          <w:color w:val="0000FF"/>
          <w:sz w:val="19"/>
          <w:szCs w:val="19"/>
        </w:rPr>
        <w:t>=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</w:rPr>
        <w:t>Создать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0000FF"/>
          <w:sz w:val="19"/>
          <w:szCs w:val="19"/>
        </w:rPr>
        <w:t>что</w:t>
      </w:r>
      <w:r w:rsidRPr="00DD7E3D">
        <w:rPr>
          <w:rFonts w:ascii="Consolas" w:hAnsi="Consolas" w:cs="Consolas"/>
          <w:color w:val="0000FF"/>
          <w:sz w:val="19"/>
          <w:szCs w:val="19"/>
        </w:rPr>
        <w:t>-</w:t>
      </w:r>
      <w:r w:rsidRPr="009F07B6">
        <w:rPr>
          <w:rFonts w:ascii="Consolas" w:hAnsi="Consolas" w:cs="Consolas"/>
          <w:color w:val="0000FF"/>
          <w:sz w:val="19"/>
          <w:szCs w:val="19"/>
        </w:rPr>
        <w:t>то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0000FF"/>
          <w:sz w:val="19"/>
          <w:szCs w:val="19"/>
        </w:rPr>
        <w:t>дочернее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onclick</w:t>
      </w:r>
      <w:r w:rsidRPr="00DD7E3D">
        <w:rPr>
          <w:rFonts w:ascii="Consolas" w:hAnsi="Consolas" w:cs="Consolas"/>
          <w:color w:val="0000FF"/>
          <w:sz w:val="19"/>
          <w:szCs w:val="19"/>
        </w:rPr>
        <w:t>=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CreateChildDocument</w:t>
      </w:r>
      <w:r w:rsidRPr="00DD7E3D">
        <w:rPr>
          <w:rFonts w:ascii="Consolas" w:hAnsi="Consolas" w:cs="Consolas"/>
          <w:color w:val="0000FF"/>
          <w:sz w:val="19"/>
          <w:szCs w:val="19"/>
        </w:rPr>
        <w:t>('{0}','{1}','{2}', '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edms</w:t>
      </w:r>
      <w:r w:rsidRPr="00DD7E3D">
        <w:rPr>
          <w:rFonts w:ascii="Consolas" w:hAnsi="Consolas" w:cs="Consolas"/>
          <w:color w:val="0000FF"/>
          <w:sz w:val="19"/>
          <w:szCs w:val="19"/>
        </w:rPr>
        <w:t>_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D7E3D">
        <w:rPr>
          <w:rFonts w:ascii="Consolas" w:hAnsi="Consolas" w:cs="Consolas"/>
          <w:color w:val="0000FF"/>
          <w:sz w:val="19"/>
          <w:szCs w:val="19"/>
        </w:rPr>
        <w:t>_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instructions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'); 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DD7E3D">
        <w:rPr>
          <w:rFonts w:ascii="Consolas" w:hAnsi="Consolas" w:cs="Consolas"/>
          <w:color w:val="0000FF"/>
          <w:sz w:val="19"/>
          <w:szCs w:val="19"/>
        </w:rPr>
        <w:t>;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DD7E3D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9F07B6">
        <w:rPr>
          <w:rFonts w:ascii="Consolas" w:hAnsi="Consolas" w:cs="Consolas"/>
          <w:color w:val="FF0000"/>
          <w:sz w:val="19"/>
          <w:szCs w:val="19"/>
          <w:lang w:val="en-US"/>
        </w:rPr>
        <w:t>scriptSource</w:t>
      </w:r>
      <w:r w:rsidRPr="00DD7E3D">
        <w:rPr>
          <w:rFonts w:ascii="Consolas" w:hAnsi="Consolas" w:cs="Consolas"/>
          <w:color w:val="0000FF"/>
          <w:sz w:val="19"/>
          <w:szCs w:val="19"/>
        </w:rPr>
        <w:t>=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DMS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EDMS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CreateChildDocument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js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/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CreateChildDocument</w:t>
      </w:r>
      <w:r w:rsidRPr="00DD7E3D">
        <w:rPr>
          <w:rFonts w:ascii="Consolas" w:hAnsi="Consolas" w:cs="Consolas"/>
          <w:color w:val="0000FF"/>
          <w:sz w:val="19"/>
          <w:szCs w:val="19"/>
          <w:highlight w:val="yellow"/>
        </w:rPr>
        <w:t>.</w:t>
      </w:r>
      <w:r w:rsidRPr="009F07B6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js</w:t>
      </w:r>
      <w:r w:rsidRPr="00DD7E3D">
        <w:rPr>
          <w:rFonts w:ascii="Consolas" w:hAnsi="Consolas" w:cs="Consolas"/>
          <w:color w:val="000000"/>
          <w:sz w:val="19"/>
          <w:szCs w:val="19"/>
        </w:rPr>
        <w:t>"</w:t>
      </w:r>
      <w:r w:rsidRPr="00DD7E3D">
        <w:rPr>
          <w:rFonts w:ascii="Consolas" w:hAnsi="Consolas" w:cs="Consolas"/>
          <w:color w:val="0000FF"/>
          <w:sz w:val="19"/>
          <w:szCs w:val="19"/>
        </w:rPr>
        <w:t>/&gt;</w:t>
      </w:r>
    </w:p>
    <w:p w14:paraId="27F9E6FF" w14:textId="77777777" w:rsidR="0069390B" w:rsidRDefault="0069390B" w:rsidP="0069390B">
      <w:pPr>
        <w:pStyle w:val="Heading2"/>
      </w:pPr>
      <w:bookmarkStart w:id="179" w:name="_Toc186300311"/>
      <w:commentRangeStart w:id="180"/>
      <w:r w:rsidRPr="009F07B6">
        <w:lastRenderedPageBreak/>
        <w:t>Вывод произвольного поля в заголовок карточки документа</w:t>
      </w:r>
      <w:bookmarkEnd w:id="179"/>
      <w:commentRangeEnd w:id="180"/>
      <w:r w:rsidR="00A44D13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180"/>
      </w:r>
    </w:p>
    <w:p w14:paraId="391F7D0F" w14:textId="77777777" w:rsidR="0069390B" w:rsidRDefault="0069390B" w:rsidP="0069390B">
      <w:r>
        <w:t>Константа</w:t>
      </w:r>
      <w:r w:rsidRPr="00244EB8">
        <w:t xml:space="preserve"> </w:t>
      </w:r>
      <w:r w:rsidRPr="00244EB8">
        <w:rPr>
          <w:lang w:val="en-US"/>
        </w:rPr>
        <w:t>WSSC</w:t>
      </w:r>
      <w:r w:rsidRPr="009F07B6">
        <w:t>.</w:t>
      </w:r>
      <w:r w:rsidRPr="00244EB8">
        <w:rPr>
          <w:lang w:val="en-US"/>
        </w:rPr>
        <w:t>V</w:t>
      </w:r>
      <w:r w:rsidRPr="009F07B6">
        <w:t>4.</w:t>
      </w:r>
      <w:r w:rsidRPr="00244EB8">
        <w:rPr>
          <w:lang w:val="en-US"/>
        </w:rPr>
        <w:t>DMS</w:t>
      </w:r>
      <w:r w:rsidRPr="009F07B6">
        <w:t>.</w:t>
      </w:r>
      <w:r w:rsidRPr="00244EB8">
        <w:rPr>
          <w:lang w:val="en-US"/>
        </w:rPr>
        <w:t>Controls</w:t>
      </w:r>
      <w:r w:rsidRPr="009F07B6">
        <w:t>.</w:t>
      </w:r>
      <w:r w:rsidRPr="00244EB8">
        <w:rPr>
          <w:lang w:val="en-US"/>
        </w:rPr>
        <w:t>StageCtrl</w:t>
      </w:r>
      <w:r w:rsidRPr="009F07B6">
        <w:t>.</w:t>
      </w:r>
      <w:r w:rsidRPr="00244EB8">
        <w:rPr>
          <w:lang w:val="en-US"/>
        </w:rPr>
        <w:t>Title</w:t>
      </w:r>
      <w:r w:rsidRPr="009F07B6">
        <w:t>_</w:t>
      </w:r>
      <w:r w:rsidRPr="00244EB8">
        <w:rPr>
          <w:lang w:val="en-US"/>
        </w:rPr>
        <w:t>Field</w:t>
      </w:r>
      <w:r>
        <w:t xml:space="preserve"> начиная с </w:t>
      </w:r>
      <w:r>
        <w:rPr>
          <w:lang w:val="en-US"/>
        </w:rPr>
        <w:t>Docs</w:t>
      </w:r>
      <w:r w:rsidRPr="009F07B6">
        <w:t xml:space="preserve">5 </w:t>
      </w:r>
      <w:r>
        <w:t xml:space="preserve">имеет системное название </w:t>
      </w:r>
      <w:r w:rsidRPr="00244EB8">
        <w:t>WSSDocs.DMS.Controls.StageCtrl.Title_Field</w:t>
      </w:r>
      <w:r>
        <w:t>.</w:t>
      </w:r>
    </w:p>
    <w:p w14:paraId="387D8340" w14:textId="77777777" w:rsidR="004B746C" w:rsidRDefault="004B746C" w:rsidP="00DD7E3D">
      <w:pPr>
        <w:pStyle w:val="Heading2"/>
      </w:pPr>
      <w:bookmarkStart w:id="181" w:name="_Toc186300312"/>
      <w:commentRangeStart w:id="182"/>
      <w:r w:rsidRPr="00E847D8">
        <w:t>Статистика просмотра файла</w:t>
      </w:r>
      <w:bookmarkEnd w:id="181"/>
      <w:commentRangeEnd w:id="182"/>
      <w:r w:rsidR="00080B67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182"/>
      </w:r>
    </w:p>
    <w:p w14:paraId="4220F91B" w14:textId="77777777" w:rsidR="004B746C" w:rsidRDefault="004B746C" w:rsidP="004B746C">
      <w:r w:rsidRPr="009F07B6">
        <w:t>В константах системы (</w:t>
      </w:r>
      <w:r w:rsidRPr="000030ED">
        <w:rPr>
          <w:lang w:val="en-US"/>
        </w:rPr>
        <w:t>WSSC</w:t>
      </w:r>
      <w:r w:rsidRPr="009F07B6">
        <w:t>_</w:t>
      </w:r>
      <w:r w:rsidRPr="000030ED">
        <w:rPr>
          <w:lang w:val="en-US"/>
        </w:rPr>
        <w:t>ConstsList</w:t>
      </w:r>
      <w:r w:rsidRPr="009F07B6">
        <w:t xml:space="preserve"> на основном узле) в элемент с системным навзанием «</w:t>
      </w:r>
      <w:r w:rsidRPr="000030ED">
        <w:rPr>
          <w:lang w:val="en-US"/>
        </w:rPr>
        <w:t>ListForms</w:t>
      </w:r>
      <w:r w:rsidRPr="009F07B6">
        <w:t>_</w:t>
      </w:r>
      <w:r w:rsidRPr="000030ED">
        <w:rPr>
          <w:lang w:val="en-US"/>
        </w:rPr>
        <w:t>Links</w:t>
      </w:r>
      <w:r w:rsidRPr="009F07B6">
        <w:t>» добавить в тулбар докум</w:t>
      </w:r>
      <w:r>
        <w:t>ента ссылку на отчёт по файлам.</w:t>
      </w:r>
    </w:p>
    <w:p w14:paraId="060145E5" w14:textId="77777777" w:rsidR="004B746C" w:rsidRPr="009F07B6" w:rsidRDefault="004B746C" w:rsidP="004B746C">
      <w:r>
        <w:t>До</w:t>
      </w:r>
      <w:r w:rsidRPr="009F07B6">
        <w:t xml:space="preserve"> </w:t>
      </w:r>
      <w:r>
        <w:rPr>
          <w:lang w:val="en-US"/>
        </w:rPr>
        <w:t>Docs</w:t>
      </w:r>
      <w:r w:rsidRPr="009F07B6">
        <w:t>5:</w:t>
      </w:r>
    </w:p>
    <w:p w14:paraId="79E327CC" w14:textId="77777777" w:rsidR="004B746C" w:rsidRPr="009F07B6" w:rsidRDefault="004B746C" w:rsidP="004B746C">
      <w:r w:rsidRPr="009F07B6">
        <w:t>&lt;</w:t>
      </w:r>
      <w:r w:rsidRPr="000030ED">
        <w:rPr>
          <w:lang w:val="en-US"/>
        </w:rPr>
        <w:t>link</w:t>
      </w:r>
      <w:r w:rsidRPr="009F07B6">
        <w:t xml:space="preserve"> </w:t>
      </w:r>
      <w:r w:rsidRPr="000030ED">
        <w:rPr>
          <w:lang w:val="en-US"/>
        </w:rPr>
        <w:t>title</w:t>
      </w:r>
      <w:r w:rsidRPr="009F07B6">
        <w:t xml:space="preserve">="Статистика просмотра файла" </w:t>
      </w:r>
      <w:r w:rsidRPr="000030ED">
        <w:rPr>
          <w:lang w:val="en-US"/>
        </w:rPr>
        <w:t>url</w:t>
      </w:r>
      <w:r w:rsidRPr="009F07B6">
        <w:t>="</w:t>
      </w:r>
      <w:r w:rsidRPr="009F07B6">
        <w:rPr>
          <w:highlight w:val="yellow"/>
        </w:rPr>
        <w:t>/_</w:t>
      </w:r>
      <w:r w:rsidRPr="009F07B6">
        <w:rPr>
          <w:highlight w:val="yellow"/>
          <w:lang w:val="en-US"/>
        </w:rPr>
        <w:t>LAYOUTS</w:t>
      </w:r>
      <w:r w:rsidRPr="009F07B6">
        <w:rPr>
          <w:highlight w:val="yellow"/>
        </w:rPr>
        <w:t>/</w:t>
      </w:r>
      <w:r w:rsidRPr="009F07B6">
        <w:rPr>
          <w:highlight w:val="yellow"/>
          <w:lang w:val="en-US"/>
        </w:rPr>
        <w:t>WSS</w:t>
      </w:r>
      <w:r w:rsidRPr="009F07B6">
        <w:rPr>
          <w:highlight w:val="yellow"/>
        </w:rPr>
        <w:t>/</w:t>
      </w:r>
      <w:r w:rsidRPr="009F07B6">
        <w:rPr>
          <w:highlight w:val="yellow"/>
          <w:lang w:val="en-US"/>
        </w:rPr>
        <w:t>WSSC</w:t>
      </w:r>
      <w:r w:rsidRPr="009F07B6">
        <w:rPr>
          <w:highlight w:val="yellow"/>
        </w:rPr>
        <w:t>.</w:t>
      </w:r>
      <w:r w:rsidRPr="009F07B6">
        <w:rPr>
          <w:highlight w:val="yellow"/>
          <w:lang w:val="en-US"/>
        </w:rPr>
        <w:t>V</w:t>
      </w:r>
      <w:r w:rsidRPr="009F07B6">
        <w:rPr>
          <w:highlight w:val="yellow"/>
        </w:rPr>
        <w:t>4.</w:t>
      </w:r>
      <w:r w:rsidRPr="009F07B6">
        <w:rPr>
          <w:highlight w:val="yellow"/>
          <w:lang w:val="en-US"/>
        </w:rPr>
        <w:t>DMS</w:t>
      </w:r>
      <w:r w:rsidRPr="009F07B6">
        <w:rPr>
          <w:highlight w:val="yellow"/>
        </w:rPr>
        <w:t>.</w:t>
      </w:r>
      <w:r w:rsidRPr="009F07B6">
        <w:rPr>
          <w:highlight w:val="yellow"/>
          <w:lang w:val="en-US"/>
        </w:rPr>
        <w:t>Reports</w:t>
      </w:r>
      <w:r w:rsidRPr="009F07B6">
        <w:rPr>
          <w:highlight w:val="yellow"/>
        </w:rPr>
        <w:t>/</w:t>
      </w:r>
      <w:r w:rsidRPr="009F07B6">
        <w:rPr>
          <w:highlight w:val="yellow"/>
          <w:lang w:val="en-US"/>
        </w:rPr>
        <w:t>FileTracking</w:t>
      </w:r>
      <w:r w:rsidRPr="009F07B6">
        <w:rPr>
          <w:highlight w:val="yellow"/>
        </w:rPr>
        <w:t>/</w:t>
      </w:r>
      <w:r w:rsidRPr="009F07B6">
        <w:rPr>
          <w:highlight w:val="yellow"/>
          <w:lang w:val="en-US"/>
        </w:rPr>
        <w:t>FileActivityStatistics</w:t>
      </w:r>
      <w:r w:rsidRPr="009F07B6">
        <w:rPr>
          <w:highlight w:val="yellow"/>
        </w:rPr>
        <w:t>.</w:t>
      </w:r>
      <w:r w:rsidRPr="009F07B6">
        <w:rPr>
          <w:highlight w:val="yellow"/>
          <w:lang w:val="en-US"/>
        </w:rPr>
        <w:t>aspx</w:t>
      </w:r>
      <w:r w:rsidRPr="009F07B6">
        <w:rPr>
          <w:highlight w:val="yellow"/>
        </w:rPr>
        <w:t>?</w:t>
      </w:r>
      <w:r w:rsidRPr="009F07B6">
        <w:rPr>
          <w:highlight w:val="yellow"/>
          <w:lang w:val="en-US"/>
        </w:rPr>
        <w:t>webID</w:t>
      </w:r>
      <w:r w:rsidRPr="009F07B6">
        <w:rPr>
          <w:highlight w:val="yellow"/>
        </w:rPr>
        <w:t>={0}&amp;</w:t>
      </w:r>
      <w:r w:rsidRPr="009F07B6">
        <w:rPr>
          <w:highlight w:val="yellow"/>
          <w:lang w:val="en-US"/>
        </w:rPr>
        <w:t>amp</w:t>
      </w:r>
      <w:r w:rsidRPr="009F07B6">
        <w:rPr>
          <w:highlight w:val="yellow"/>
        </w:rPr>
        <w:t>;</w:t>
      </w:r>
      <w:r w:rsidRPr="009F07B6">
        <w:rPr>
          <w:highlight w:val="yellow"/>
          <w:lang w:val="en-US"/>
        </w:rPr>
        <w:t>listID</w:t>
      </w:r>
      <w:r w:rsidRPr="009F07B6">
        <w:rPr>
          <w:highlight w:val="yellow"/>
        </w:rPr>
        <w:t>={1}&amp;</w:t>
      </w:r>
      <w:r w:rsidRPr="009F07B6">
        <w:rPr>
          <w:highlight w:val="yellow"/>
          <w:lang w:val="en-US"/>
        </w:rPr>
        <w:t>amp</w:t>
      </w:r>
      <w:r w:rsidRPr="009F07B6">
        <w:rPr>
          <w:highlight w:val="yellow"/>
        </w:rPr>
        <w:t>;</w:t>
      </w:r>
      <w:r w:rsidRPr="009F07B6">
        <w:rPr>
          <w:highlight w:val="yellow"/>
          <w:lang w:val="en-US"/>
        </w:rPr>
        <w:t>itemID</w:t>
      </w:r>
      <w:r w:rsidRPr="009F07B6">
        <w:rPr>
          <w:highlight w:val="yellow"/>
        </w:rPr>
        <w:t>={2}&amp;</w:t>
      </w:r>
      <w:r w:rsidRPr="009F07B6">
        <w:rPr>
          <w:highlight w:val="yellow"/>
          <w:lang w:val="en-US"/>
        </w:rPr>
        <w:t>amp</w:t>
      </w:r>
      <w:r w:rsidRPr="009F07B6">
        <w:rPr>
          <w:highlight w:val="yellow"/>
        </w:rPr>
        <w:t>;</w:t>
      </w:r>
      <w:r w:rsidRPr="009F07B6">
        <w:rPr>
          <w:highlight w:val="yellow"/>
          <w:lang w:val="en-US"/>
        </w:rPr>
        <w:t>settingName</w:t>
      </w:r>
      <w:r w:rsidRPr="009F07B6">
        <w:rPr>
          <w:highlight w:val="yellow"/>
        </w:rPr>
        <w:t>=</w:t>
      </w:r>
      <w:r w:rsidRPr="009F07B6">
        <w:rPr>
          <w:highlight w:val="yellow"/>
          <w:lang w:val="en-US"/>
        </w:rPr>
        <w:t>FileActivityStatistics</w:t>
      </w:r>
      <w:r w:rsidRPr="009F07B6">
        <w:t>" /&gt;</w:t>
      </w:r>
    </w:p>
    <w:p w14:paraId="1A7AB380" w14:textId="77777777" w:rsidR="004B746C" w:rsidRPr="009F07B6" w:rsidRDefault="004B746C" w:rsidP="004B746C">
      <w:r>
        <w:t xml:space="preserve">Начиная с </w:t>
      </w:r>
      <w:r>
        <w:rPr>
          <w:lang w:val="en-US"/>
        </w:rPr>
        <w:t>Docs</w:t>
      </w:r>
      <w:r w:rsidRPr="009F07B6">
        <w:t>5</w:t>
      </w:r>
      <w:r>
        <w:t>:</w:t>
      </w:r>
    </w:p>
    <w:p w14:paraId="731D7E78" w14:textId="43A8D7B7" w:rsidR="004B746C" w:rsidRPr="00DD7E3D" w:rsidRDefault="004B746C" w:rsidP="00A32214">
      <w:r w:rsidRPr="009F07B6">
        <w:t xml:space="preserve">  </w:t>
      </w:r>
      <w:r w:rsidRPr="00DD7E3D">
        <w:t>&lt;</w:t>
      </w:r>
      <w:r w:rsidRPr="000030ED">
        <w:rPr>
          <w:lang w:val="en-US"/>
        </w:rPr>
        <w:t>link</w:t>
      </w:r>
      <w:r w:rsidRPr="00DD7E3D">
        <w:t xml:space="preserve"> </w:t>
      </w:r>
      <w:r w:rsidRPr="000030ED">
        <w:rPr>
          <w:lang w:val="en-US"/>
        </w:rPr>
        <w:t>title</w:t>
      </w:r>
      <w:r w:rsidRPr="00DD7E3D">
        <w:t>="</w:t>
      </w:r>
      <w:r w:rsidRPr="009F07B6">
        <w:t>Статистика</w:t>
      </w:r>
      <w:r w:rsidRPr="00DD7E3D">
        <w:t xml:space="preserve"> </w:t>
      </w:r>
      <w:r w:rsidRPr="009F07B6">
        <w:t>просмотра</w:t>
      </w:r>
      <w:r w:rsidRPr="00DD7E3D">
        <w:t xml:space="preserve"> </w:t>
      </w:r>
      <w:r w:rsidRPr="009F07B6">
        <w:t>файла</w:t>
      </w:r>
      <w:r w:rsidRPr="00DD7E3D">
        <w:t xml:space="preserve">" </w:t>
      </w:r>
      <w:r w:rsidRPr="000030ED">
        <w:rPr>
          <w:lang w:val="en-US"/>
        </w:rPr>
        <w:t>url</w:t>
      </w:r>
      <w:r w:rsidRPr="00DD7E3D">
        <w:t>="</w:t>
      </w:r>
      <w:r w:rsidRPr="00DD7E3D">
        <w:rPr>
          <w:highlight w:val="yellow"/>
        </w:rPr>
        <w:t>/</w:t>
      </w:r>
      <w:r w:rsidRPr="009F07B6">
        <w:rPr>
          <w:highlight w:val="yellow"/>
          <w:lang w:val="en-US"/>
        </w:rPr>
        <w:t>DMS</w:t>
      </w:r>
      <w:r w:rsidRPr="00DD7E3D">
        <w:rPr>
          <w:highlight w:val="yellow"/>
        </w:rPr>
        <w:t>.</w:t>
      </w:r>
      <w:r w:rsidRPr="009F07B6">
        <w:rPr>
          <w:highlight w:val="yellow"/>
          <w:lang w:val="en-US"/>
        </w:rPr>
        <w:t>Reports</w:t>
      </w:r>
      <w:r w:rsidRPr="00DD7E3D">
        <w:rPr>
          <w:highlight w:val="yellow"/>
        </w:rPr>
        <w:t>/</w:t>
      </w:r>
      <w:r w:rsidRPr="009F07B6">
        <w:rPr>
          <w:highlight w:val="yellow"/>
          <w:lang w:val="en-US"/>
        </w:rPr>
        <w:t>FileTracking</w:t>
      </w:r>
      <w:r w:rsidRPr="00DD7E3D">
        <w:rPr>
          <w:highlight w:val="yellow"/>
        </w:rPr>
        <w:t>/</w:t>
      </w:r>
      <w:r w:rsidRPr="009F07B6">
        <w:rPr>
          <w:highlight w:val="yellow"/>
          <w:lang w:val="en-US"/>
        </w:rPr>
        <w:t>FileActivityStatistics</w:t>
      </w:r>
      <w:r w:rsidRPr="00DD7E3D">
        <w:rPr>
          <w:highlight w:val="yellow"/>
        </w:rPr>
        <w:t>?</w:t>
      </w:r>
      <w:r w:rsidRPr="009F07B6">
        <w:rPr>
          <w:highlight w:val="yellow"/>
          <w:lang w:val="en-US"/>
        </w:rPr>
        <w:t>webID</w:t>
      </w:r>
      <w:r w:rsidRPr="00DD7E3D">
        <w:rPr>
          <w:highlight w:val="yellow"/>
        </w:rPr>
        <w:t>={0}&amp;</w:t>
      </w:r>
      <w:r w:rsidRPr="009F07B6">
        <w:rPr>
          <w:highlight w:val="yellow"/>
          <w:lang w:val="en-US"/>
        </w:rPr>
        <w:t>amp</w:t>
      </w:r>
      <w:r w:rsidRPr="00DD7E3D">
        <w:rPr>
          <w:highlight w:val="yellow"/>
        </w:rPr>
        <w:t>;</w:t>
      </w:r>
      <w:r w:rsidRPr="009F07B6">
        <w:rPr>
          <w:highlight w:val="yellow"/>
          <w:lang w:val="en-US"/>
        </w:rPr>
        <w:t>listID</w:t>
      </w:r>
      <w:r w:rsidRPr="00DD7E3D">
        <w:rPr>
          <w:highlight w:val="yellow"/>
        </w:rPr>
        <w:t>={1}&amp;</w:t>
      </w:r>
      <w:r w:rsidRPr="009F07B6">
        <w:rPr>
          <w:highlight w:val="yellow"/>
          <w:lang w:val="en-US"/>
        </w:rPr>
        <w:t>amp</w:t>
      </w:r>
      <w:r w:rsidRPr="00DD7E3D">
        <w:rPr>
          <w:highlight w:val="yellow"/>
        </w:rPr>
        <w:t>;</w:t>
      </w:r>
      <w:r w:rsidRPr="009F07B6">
        <w:rPr>
          <w:highlight w:val="yellow"/>
          <w:lang w:val="en-US"/>
        </w:rPr>
        <w:t>itemID</w:t>
      </w:r>
      <w:r w:rsidRPr="00DD7E3D">
        <w:rPr>
          <w:highlight w:val="yellow"/>
        </w:rPr>
        <w:t>={2}&amp;</w:t>
      </w:r>
      <w:r w:rsidRPr="009F07B6">
        <w:rPr>
          <w:highlight w:val="yellow"/>
          <w:lang w:val="en-US"/>
        </w:rPr>
        <w:t>amp</w:t>
      </w:r>
      <w:r w:rsidRPr="00DD7E3D">
        <w:rPr>
          <w:highlight w:val="yellow"/>
        </w:rPr>
        <w:t>;</w:t>
      </w:r>
      <w:r w:rsidRPr="009F07B6">
        <w:rPr>
          <w:highlight w:val="yellow"/>
          <w:lang w:val="en-US"/>
        </w:rPr>
        <w:t>settingName</w:t>
      </w:r>
      <w:r w:rsidRPr="00DD7E3D">
        <w:rPr>
          <w:highlight w:val="yellow"/>
        </w:rPr>
        <w:t>=</w:t>
      </w:r>
      <w:r w:rsidRPr="009F07B6">
        <w:rPr>
          <w:highlight w:val="yellow"/>
          <w:lang w:val="en-US"/>
        </w:rPr>
        <w:t>FileActivityStatistics</w:t>
      </w:r>
      <w:r w:rsidRPr="00DD7E3D">
        <w:t>" /&gt;</w:t>
      </w:r>
    </w:p>
    <w:p w14:paraId="45BED292" w14:textId="77777777" w:rsidR="00E66ED8" w:rsidRDefault="00E66ED8" w:rsidP="00E66ED8">
      <w:pPr>
        <w:pStyle w:val="Heading2"/>
      </w:pPr>
      <w:bookmarkStart w:id="183" w:name="_Toc186300313"/>
      <w:r w:rsidRPr="007F5352">
        <w:t>Отчет по статистике просмотров документа</w:t>
      </w:r>
      <w:bookmarkEnd w:id="183"/>
    </w:p>
    <w:p w14:paraId="44A109C0" w14:textId="77777777" w:rsidR="00E66ED8" w:rsidRDefault="00E66ED8" w:rsidP="00E66ED8">
      <w:r>
        <w:t>Настроить ссылку на отчет в константе настройки ссылок карточки в тулбаре</w:t>
      </w:r>
      <w:r w:rsidRPr="00392226">
        <w:t xml:space="preserve"> – </w:t>
      </w:r>
      <w:r w:rsidRPr="007F5352">
        <w:rPr>
          <w:lang w:val="en-US"/>
        </w:rPr>
        <w:t>ListForms</w:t>
      </w:r>
      <w:r w:rsidRPr="00392226">
        <w:t>_</w:t>
      </w:r>
      <w:r w:rsidRPr="007F5352">
        <w:rPr>
          <w:lang w:val="en-US"/>
        </w:rPr>
        <w:t>Links</w:t>
      </w:r>
      <w:r>
        <w:t>, где для необходимого списка указать ссылку:</w:t>
      </w:r>
    </w:p>
    <w:p w14:paraId="70FFD500" w14:textId="77777777" w:rsidR="00E66ED8" w:rsidRDefault="00E66ED8" w:rsidP="00E66ED8">
      <w:r w:rsidRPr="009F07B6">
        <w:t>До Docs5 -</w:t>
      </w:r>
      <w:r>
        <w:t xml:space="preserve">  указать </w:t>
      </w:r>
      <w:r>
        <w:rPr>
          <w:lang w:val="en-US"/>
        </w:rPr>
        <w:t>URL</w:t>
      </w:r>
      <w:r>
        <w:t xml:space="preserve"> ссылки: </w:t>
      </w:r>
    </w:p>
    <w:p w14:paraId="219B616E" w14:textId="77777777" w:rsidR="00E66ED8" w:rsidRPr="00D845C5" w:rsidRDefault="00E66ED8" w:rsidP="00E66ED8">
      <w:pPr>
        <w:rPr>
          <w:lang w:val="en-US"/>
        </w:rPr>
      </w:pPr>
      <w:r w:rsidRPr="00D845C5">
        <w:rPr>
          <w:lang w:val="en-US"/>
        </w:rPr>
        <w:t>..</w:t>
      </w:r>
    </w:p>
    <w:p w14:paraId="60F57953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web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/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dms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/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erequests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&gt; </w:t>
      </w:r>
    </w:p>
    <w:p w14:paraId="443C401E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list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name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ERequests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&gt; </w:t>
      </w:r>
    </w:p>
    <w:p w14:paraId="56748601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link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AccessRoles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Инициатор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AccessGroups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WSSC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Администраторы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;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SystemAccount</w:t>
      </w:r>
      <w:proofErr w:type="gramEnd"/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title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Статистика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просмотров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документа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url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/_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LAYOUTS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/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WSS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/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WSSC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.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V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4.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DMS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.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Reports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/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ItemStatistic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.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aspx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?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webID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={0}</w:t>
      </w:r>
      <w:r w:rsidRPr="00D845C5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&amp;</w:t>
      </w:r>
      <w:r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amp</w:t>
      </w:r>
      <w:r w:rsidRPr="00A0312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;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listID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={1}</w:t>
      </w:r>
      <w:r w:rsidRPr="00D845C5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&amp;</w:t>
      </w:r>
      <w:r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amp</w:t>
      </w:r>
      <w:r w:rsidRPr="00A0312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;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itemID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={2}</w:t>
      </w:r>
      <w:r w:rsidRPr="00D845C5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&amp;</w:t>
      </w:r>
      <w:r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amp</w:t>
      </w:r>
      <w:r w:rsidRPr="00A0312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;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settingName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statistics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/&gt; </w:t>
      </w:r>
    </w:p>
    <w:p w14:paraId="4F45BCAA" w14:textId="77777777" w:rsidR="00E66ED8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list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&gt; </w:t>
      </w:r>
    </w:p>
    <w:p w14:paraId="4163999A" w14:textId="77777777" w:rsidR="00E66ED8" w:rsidRDefault="00E66ED8" w:rsidP="00E66ED8">
      <w:pPr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web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25088C9A" w14:textId="77777777" w:rsidR="00E66ED8" w:rsidRDefault="00E66ED8" w:rsidP="00E66ED8">
      <w:pPr>
        <w:ind w:left="360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>…</w:t>
      </w:r>
    </w:p>
    <w:p w14:paraId="5406B9C0" w14:textId="77777777" w:rsidR="00E66ED8" w:rsidRDefault="00E66ED8" w:rsidP="00E66ED8">
      <w:pPr>
        <w:ind w:left="360"/>
        <w:rPr>
          <w:rFonts w:ascii="Tahoma" w:hAnsi="Tahoma" w:cs="Tahoma"/>
          <w:color w:val="000000"/>
          <w:sz w:val="16"/>
          <w:szCs w:val="16"/>
        </w:rPr>
      </w:pPr>
    </w:p>
    <w:p w14:paraId="2110D15F" w14:textId="77777777" w:rsidR="00E66ED8" w:rsidRDefault="00E66ED8" w:rsidP="00E66ED8">
      <w:pPr>
        <w:ind w:left="360"/>
      </w:pPr>
      <w:r w:rsidRPr="009F07B6">
        <w:t>Начиная с Docs5</w:t>
      </w:r>
      <w:r w:rsidRPr="00DA5288">
        <w:rPr>
          <w:b/>
        </w:rPr>
        <w:t xml:space="preserve"> -</w:t>
      </w:r>
      <w:r>
        <w:t xml:space="preserve">  указать </w:t>
      </w:r>
      <w:r>
        <w:rPr>
          <w:lang w:val="en-US"/>
        </w:rPr>
        <w:t>URL</w:t>
      </w:r>
      <w:r>
        <w:t xml:space="preserve"> ссылки: </w:t>
      </w:r>
    </w:p>
    <w:p w14:paraId="1D3CDC17" w14:textId="77777777" w:rsidR="00E66ED8" w:rsidRPr="00D845C5" w:rsidRDefault="00E66ED8" w:rsidP="00E66ED8">
      <w:pPr>
        <w:ind w:left="360"/>
        <w:rPr>
          <w:lang w:val="en-US"/>
        </w:rPr>
      </w:pPr>
      <w:r w:rsidRPr="00D845C5">
        <w:rPr>
          <w:lang w:val="en-US"/>
        </w:rPr>
        <w:t>..</w:t>
      </w:r>
    </w:p>
    <w:p w14:paraId="42D42922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web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url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/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dms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/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erequests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&gt; </w:t>
      </w:r>
    </w:p>
    <w:p w14:paraId="603AE1D4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list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name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ERequests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&gt; </w:t>
      </w:r>
    </w:p>
    <w:p w14:paraId="4DF6721C" w14:textId="77777777" w:rsidR="00E66ED8" w:rsidRPr="00D845C5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&lt;</w:t>
      </w:r>
      <w:r w:rsidRPr="002E76A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link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AccessRoles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Инициатор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2E76A6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AccessGroups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WSSC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Администраторы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;</w:t>
      </w:r>
      <w:r w:rsidRPr="002E76A6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SystemAccount</w:t>
      </w:r>
      <w:proofErr w:type="gramEnd"/>
      <w:r w:rsidRPr="00D845C5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title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Статистика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просмотров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0000FF"/>
          <w:sz w:val="19"/>
          <w:szCs w:val="19"/>
          <w:highlight w:val="yellow"/>
        </w:rPr>
        <w:t>документа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 xml:space="preserve"> </w:t>
      </w:r>
      <w:r w:rsidRPr="00731E0B">
        <w:rPr>
          <w:rFonts w:ascii="Consolas" w:hAnsi="Consolas" w:cs="Consolas"/>
          <w:color w:val="FF0000"/>
          <w:sz w:val="19"/>
          <w:szCs w:val="19"/>
          <w:highlight w:val="yellow"/>
          <w:lang w:val="en-US"/>
        </w:rPr>
        <w:t>url</w:t>
      </w:r>
      <w:r w:rsidRPr="00D845C5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=</w:t>
      </w:r>
      <w:r w:rsidRPr="00D845C5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"/DMS.Reports/ItemStatistic?webID={0}&amp;amp;listID={1}&amp;amp;itemID={2}&amp;amp;settingName=statistics&amp;amp;renderToFile=true"</w:t>
      </w:r>
      <w:r w:rsidRPr="00D845C5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/&gt; </w:t>
      </w:r>
    </w:p>
    <w:p w14:paraId="02846BD3" w14:textId="77777777" w:rsidR="00E66ED8" w:rsidRPr="009F07B6" w:rsidRDefault="00E66ED8" w:rsidP="00E66ED8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F07B6"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&lt;/</w:t>
      </w:r>
      <w:r w:rsidRPr="00D845C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list</w:t>
      </w:r>
      <w:r w:rsidRPr="009F07B6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&gt; </w:t>
      </w:r>
    </w:p>
    <w:p w14:paraId="2D29345A" w14:textId="77777777" w:rsidR="00E66ED8" w:rsidRPr="009F07B6" w:rsidRDefault="00E66ED8" w:rsidP="00E66ED8">
      <w:pPr>
        <w:ind w:left="360"/>
        <w:rPr>
          <w:rFonts w:ascii="Consolas" w:hAnsi="Consolas" w:cs="Consolas"/>
          <w:color w:val="0000FF"/>
          <w:sz w:val="19"/>
          <w:szCs w:val="19"/>
        </w:rPr>
      </w:pPr>
      <w:r w:rsidRPr="009F07B6">
        <w:rPr>
          <w:rFonts w:ascii="Consolas" w:hAnsi="Consolas" w:cs="Consolas"/>
          <w:color w:val="0000FF"/>
          <w:sz w:val="19"/>
          <w:szCs w:val="19"/>
          <w:highlight w:val="white"/>
        </w:rPr>
        <w:t>&lt;/</w:t>
      </w:r>
      <w:r w:rsidRPr="00D845C5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web</w:t>
      </w:r>
      <w:r w:rsidRPr="009F07B6">
        <w:rPr>
          <w:rFonts w:ascii="Consolas" w:hAnsi="Consolas" w:cs="Consolas"/>
          <w:color w:val="0000FF"/>
          <w:sz w:val="19"/>
          <w:szCs w:val="19"/>
          <w:highlight w:val="white"/>
        </w:rPr>
        <w:t>&gt;</w:t>
      </w:r>
    </w:p>
    <w:p w14:paraId="20CA2B1B" w14:textId="1EF038AA" w:rsidR="00E66ED8" w:rsidRDefault="00E66ED8" w:rsidP="00E66ED8">
      <w:pPr>
        <w:ind w:left="360"/>
        <w:rPr>
          <w:rFonts w:ascii="Tahoma" w:hAnsi="Tahoma" w:cs="Tahoma"/>
          <w:color w:val="000000"/>
          <w:sz w:val="16"/>
          <w:szCs w:val="16"/>
        </w:rPr>
      </w:pPr>
      <w:r w:rsidRPr="009F07B6">
        <w:rPr>
          <w:rFonts w:ascii="Tahoma" w:hAnsi="Tahoma" w:cs="Tahoma"/>
          <w:color w:val="000000"/>
          <w:sz w:val="16"/>
          <w:szCs w:val="16"/>
        </w:rPr>
        <w:t>…</w:t>
      </w:r>
    </w:p>
    <w:p w14:paraId="09912C60" w14:textId="77777777" w:rsidR="00D05149" w:rsidRPr="00D70291" w:rsidRDefault="00D05149" w:rsidP="00D05149">
      <w:pPr>
        <w:pStyle w:val="Heading2"/>
        <w:rPr>
          <w:highlight w:val="yellow"/>
        </w:rPr>
      </w:pPr>
      <w:bookmarkStart w:id="184" w:name="_Toc186300314"/>
      <w:commentRangeStart w:id="185"/>
      <w:commentRangeStart w:id="186"/>
      <w:r w:rsidRPr="00D70291">
        <w:rPr>
          <w:highlight w:val="yellow"/>
        </w:rPr>
        <w:t>StageInfoControl - кастомное отображение контрола шапки документа</w:t>
      </w:r>
      <w:bookmarkEnd w:id="184"/>
      <w:commentRangeEnd w:id="185"/>
      <w:r w:rsidR="00D70291" w:rsidRPr="00D7029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  <w:highlight w:val="yellow"/>
        </w:rPr>
        <w:commentReference w:id="185"/>
      </w:r>
      <w:commentRangeEnd w:id="186"/>
      <w:r w:rsidR="00775B66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186"/>
      </w:r>
    </w:p>
    <w:p w14:paraId="21600D42" w14:textId="77777777" w:rsidR="00D05149" w:rsidRPr="009F07B6" w:rsidRDefault="00D05149" w:rsidP="00D05149">
      <w:r>
        <w:t xml:space="preserve">До </w:t>
      </w:r>
      <w:r>
        <w:rPr>
          <w:lang w:val="en-US"/>
        </w:rPr>
        <w:t>Docs</w:t>
      </w:r>
      <w:r w:rsidRPr="009F07B6">
        <w:t>5:</w:t>
      </w:r>
    </w:p>
    <w:p w14:paraId="7CE96128" w14:textId="77777777" w:rsidR="00D05149" w:rsidRPr="00ED20EC" w:rsidRDefault="00D05149" w:rsidP="00D05149">
      <w:r w:rsidRPr="00ED20EC">
        <w:t>Константа «</w:t>
      </w:r>
      <w:r w:rsidRPr="009F07B6">
        <w:rPr>
          <w:highlight w:val="yellow"/>
          <w:lang w:val="en-US"/>
        </w:rPr>
        <w:t>WSSC</w:t>
      </w:r>
      <w:r w:rsidRPr="009F07B6">
        <w:rPr>
          <w:highlight w:val="yellow"/>
        </w:rPr>
        <w:t>.</w:t>
      </w:r>
      <w:r w:rsidRPr="009F07B6">
        <w:rPr>
          <w:highlight w:val="yellow"/>
          <w:lang w:val="en-US"/>
        </w:rPr>
        <w:t>V</w:t>
      </w:r>
      <w:r w:rsidRPr="009F07B6">
        <w:rPr>
          <w:highlight w:val="yellow"/>
        </w:rPr>
        <w:t>4.</w:t>
      </w:r>
      <w:r w:rsidRPr="009F07B6">
        <w:rPr>
          <w:lang w:val="en-US"/>
        </w:rPr>
        <w:t>DMS</w:t>
      </w:r>
      <w:r w:rsidRPr="00ED20EC">
        <w:t>.</w:t>
      </w:r>
      <w:r w:rsidRPr="009F07B6">
        <w:rPr>
          <w:lang w:val="en-US"/>
        </w:rPr>
        <w:t>Controls</w:t>
      </w:r>
      <w:r w:rsidRPr="00ED20EC">
        <w:t>.</w:t>
      </w:r>
      <w:r w:rsidRPr="009F07B6">
        <w:rPr>
          <w:lang w:val="en-US"/>
        </w:rPr>
        <w:t>ItemHeaderControl</w:t>
      </w:r>
      <w:r w:rsidRPr="00ED20EC">
        <w:t xml:space="preserve">» </w:t>
      </w:r>
      <w:r>
        <w:t>и</w:t>
      </w:r>
      <w:r w:rsidRPr="00ED20EC">
        <w:t xml:space="preserve"> </w:t>
      </w:r>
      <w:r w:rsidRPr="009F07B6">
        <w:t>«</w:t>
      </w:r>
      <w:r w:rsidRPr="009F07B6">
        <w:rPr>
          <w:highlight w:val="yellow"/>
          <w:lang w:val="en-US"/>
        </w:rPr>
        <w:t>WSSC</w:t>
      </w:r>
      <w:r w:rsidRPr="009F07B6">
        <w:rPr>
          <w:highlight w:val="yellow"/>
        </w:rPr>
        <w:t>.</w:t>
      </w:r>
      <w:r w:rsidRPr="009F07B6">
        <w:rPr>
          <w:highlight w:val="yellow"/>
          <w:lang w:val="en-US"/>
        </w:rPr>
        <w:t>V</w:t>
      </w:r>
      <w:r w:rsidRPr="009F07B6">
        <w:rPr>
          <w:highlight w:val="yellow"/>
        </w:rPr>
        <w:t>4.</w:t>
      </w:r>
      <w:r w:rsidRPr="00ED20EC">
        <w:rPr>
          <w:lang w:val="en-US"/>
        </w:rPr>
        <w:t>DMS</w:t>
      </w:r>
      <w:r w:rsidRPr="009F07B6">
        <w:t>.</w:t>
      </w:r>
      <w:r w:rsidRPr="00ED20EC">
        <w:rPr>
          <w:lang w:val="en-US"/>
        </w:rPr>
        <w:t>Controls</w:t>
      </w:r>
      <w:r w:rsidRPr="009F07B6">
        <w:t>.</w:t>
      </w:r>
      <w:r w:rsidRPr="00ED20EC">
        <w:rPr>
          <w:lang w:val="en-US"/>
        </w:rPr>
        <w:t>ItemHeaderControl</w:t>
      </w:r>
      <w:r w:rsidRPr="009F07B6">
        <w:t>_</w:t>
      </w:r>
      <w:r w:rsidRPr="00ED20EC">
        <w:rPr>
          <w:lang w:val="en-US"/>
        </w:rPr>
        <w:t>dms</w:t>
      </w:r>
      <w:r w:rsidRPr="009F07B6">
        <w:t>_{узел}_{список}»</w:t>
      </w:r>
      <w:r>
        <w:t>.</w:t>
      </w:r>
    </w:p>
    <w:p w14:paraId="204146FA" w14:textId="77777777" w:rsidR="00D05149" w:rsidRPr="009F07B6" w:rsidRDefault="00D05149" w:rsidP="00D05149">
      <w:pPr>
        <w:rPr>
          <w:rFonts w:cs="DejaVu Sans Mono"/>
          <w:color w:val="000000"/>
        </w:rPr>
      </w:pPr>
      <w:r>
        <w:rPr>
          <w:rFonts w:cs="DejaVu Sans Mono"/>
          <w:color w:val="000000"/>
        </w:rPr>
        <w:t xml:space="preserve">Начиная с </w:t>
      </w:r>
      <w:r>
        <w:rPr>
          <w:rFonts w:cs="DejaVu Sans Mono"/>
          <w:color w:val="000000"/>
          <w:lang w:val="en-US"/>
        </w:rPr>
        <w:t>Docs</w:t>
      </w:r>
      <w:r>
        <w:rPr>
          <w:rFonts w:cs="DejaVu Sans Mono"/>
          <w:color w:val="000000"/>
        </w:rPr>
        <w:t>5</w:t>
      </w:r>
      <w:r w:rsidRPr="009F07B6">
        <w:rPr>
          <w:rFonts w:cs="DejaVu Sans Mono"/>
          <w:color w:val="000000"/>
        </w:rPr>
        <w:t>:</w:t>
      </w:r>
    </w:p>
    <w:p w14:paraId="034C99A6" w14:textId="571CAD90" w:rsidR="00D05149" w:rsidRDefault="00D05149" w:rsidP="00D05149">
      <w:pPr>
        <w:rPr>
          <w:rFonts w:cs="DejaVu Sans Mono"/>
          <w:color w:val="000000"/>
        </w:rPr>
      </w:pPr>
      <w:r w:rsidRPr="009F07B6">
        <w:rPr>
          <w:rFonts w:cs="DejaVu Sans Mono"/>
          <w:color w:val="000000"/>
        </w:rPr>
        <w:t>Константа «</w:t>
      </w:r>
      <w:r w:rsidRPr="009F07B6">
        <w:rPr>
          <w:rFonts w:cs="DejaVu Sans Mono"/>
          <w:color w:val="000000"/>
          <w:highlight w:val="yellow"/>
          <w:lang w:val="en-US"/>
        </w:rPr>
        <w:t>WSSDocs</w:t>
      </w:r>
      <w:r w:rsidRPr="009F07B6">
        <w:rPr>
          <w:rFonts w:cs="DejaVu Sans Mono"/>
          <w:color w:val="000000"/>
        </w:rPr>
        <w:t>.</w:t>
      </w:r>
      <w:r w:rsidRPr="00ED20EC">
        <w:rPr>
          <w:rFonts w:cs="DejaVu Sans Mono"/>
          <w:color w:val="000000"/>
          <w:lang w:val="en-US"/>
        </w:rPr>
        <w:t>DMS</w:t>
      </w:r>
      <w:r w:rsidRPr="009F07B6">
        <w:rPr>
          <w:rFonts w:cs="DejaVu Sans Mono"/>
          <w:color w:val="000000"/>
        </w:rPr>
        <w:t>.</w:t>
      </w:r>
      <w:r w:rsidRPr="00ED20EC">
        <w:rPr>
          <w:rFonts w:cs="DejaVu Sans Mono"/>
          <w:color w:val="000000"/>
          <w:lang w:val="en-US"/>
        </w:rPr>
        <w:t>Controls</w:t>
      </w:r>
      <w:r w:rsidRPr="009F07B6">
        <w:rPr>
          <w:rFonts w:cs="DejaVu Sans Mono"/>
          <w:color w:val="000000"/>
        </w:rPr>
        <w:t>.</w:t>
      </w:r>
      <w:r w:rsidRPr="00ED20EC">
        <w:rPr>
          <w:rFonts w:cs="DejaVu Sans Mono"/>
          <w:color w:val="000000"/>
          <w:lang w:val="en-US"/>
        </w:rPr>
        <w:t>ItemHeaderControl</w:t>
      </w:r>
      <w:r w:rsidRPr="009F07B6">
        <w:rPr>
          <w:rFonts w:cs="DejaVu Sans Mono"/>
          <w:color w:val="000000"/>
        </w:rPr>
        <w:t xml:space="preserve">» </w:t>
      </w:r>
      <w:r>
        <w:rPr>
          <w:rFonts w:cs="DejaVu Sans Mono"/>
          <w:color w:val="000000"/>
        </w:rPr>
        <w:t>и</w:t>
      </w:r>
      <w:r w:rsidRPr="009F07B6">
        <w:rPr>
          <w:rFonts w:cs="DejaVu Sans Mono"/>
          <w:color w:val="000000"/>
        </w:rPr>
        <w:t xml:space="preserve"> «</w:t>
      </w:r>
      <w:r w:rsidRPr="009F07B6">
        <w:rPr>
          <w:rFonts w:cs="DejaVu Sans Mono"/>
          <w:color w:val="000000"/>
          <w:highlight w:val="yellow"/>
          <w:lang w:val="en-US"/>
        </w:rPr>
        <w:t>WSSDocs</w:t>
      </w:r>
      <w:r w:rsidRPr="009F07B6">
        <w:rPr>
          <w:rFonts w:cs="DejaVu Sans Mono"/>
          <w:color w:val="000000"/>
          <w:highlight w:val="yellow"/>
        </w:rPr>
        <w:t>.</w:t>
      </w:r>
      <w:r w:rsidRPr="00ED20EC">
        <w:rPr>
          <w:rFonts w:cs="DejaVu Sans Mono"/>
          <w:color w:val="000000"/>
          <w:lang w:val="en-US"/>
        </w:rPr>
        <w:t>DMS</w:t>
      </w:r>
      <w:r w:rsidRPr="009F07B6">
        <w:rPr>
          <w:rFonts w:cs="DejaVu Sans Mono"/>
          <w:color w:val="000000"/>
        </w:rPr>
        <w:t>.</w:t>
      </w:r>
      <w:r w:rsidRPr="00ED20EC">
        <w:rPr>
          <w:rFonts w:cs="DejaVu Sans Mono"/>
          <w:color w:val="000000"/>
          <w:lang w:val="en-US"/>
        </w:rPr>
        <w:t>Controls</w:t>
      </w:r>
      <w:r w:rsidRPr="009F07B6">
        <w:rPr>
          <w:rFonts w:cs="DejaVu Sans Mono"/>
          <w:color w:val="000000"/>
        </w:rPr>
        <w:t>.</w:t>
      </w:r>
      <w:r w:rsidRPr="00ED20EC">
        <w:rPr>
          <w:rFonts w:cs="DejaVu Sans Mono"/>
          <w:color w:val="000000"/>
          <w:lang w:val="en-US"/>
        </w:rPr>
        <w:t>ItemHeaderControl</w:t>
      </w:r>
      <w:r w:rsidRPr="009F07B6">
        <w:rPr>
          <w:rFonts w:cs="DejaVu Sans Mono"/>
          <w:color w:val="000000"/>
        </w:rPr>
        <w:t>_</w:t>
      </w:r>
      <w:r w:rsidRPr="00ED20EC">
        <w:rPr>
          <w:rFonts w:cs="DejaVu Sans Mono"/>
          <w:color w:val="000000"/>
          <w:lang w:val="en-US"/>
        </w:rPr>
        <w:t>dms</w:t>
      </w:r>
      <w:r w:rsidRPr="009F07B6">
        <w:rPr>
          <w:rFonts w:cs="DejaVu Sans Mono"/>
          <w:color w:val="000000"/>
        </w:rPr>
        <w:t>_{узел}_{список}».</w:t>
      </w:r>
    </w:p>
    <w:p w14:paraId="1ACC08EB" w14:textId="469F8C84" w:rsidR="00ED61D1" w:rsidRDefault="00ED61D1">
      <w:pPr>
        <w:pStyle w:val="Heading2"/>
      </w:pPr>
      <w:bookmarkStart w:id="187" w:name="_Toc175931894"/>
      <w:bookmarkStart w:id="188" w:name="_Toc176285223"/>
      <w:bookmarkStart w:id="189" w:name="_Toc176286261"/>
      <w:bookmarkStart w:id="190" w:name="_Toc183621625"/>
      <w:bookmarkStart w:id="191" w:name="_Toc175931895"/>
      <w:bookmarkStart w:id="192" w:name="_Toc176285224"/>
      <w:bookmarkStart w:id="193" w:name="_Toc176286262"/>
      <w:bookmarkStart w:id="194" w:name="_Toc183621626"/>
      <w:bookmarkStart w:id="195" w:name="_Toc175931896"/>
      <w:bookmarkStart w:id="196" w:name="_Toc176285225"/>
      <w:bookmarkStart w:id="197" w:name="_Toc176286263"/>
      <w:bookmarkStart w:id="198" w:name="_Toc183621627"/>
      <w:bookmarkStart w:id="199" w:name="_Toc175931897"/>
      <w:bookmarkStart w:id="200" w:name="_Toc176285226"/>
      <w:bookmarkStart w:id="201" w:name="_Toc176286264"/>
      <w:bookmarkStart w:id="202" w:name="_Toc183621628"/>
      <w:bookmarkStart w:id="203" w:name="_Toc175931898"/>
      <w:bookmarkStart w:id="204" w:name="_Toc176285227"/>
      <w:bookmarkStart w:id="205" w:name="_Toc176286265"/>
      <w:bookmarkStart w:id="206" w:name="_Toc183621629"/>
      <w:bookmarkStart w:id="207" w:name="_Toc175931899"/>
      <w:bookmarkStart w:id="208" w:name="_Toc176285228"/>
      <w:bookmarkStart w:id="209" w:name="_Toc176286266"/>
      <w:bookmarkStart w:id="210" w:name="_Toc183621630"/>
      <w:bookmarkStart w:id="211" w:name="_Toc175931900"/>
      <w:bookmarkStart w:id="212" w:name="_Toc176285229"/>
      <w:bookmarkStart w:id="213" w:name="_Toc176286267"/>
      <w:bookmarkStart w:id="214" w:name="_Toc183621631"/>
      <w:bookmarkStart w:id="215" w:name="_Toc175931901"/>
      <w:bookmarkStart w:id="216" w:name="_Toc176285230"/>
      <w:bookmarkStart w:id="217" w:name="_Toc176286268"/>
      <w:bookmarkStart w:id="218" w:name="_Toc183621632"/>
      <w:bookmarkStart w:id="219" w:name="_Toc175931902"/>
      <w:bookmarkStart w:id="220" w:name="_Toc176285231"/>
      <w:bookmarkStart w:id="221" w:name="_Toc176286269"/>
      <w:bookmarkStart w:id="222" w:name="_Toc183621633"/>
      <w:bookmarkStart w:id="223" w:name="_Toc175931903"/>
      <w:bookmarkStart w:id="224" w:name="_Toc176285232"/>
      <w:bookmarkStart w:id="225" w:name="_Toc176286270"/>
      <w:bookmarkStart w:id="226" w:name="_Toc183621634"/>
      <w:bookmarkStart w:id="227" w:name="_Toc175931904"/>
      <w:bookmarkStart w:id="228" w:name="_Toc176285233"/>
      <w:bookmarkStart w:id="229" w:name="_Toc176286271"/>
      <w:bookmarkStart w:id="230" w:name="_Toc183621635"/>
      <w:bookmarkStart w:id="231" w:name="_Toc186300315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commentRangeStart w:id="232"/>
      <w:r>
        <w:t>Фразы для мультиязычности</w:t>
      </w:r>
      <w:bookmarkEnd w:id="231"/>
      <w:commentRangeEnd w:id="232"/>
      <w:r w:rsidR="00080B67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32"/>
      </w:r>
    </w:p>
    <w:p w14:paraId="6E7982E5" w14:textId="6D291C71" w:rsidR="00ED61D1" w:rsidRDefault="00ED61D1" w:rsidP="00ED61D1">
      <w:r>
        <w:t xml:space="preserve">В случае, если в СЭД настроена мультиязычность, необходимо дополнить список фраз </w:t>
      </w:r>
      <w:r w:rsidRPr="00ED61D1">
        <w:t>LanguagePhrases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055"/>
        <w:gridCol w:w="2805"/>
      </w:tblGrid>
      <w:tr w:rsidR="00ED61D1" w:rsidRPr="00ED61D1" w14:paraId="1B0912A6" w14:textId="77777777" w:rsidTr="00ED61D1">
        <w:tc>
          <w:tcPr>
            <w:tcW w:w="3485" w:type="dxa"/>
          </w:tcPr>
          <w:p w14:paraId="13774A02" w14:textId="0BF89E5C" w:rsidR="00ED61D1" w:rsidRPr="00ED61D1" w:rsidRDefault="00ED61D1" w:rsidP="006A7F1E">
            <w:pPr>
              <w:rPr>
                <w:b/>
              </w:rPr>
            </w:pPr>
            <w:r w:rsidRPr="00ED61D1">
              <w:rPr>
                <w:b/>
              </w:rPr>
              <w:t>Ключ фразы</w:t>
            </w:r>
          </w:p>
        </w:tc>
        <w:tc>
          <w:tcPr>
            <w:tcW w:w="3055" w:type="dxa"/>
          </w:tcPr>
          <w:p w14:paraId="625EEDE4" w14:textId="34A07D6D" w:rsidR="00ED61D1" w:rsidRPr="00ED61D1" w:rsidRDefault="00ED61D1" w:rsidP="006A7F1E">
            <w:pPr>
              <w:rPr>
                <w:b/>
              </w:rPr>
            </w:pPr>
            <w:r w:rsidRPr="00ED61D1">
              <w:rPr>
                <w:b/>
              </w:rPr>
              <w:t>Русский</w:t>
            </w:r>
          </w:p>
        </w:tc>
        <w:tc>
          <w:tcPr>
            <w:tcW w:w="2805" w:type="dxa"/>
          </w:tcPr>
          <w:p w14:paraId="6ED92263" w14:textId="77777777" w:rsidR="00ED61D1" w:rsidRPr="00ED61D1" w:rsidRDefault="00ED61D1" w:rsidP="006A7F1E">
            <w:pPr>
              <w:rPr>
                <w:b/>
              </w:rPr>
            </w:pPr>
            <w:r w:rsidRPr="00ED61D1">
              <w:rPr>
                <w:b/>
              </w:rPr>
              <w:t>Описание</w:t>
            </w:r>
          </w:p>
        </w:tc>
      </w:tr>
      <w:tr w:rsidR="00ED61D1" w14:paraId="57D6C79F" w14:textId="77777777" w:rsidTr="00ED61D1">
        <w:tc>
          <w:tcPr>
            <w:tcW w:w="3485" w:type="dxa"/>
          </w:tcPr>
          <w:p w14:paraId="461D2652" w14:textId="77777777" w:rsidR="00ED61D1" w:rsidRDefault="00ED61D1" w:rsidP="006A7F1E">
            <w:r>
              <w:t>logout.buttonText</w:t>
            </w:r>
          </w:p>
        </w:tc>
        <w:tc>
          <w:tcPr>
            <w:tcW w:w="3055" w:type="dxa"/>
          </w:tcPr>
          <w:p w14:paraId="67540495" w14:textId="77777777" w:rsidR="00ED61D1" w:rsidRDefault="00ED61D1" w:rsidP="006A7F1E">
            <w:r w:rsidRPr="006D6300">
              <w:t>Выход</w:t>
            </w:r>
          </w:p>
        </w:tc>
        <w:tc>
          <w:tcPr>
            <w:tcW w:w="2805" w:type="dxa"/>
          </w:tcPr>
          <w:p w14:paraId="1D40BE71" w14:textId="77777777" w:rsidR="00ED61D1" w:rsidRPr="006D6300" w:rsidRDefault="00ED61D1" w:rsidP="006A7F1E">
            <w:r>
              <w:t>Т</w:t>
            </w:r>
            <w:r w:rsidRPr="006D6300">
              <w:t>екст на кнопке выхода из СЭД в меню</w:t>
            </w:r>
          </w:p>
        </w:tc>
      </w:tr>
      <w:tr w:rsidR="00ED61D1" w14:paraId="6F7F581E" w14:textId="77777777" w:rsidTr="00ED61D1">
        <w:tc>
          <w:tcPr>
            <w:tcW w:w="3485" w:type="dxa"/>
          </w:tcPr>
          <w:p w14:paraId="65B4FF0B" w14:textId="77777777" w:rsidR="00ED61D1" w:rsidRDefault="00ED61D1" w:rsidP="006A7F1E">
            <w:r>
              <w:t>logout.confirmText</w:t>
            </w:r>
          </w:p>
        </w:tc>
        <w:tc>
          <w:tcPr>
            <w:tcW w:w="3055" w:type="dxa"/>
          </w:tcPr>
          <w:p w14:paraId="6BA9327E" w14:textId="77777777" w:rsidR="00ED61D1" w:rsidRDefault="00ED61D1" w:rsidP="006A7F1E">
            <w:r>
              <w:t>Вы хотите выйти из системы?</w:t>
            </w:r>
          </w:p>
        </w:tc>
        <w:tc>
          <w:tcPr>
            <w:tcW w:w="2805" w:type="dxa"/>
          </w:tcPr>
          <w:p w14:paraId="55030262" w14:textId="77777777" w:rsidR="00ED61D1" w:rsidRDefault="00ED61D1" w:rsidP="006A7F1E">
            <w:r>
              <w:t>Т</w:t>
            </w:r>
            <w:r w:rsidRPr="006D6300">
              <w:t>екст подтверждения выхода из СЭД</w:t>
            </w:r>
          </w:p>
        </w:tc>
      </w:tr>
      <w:tr w:rsidR="00ED61D1" w14:paraId="1BF1DA94" w14:textId="77777777" w:rsidTr="00ED61D1">
        <w:tc>
          <w:tcPr>
            <w:tcW w:w="3485" w:type="dxa"/>
          </w:tcPr>
          <w:p w14:paraId="03647408" w14:textId="77777777" w:rsidR="00ED61D1" w:rsidRDefault="00ED61D1" w:rsidP="006A7F1E">
            <w:r>
              <w:t>logout.page.title</w:t>
            </w:r>
          </w:p>
        </w:tc>
        <w:tc>
          <w:tcPr>
            <w:tcW w:w="3055" w:type="dxa"/>
          </w:tcPr>
          <w:p w14:paraId="3FC41792" w14:textId="77777777" w:rsidR="00ED61D1" w:rsidRDefault="00ED61D1" w:rsidP="006A7F1E">
            <w:r>
              <w:t>Выход</w:t>
            </w:r>
          </w:p>
        </w:tc>
        <w:tc>
          <w:tcPr>
            <w:tcW w:w="2805" w:type="dxa"/>
          </w:tcPr>
          <w:p w14:paraId="60C90C83" w14:textId="77777777" w:rsidR="00ED61D1" w:rsidRDefault="00ED61D1" w:rsidP="006A7F1E">
            <w:r w:rsidRPr="006D6300">
              <w:t>Заголовок страницы, на которую происходит перенаправление после выхода из СЭД</w:t>
            </w:r>
          </w:p>
        </w:tc>
      </w:tr>
      <w:tr w:rsidR="00ED61D1" w14:paraId="4995C700" w14:textId="77777777" w:rsidTr="00ED61D1">
        <w:tc>
          <w:tcPr>
            <w:tcW w:w="3485" w:type="dxa"/>
          </w:tcPr>
          <w:p w14:paraId="285B2334" w14:textId="77777777" w:rsidR="00ED61D1" w:rsidRDefault="00ED61D1" w:rsidP="006A7F1E">
            <w:r w:rsidRPr="006D6300">
              <w:t>logout.page.text</w:t>
            </w:r>
          </w:p>
        </w:tc>
        <w:tc>
          <w:tcPr>
            <w:tcW w:w="3055" w:type="dxa"/>
          </w:tcPr>
          <w:p w14:paraId="4B6247A6" w14:textId="77777777" w:rsidR="00ED61D1" w:rsidRDefault="00ED61D1" w:rsidP="006A7F1E">
            <w:r>
              <w:t>Вы вышли из WSS Docs</w:t>
            </w:r>
          </w:p>
        </w:tc>
        <w:tc>
          <w:tcPr>
            <w:tcW w:w="2805" w:type="dxa"/>
          </w:tcPr>
          <w:p w14:paraId="14638945" w14:textId="77777777" w:rsidR="00ED61D1" w:rsidRDefault="00ED61D1" w:rsidP="006A7F1E">
            <w:r w:rsidRPr="006D6300">
              <w:t>Текст на странице, на которую происходит перенаправление после выхода из СЭД</w:t>
            </w:r>
          </w:p>
        </w:tc>
      </w:tr>
      <w:tr w:rsidR="00ED61D1" w14:paraId="4563C41D" w14:textId="77777777" w:rsidTr="00ED61D1">
        <w:tc>
          <w:tcPr>
            <w:tcW w:w="3485" w:type="dxa"/>
          </w:tcPr>
          <w:p w14:paraId="120027EA" w14:textId="77777777" w:rsidR="00ED61D1" w:rsidRDefault="00ED61D1" w:rsidP="006A7F1E">
            <w:r>
              <w:t>logout.page.loginText</w:t>
            </w:r>
          </w:p>
        </w:tc>
        <w:tc>
          <w:tcPr>
            <w:tcW w:w="3055" w:type="dxa"/>
          </w:tcPr>
          <w:p w14:paraId="2B07F87A" w14:textId="77777777" w:rsidR="00ED61D1" w:rsidRDefault="00ED61D1" w:rsidP="006A7F1E">
            <w:r>
              <w:t>Войти в систему</w:t>
            </w:r>
          </w:p>
        </w:tc>
        <w:tc>
          <w:tcPr>
            <w:tcW w:w="2805" w:type="dxa"/>
          </w:tcPr>
          <w:p w14:paraId="6BD42A32" w14:textId="77777777" w:rsidR="00ED61D1" w:rsidRDefault="00ED61D1" w:rsidP="006A7F1E">
            <w:r w:rsidRPr="006D6300">
              <w:t>Текст ссылки для повторного входа на странице, на которую происходит перенаправление после выхода из СЭД</w:t>
            </w:r>
          </w:p>
        </w:tc>
      </w:tr>
    </w:tbl>
    <w:p w14:paraId="32291576" w14:textId="32E083FC" w:rsidR="00ED61D1" w:rsidRPr="00ED61D1" w:rsidRDefault="00ED61D1" w:rsidP="00ED61D1"/>
    <w:p w14:paraId="4D61FFC8" w14:textId="39D4F482" w:rsidR="009F07B6" w:rsidRDefault="00A70D8D" w:rsidP="00DD7E3D">
      <w:pPr>
        <w:pStyle w:val="Heading1"/>
      </w:pPr>
      <w:bookmarkStart w:id="233" w:name="_Toc186300316"/>
      <w:r>
        <w:t>И</w:t>
      </w:r>
      <w:r w:rsidR="00263D41">
        <w:t>зменени</w:t>
      </w:r>
      <w:r w:rsidR="008C5AA7">
        <w:t>я</w:t>
      </w:r>
      <w:r w:rsidR="00263D41">
        <w:t xml:space="preserve"> в администрировании</w:t>
      </w:r>
      <w:bookmarkEnd w:id="233"/>
    </w:p>
    <w:p w14:paraId="39B501FC" w14:textId="5AD4A837" w:rsidR="00A70D8D" w:rsidRPr="00DD7E3D" w:rsidRDefault="00A70D8D" w:rsidP="00DD7E3D">
      <w:r>
        <w:t xml:space="preserve">Определённый функционал в </w:t>
      </w:r>
      <w:r>
        <w:rPr>
          <w:lang w:val="en-US"/>
        </w:rPr>
        <w:t>Docs</w:t>
      </w:r>
      <w:r w:rsidRPr="00DD7E3D">
        <w:t xml:space="preserve">5 </w:t>
      </w:r>
      <w:r>
        <w:t xml:space="preserve">администрируется с отличиями от </w:t>
      </w:r>
      <w:r>
        <w:rPr>
          <w:lang w:val="en-US"/>
        </w:rPr>
        <w:t>WSSDocs</w:t>
      </w:r>
      <w:r w:rsidRPr="00DD7E3D">
        <w:t>4.</w:t>
      </w:r>
    </w:p>
    <w:p w14:paraId="01CACA61" w14:textId="090C9CCA" w:rsidR="00263D41" w:rsidRDefault="00A70D8D" w:rsidP="00263D41">
      <w:pPr>
        <w:pStyle w:val="Heading2"/>
      </w:pPr>
      <w:bookmarkStart w:id="234" w:name="_Toc186300317"/>
      <w:r>
        <w:lastRenderedPageBreak/>
        <w:t>В данном разделе можно найти детали.</w:t>
      </w:r>
      <w:r w:rsidR="00263D41" w:rsidRPr="00E53447">
        <w:t>Превью файлов</w:t>
      </w:r>
      <w:bookmarkEnd w:id="234"/>
    </w:p>
    <w:p w14:paraId="5BC2A11C" w14:textId="77777777" w:rsidR="00263D41" w:rsidRPr="00E53447" w:rsidRDefault="00263D41" w:rsidP="00263D41">
      <w:r>
        <w:t xml:space="preserve">Начиная с </w:t>
      </w:r>
      <w:r>
        <w:rPr>
          <w:lang w:val="en-US"/>
        </w:rPr>
        <w:t>Docs</w:t>
      </w:r>
      <w:r w:rsidRPr="00E53447">
        <w:t xml:space="preserve">5 </w:t>
      </w:r>
      <w:r>
        <w:t>при создании новых полей типа «файлы» для генерации превью в настройке библиотеки должен быть добавлен и включён обработчик «</w:t>
      </w:r>
      <w:r w:rsidRPr="002C53FF">
        <w:t>Обработчик генерации превью файла, сохраняемого в библиотеку хранилища</w:t>
      </w:r>
      <w:r>
        <w:t>»</w:t>
      </w:r>
      <w:r w:rsidRPr="00E53447">
        <w:t>.</w:t>
      </w:r>
    </w:p>
    <w:p w14:paraId="54ABA004" w14:textId="5C35F0AA" w:rsidR="00263D41" w:rsidRDefault="00263D41" w:rsidP="00263D41">
      <w:r>
        <w:rPr>
          <w:noProof/>
          <w:lang w:val="en-US"/>
        </w:rPr>
        <w:drawing>
          <wp:inline distT="0" distB="0" distL="0" distR="0" wp14:anchorId="5726990F" wp14:editId="7ECACBF5">
            <wp:extent cx="5940425" cy="939165"/>
            <wp:effectExtent l="19050" t="19050" r="22225" b="133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AB1392" w14:textId="77777777" w:rsidR="00CC6CF2" w:rsidRDefault="00CC6CF2" w:rsidP="00CC6CF2">
      <w:pPr>
        <w:pStyle w:val="Heading2"/>
      </w:pPr>
      <w:bookmarkStart w:id="235" w:name="_Toc186300318"/>
      <w:r w:rsidRPr="003957EB">
        <w:t>Утилита настройки доступа к полям</w:t>
      </w:r>
      <w:bookmarkEnd w:id="235"/>
    </w:p>
    <w:p w14:paraId="561AB489" w14:textId="77777777" w:rsidR="00CC6CF2" w:rsidRDefault="00CC6CF2" w:rsidP="00CC6CF2">
      <w:r>
        <w:t xml:space="preserve">Начиная с </w:t>
      </w:r>
      <w:r>
        <w:rPr>
          <w:lang w:val="en-US"/>
        </w:rPr>
        <w:t>Docs</w:t>
      </w:r>
      <w:r w:rsidRPr="00E53447">
        <w:t xml:space="preserve">5 </w:t>
      </w:r>
      <w:r>
        <w:t>утилита располагается по адресу:</w:t>
      </w:r>
    </w:p>
    <w:p w14:paraId="1C5E973B" w14:textId="4CCE856D" w:rsidR="00CC6CF2" w:rsidRDefault="004F48F9" w:rsidP="00263D41">
      <w:hyperlink r:id="rId21" w:history="1">
        <w:r w:rsidR="00CC6CF2" w:rsidRPr="00E53447">
          <w:rPr>
            <w:rStyle w:val="Hyperlink"/>
            <w:lang w:val="en-US"/>
          </w:rPr>
          <w:t>https</w:t>
        </w:r>
        <w:r w:rsidR="00CC6CF2" w:rsidRPr="00A7305B">
          <w:rPr>
            <w:rStyle w:val="Hyperlink"/>
          </w:rPr>
          <w:t>://</w:t>
        </w:r>
        <w:r w:rsidR="00CC6CF2" w:rsidRPr="00E53447">
          <w:rPr>
            <w:rStyle w:val="Hyperlink"/>
            <w:highlight w:val="yellow"/>
          </w:rPr>
          <w:t>адрес_приложения</w:t>
        </w:r>
        <w:r w:rsidR="00CC6CF2" w:rsidRPr="00E53447">
          <w:rPr>
            <w:rStyle w:val="Hyperlink"/>
          </w:rPr>
          <w:t>/</w:t>
        </w:r>
        <w:r w:rsidR="00CC6CF2" w:rsidRPr="00E53447">
          <w:rPr>
            <w:rStyle w:val="Hyperlink"/>
            <w:lang w:val="en-US"/>
          </w:rPr>
          <w:t>dms</w:t>
        </w:r>
        <w:r w:rsidR="00CC6CF2" w:rsidRPr="00E53447">
          <w:rPr>
            <w:rStyle w:val="Hyperlink"/>
          </w:rPr>
          <w:t>/</w:t>
        </w:r>
        <w:r w:rsidR="00CC6CF2" w:rsidRPr="00E53447">
          <w:rPr>
            <w:rStyle w:val="Hyperlink"/>
            <w:highlight w:val="yellow"/>
          </w:rPr>
          <w:t>узел_процесса</w:t>
        </w:r>
        <w:r w:rsidR="00CC6CF2" w:rsidRPr="00E53447">
          <w:rPr>
            <w:rStyle w:val="Hyperlink"/>
          </w:rPr>
          <w:t>/</w:t>
        </w:r>
        <w:r w:rsidR="00CC6CF2" w:rsidRPr="00E53447">
          <w:rPr>
            <w:rStyle w:val="Hyperlink"/>
            <w:lang w:val="en-US"/>
          </w:rPr>
          <w:t>dms</w:t>
        </w:r>
        <w:r w:rsidR="00CC6CF2" w:rsidRPr="00E53447">
          <w:rPr>
            <w:rStyle w:val="Hyperlink"/>
          </w:rPr>
          <w:t>.</w:t>
        </w:r>
        <w:r w:rsidR="00CC6CF2" w:rsidRPr="00E53447">
          <w:rPr>
            <w:rStyle w:val="Hyperlink"/>
            <w:lang w:val="en-US"/>
          </w:rPr>
          <w:t>settingsmaster</w:t>
        </w:r>
        <w:r w:rsidR="00CC6CF2" w:rsidRPr="00E53447">
          <w:rPr>
            <w:rStyle w:val="Hyperlink"/>
          </w:rPr>
          <w:t>.</w:t>
        </w:r>
        <w:r w:rsidR="00CC6CF2" w:rsidRPr="00E53447">
          <w:rPr>
            <w:rStyle w:val="Hyperlink"/>
            <w:lang w:val="en-US"/>
          </w:rPr>
          <w:t>client</w:t>
        </w:r>
        <w:r w:rsidR="00CC6CF2" w:rsidRPr="00E53447">
          <w:rPr>
            <w:rStyle w:val="Hyperlink"/>
          </w:rPr>
          <w:t>/</w:t>
        </w:r>
        <w:r w:rsidR="00CC6CF2" w:rsidRPr="00E53447">
          <w:rPr>
            <w:rStyle w:val="Hyperlink"/>
            <w:lang w:val="en-US"/>
          </w:rPr>
          <w:t>accesstofieldsmanager</w:t>
        </w:r>
        <w:r w:rsidR="00CC6CF2" w:rsidRPr="00E53447">
          <w:rPr>
            <w:rStyle w:val="Hyperlink"/>
          </w:rPr>
          <w:t>/</w:t>
        </w:r>
        <w:r w:rsidR="00CC6CF2" w:rsidRPr="00E53447">
          <w:rPr>
            <w:rStyle w:val="Hyperlink"/>
            <w:lang w:val="en-US"/>
          </w:rPr>
          <w:t>accesstofieldsmanager</w:t>
        </w:r>
      </w:hyperlink>
      <w:r w:rsidR="00CC6CF2">
        <w:t xml:space="preserve"> </w:t>
      </w:r>
    </w:p>
    <w:p w14:paraId="4E6A3326" w14:textId="77777777" w:rsidR="004B746C" w:rsidRDefault="004B746C" w:rsidP="004B746C">
      <w:pPr>
        <w:pStyle w:val="Heading2"/>
      </w:pPr>
      <w:bookmarkStart w:id="236" w:name="_Toc186300319"/>
      <w:r w:rsidRPr="00F72258">
        <w:t>Поле файлы документов</w:t>
      </w:r>
      <w:bookmarkEnd w:id="236"/>
    </w:p>
    <w:p w14:paraId="4BF83908" w14:textId="77777777" w:rsidR="004B746C" w:rsidRDefault="004B746C" w:rsidP="004B746C">
      <w:pPr>
        <w:pStyle w:val="Heading3"/>
      </w:pPr>
      <w:bookmarkStart w:id="237" w:name="_Toc186300320"/>
      <w:r>
        <w:t>Администрирование библиотек хранилища Docs5</w:t>
      </w:r>
      <w:bookmarkEnd w:id="237"/>
    </w:p>
    <w:p w14:paraId="0CB0CBA4" w14:textId="77777777" w:rsidR="004B746C" w:rsidRDefault="004B746C" w:rsidP="004B746C">
      <w:r>
        <w:t>Docs5 использует интеграцию со Storage для работы с библиотеками хранилища, расположенными на заданном узле и их последующем использованием в качестве библиотек сохраняемых файлов или библиотек шаблонов файлов в настройке поля файлов.</w:t>
      </w:r>
    </w:p>
    <w:p w14:paraId="7580FCFC" w14:textId="77777777" w:rsidR="004B746C" w:rsidRDefault="004B746C" w:rsidP="004B746C">
      <w:r>
        <w:t>После настройки подключения к хранилищу на странице содержимого узла появится область с отображением существующих библиотек хранилища и ссылкой на создание новой библиотеки.</w:t>
      </w:r>
    </w:p>
    <w:p w14:paraId="70764867" w14:textId="77777777" w:rsidR="004B746C" w:rsidRDefault="004B746C" w:rsidP="004B746C">
      <w:r>
        <w:rPr>
          <w:noProof/>
          <w:lang w:val="en-US"/>
        </w:rPr>
        <w:drawing>
          <wp:inline distT="0" distB="0" distL="0" distR="0" wp14:anchorId="3E3E6B4E" wp14:editId="7BA765E0">
            <wp:extent cx="5940425" cy="942340"/>
            <wp:effectExtent l="19050" t="19050" r="22225" b="101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55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C4972D" w14:textId="77777777" w:rsidR="004B746C" w:rsidRPr="009F07B6" w:rsidRDefault="004B746C" w:rsidP="004B746C">
      <w:r>
        <w:t xml:space="preserve">При создании узла по шаблону или по существующему узлу, библиотеки хранилища включаются в шаблон со всеми настройками, </w:t>
      </w:r>
      <w:r w:rsidRPr="009F07B6">
        <w:rPr>
          <w:b/>
        </w:rPr>
        <w:t>но без загруженных файлов</w:t>
      </w:r>
      <w:r>
        <w:t xml:space="preserve"> и, далее, создаются на целевом узле.</w:t>
      </w:r>
    </w:p>
    <w:p w14:paraId="04E8414A" w14:textId="77777777" w:rsidR="004B746C" w:rsidRDefault="004B746C" w:rsidP="004B746C">
      <w:pPr>
        <w:pStyle w:val="Heading3"/>
      </w:pPr>
      <w:bookmarkStart w:id="238" w:name="_Toc186300321"/>
      <w:r>
        <w:t>Создание библиотек хранилища Docs5</w:t>
      </w:r>
      <w:bookmarkEnd w:id="238"/>
    </w:p>
    <w:p w14:paraId="5D1D603D" w14:textId="77777777" w:rsidR="004B746C" w:rsidRDefault="004B746C" w:rsidP="004B746C">
      <w:r>
        <w:t xml:space="preserve">Перейдя по ссылке «Создать библиотеку хранилища» со страницы содержимого узла, на странице создания необходимо указать название библиотеки, отображаемое название и </w:t>
      </w:r>
      <w:r w:rsidRPr="009F07B6">
        <w:rPr>
          <w:b/>
        </w:rPr>
        <w:t>адрес существующей логической папки хранилища</w:t>
      </w:r>
      <w:r>
        <w:t>, в которую будут загружаться файлы.</w:t>
      </w:r>
    </w:p>
    <w:p w14:paraId="4B01F261" w14:textId="77777777" w:rsidR="004B746C" w:rsidRDefault="004B746C" w:rsidP="004B746C">
      <w:r>
        <w:t>В случае если создаваема библиотека будет предназначена для хранения шаблонов, необходимо установить флаг «Библиотека содержит шаблоны файлов».</w:t>
      </w:r>
    </w:p>
    <w:p w14:paraId="24BC547F" w14:textId="77777777" w:rsidR="004B746C" w:rsidRDefault="004B746C" w:rsidP="004B746C">
      <w:r>
        <w:rPr>
          <w:noProof/>
          <w:lang w:val="en-US"/>
        </w:rPr>
        <w:lastRenderedPageBreak/>
        <w:drawing>
          <wp:inline distT="0" distB="0" distL="0" distR="0" wp14:anchorId="5FFC3AB5" wp14:editId="6A65272A">
            <wp:extent cx="5940425" cy="1703070"/>
            <wp:effectExtent l="19050" t="19050" r="22225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7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025D22" w14:textId="77777777" w:rsidR="004B746C" w:rsidRDefault="004B746C" w:rsidP="004B746C">
      <w:r w:rsidRPr="009F07B6">
        <w:rPr>
          <w:b/>
        </w:rPr>
        <w:t>Логическая папка хранилища</w:t>
      </w:r>
      <w:r>
        <w:t xml:space="preserve"> представляет собой сущность, похожую на базу данных сервера баз данных.</w:t>
      </w:r>
    </w:p>
    <w:p w14:paraId="3DBBC8C1" w14:textId="77777777" w:rsidR="004B746C" w:rsidRDefault="004B746C" w:rsidP="004B746C">
      <w:r>
        <w:t>Для каждой логической папки хранилища в настройках службы Storage указываются один или несколько контейнеров – адреса физических папок на локальном диске сервера Storage, в которые будут загружаться файлы в блоб-файлы хранилища.</w:t>
      </w:r>
    </w:p>
    <w:p w14:paraId="68116110" w14:textId="77777777" w:rsidR="004B746C" w:rsidRDefault="004B746C" w:rsidP="004B746C">
      <w:r>
        <w:t>Таким образом на этапе, предшествующем созданию библиотек хранилища на узле, требуется сконфигурировать логической папки хранилища и определить куда будут сохраняться файлы библиотек.</w:t>
      </w:r>
    </w:p>
    <w:p w14:paraId="7DC5918E" w14:textId="77777777" w:rsidR="004B746C" w:rsidRDefault="004B746C" w:rsidP="004B746C">
      <w:r>
        <w:t>По умолчанию, доступна логическая папка хранилища /Default для загрузки в неё файлов.</w:t>
      </w:r>
    </w:p>
    <w:p w14:paraId="1F6DE043" w14:textId="77777777" w:rsidR="004B746C" w:rsidRPr="00BE1A80" w:rsidRDefault="004B746C" w:rsidP="004B746C">
      <w:r>
        <w:t>После создания библиотеки откроется страница настроек библиотеки хранилища:</w:t>
      </w:r>
    </w:p>
    <w:p w14:paraId="29E17367" w14:textId="10555912" w:rsidR="004B746C" w:rsidRDefault="004B746C" w:rsidP="00263D41">
      <w:r>
        <w:rPr>
          <w:noProof/>
          <w:lang w:val="en-US"/>
        </w:rPr>
        <w:drawing>
          <wp:inline distT="0" distB="0" distL="0" distR="0" wp14:anchorId="459C684C" wp14:editId="1C5A16FC">
            <wp:extent cx="5940425" cy="3215005"/>
            <wp:effectExtent l="19050" t="19050" r="22225" b="2349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4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503C68" w14:textId="77777777" w:rsidR="00E81171" w:rsidRPr="009F07B6" w:rsidRDefault="00E81171" w:rsidP="00E81171">
      <w:pPr>
        <w:pStyle w:val="Heading2"/>
      </w:pPr>
      <w:bookmarkStart w:id="239" w:name="_Toc186300322"/>
      <w:r w:rsidRPr="009F07B6">
        <w:t xml:space="preserve">Импорт/Экспорт элементов списка в </w:t>
      </w:r>
      <w:r w:rsidRPr="00E1203B">
        <w:rPr>
          <w:lang w:val="en-US"/>
        </w:rPr>
        <w:t>Excel</w:t>
      </w:r>
      <w:r w:rsidRPr="009F07B6">
        <w:t xml:space="preserve"> файл</w:t>
      </w:r>
      <w:bookmarkEnd w:id="239"/>
    </w:p>
    <w:p w14:paraId="6A2A50E6" w14:textId="77777777" w:rsidR="00E81171" w:rsidRDefault="00E81171" w:rsidP="00E81171">
      <w:r>
        <w:t>В настройке представления списка в разделе «Расширения представления» прописать путь к контролу расширения меню представления:</w:t>
      </w:r>
    </w:p>
    <w:p w14:paraId="746E6FB4" w14:textId="77777777" w:rsidR="00E81171" w:rsidRPr="009F07B6" w:rsidRDefault="00E81171" w:rsidP="00E81171">
      <w:pPr>
        <w:rPr>
          <w:lang w:val="en-US"/>
        </w:rPr>
      </w:pPr>
      <w:r>
        <w:t>До</w:t>
      </w:r>
      <w:r w:rsidRPr="009F07B6">
        <w:rPr>
          <w:lang w:val="en-US"/>
        </w:rPr>
        <w:t xml:space="preserve"> </w:t>
      </w:r>
      <w:r>
        <w:rPr>
          <w:lang w:val="en-US"/>
        </w:rPr>
        <w:t xml:space="preserve">Docs5: </w:t>
      </w:r>
      <w:r w:rsidRPr="009F07B6">
        <w:rPr>
          <w:lang w:val="en-US"/>
        </w:rPr>
        <w:t>«AgrMatrixImportControl.ascx».</w:t>
      </w:r>
    </w:p>
    <w:p w14:paraId="386842E2" w14:textId="62420400" w:rsidR="00E81171" w:rsidRDefault="00E81171" w:rsidP="00CC6CF2">
      <w:pPr>
        <w:rPr>
          <w:lang w:val="en-US"/>
        </w:rPr>
      </w:pPr>
      <w:r>
        <w:t>Начиная</w:t>
      </w:r>
      <w:r w:rsidRPr="009F07B6">
        <w:rPr>
          <w:lang w:val="en-US"/>
        </w:rPr>
        <w:t xml:space="preserve"> </w:t>
      </w:r>
      <w:r>
        <w:t>с</w:t>
      </w:r>
      <w:r w:rsidRPr="009F07B6">
        <w:rPr>
          <w:lang w:val="en-US"/>
        </w:rPr>
        <w:t xml:space="preserve"> Docs5</w:t>
      </w:r>
      <w:r>
        <w:rPr>
          <w:lang w:val="en-US"/>
        </w:rPr>
        <w:t>:</w:t>
      </w:r>
      <w:r w:rsidRPr="009F07B6">
        <w:rPr>
          <w:lang w:val="en-US"/>
        </w:rPr>
        <w:t xml:space="preserve"> «/DMS.Import/AgrMatrixImportControl».</w:t>
      </w:r>
    </w:p>
    <w:p w14:paraId="5C7364D4" w14:textId="77777777" w:rsidR="00412A95" w:rsidRDefault="00412A95" w:rsidP="00412A95">
      <w:pPr>
        <w:pStyle w:val="Heading2"/>
      </w:pPr>
      <w:bookmarkStart w:id="240" w:name="_Toc186300323"/>
      <w:r w:rsidRPr="007544B6">
        <w:lastRenderedPageBreak/>
        <w:t>Импорт сотрудников</w:t>
      </w:r>
      <w:bookmarkEnd w:id="240"/>
    </w:p>
    <w:p w14:paraId="51EFED76" w14:textId="77777777" w:rsidR="00412A95" w:rsidRDefault="00412A95" w:rsidP="00412A95">
      <w:r>
        <w:t xml:space="preserve">В версии СЭД </w:t>
      </w:r>
      <w:r>
        <w:rPr>
          <w:lang w:val="en-US"/>
        </w:rPr>
        <w:t>Docs</w:t>
      </w:r>
      <w:r w:rsidRPr="00E874B9">
        <w:t xml:space="preserve">5 </w:t>
      </w:r>
      <w:r>
        <w:t xml:space="preserve">отличается путь к файлам </w:t>
      </w:r>
      <w:r>
        <w:rPr>
          <w:lang w:val="en-US"/>
        </w:rPr>
        <w:t>Excel</w:t>
      </w:r>
      <w:r>
        <w:t xml:space="preserve">, так как используется другая ОС на базе </w:t>
      </w:r>
      <w:r>
        <w:rPr>
          <w:lang w:val="en-US"/>
        </w:rPr>
        <w:t>Linux</w:t>
      </w:r>
      <w:r>
        <w:t xml:space="preserve">.Также в </w:t>
      </w:r>
      <w:r>
        <w:rPr>
          <w:lang w:val="en-US"/>
        </w:rPr>
        <w:t>Docs</w:t>
      </w:r>
      <w:r w:rsidRPr="00F21C2B">
        <w:t>5</w:t>
      </w:r>
      <w:r>
        <w:t xml:space="preserve"> отсутствуют веб-части, таким образом импорт сотрудников доступен по ссылке:</w:t>
      </w:r>
    </w:p>
    <w:p w14:paraId="7C75968A" w14:textId="77777777" w:rsidR="00412A95" w:rsidRDefault="004F48F9" w:rsidP="00412A95">
      <w:hyperlink r:id="rId25" w:history="1">
        <w:r w:rsidR="00412A95" w:rsidRPr="00927F2A">
          <w:rPr>
            <w:rStyle w:val="Hyperlink"/>
            <w:lang w:eastAsia="ru-RU"/>
          </w:rPr>
          <w:t>https://</w:t>
        </w:r>
        <w:r w:rsidR="00412A95" w:rsidRPr="00927F2A">
          <w:rPr>
            <w:rStyle w:val="Hyperlink"/>
            <w:b/>
            <w:highlight w:val="yellow"/>
            <w:lang w:eastAsia="ru-RU"/>
          </w:rPr>
          <w:t>АдресСЭД</w:t>
        </w:r>
        <w:r w:rsidR="00412A95" w:rsidRPr="00927F2A">
          <w:rPr>
            <w:rStyle w:val="Hyperlink"/>
            <w:lang w:eastAsia="ru-RU"/>
          </w:rPr>
          <w:t>/DMS.Import.ADtoDBList/ImportUsersExcel</w:t>
        </w:r>
      </w:hyperlink>
      <w:r w:rsidR="00412A95">
        <w:t xml:space="preserve"> - И</w:t>
      </w:r>
      <w:r w:rsidR="00412A95" w:rsidRPr="007939C0">
        <w:t>мпорт сотрудников из AD</w:t>
      </w:r>
    </w:p>
    <w:p w14:paraId="461D21B2" w14:textId="77777777" w:rsidR="00412A95" w:rsidRDefault="00412A95" w:rsidP="00412A95"/>
    <w:p w14:paraId="66A2835A" w14:textId="77777777" w:rsidR="00412A95" w:rsidRPr="00927F2A" w:rsidRDefault="00412A95" w:rsidP="00412A95">
      <w:pPr>
        <w:rPr>
          <w:b/>
        </w:rPr>
      </w:pPr>
      <w:r w:rsidRPr="00927F2A">
        <w:rPr>
          <w:b/>
        </w:rPr>
        <w:t>Важно!</w:t>
      </w:r>
    </w:p>
    <w:p w14:paraId="0395FDCC" w14:textId="77777777" w:rsidR="00412A95" w:rsidRDefault="00412A95" w:rsidP="00412A95">
      <w:r>
        <w:t xml:space="preserve">Перед запуском импорта сотрудников через ссылку, необходимо указать настройки в константе </w:t>
      </w:r>
      <w:r w:rsidRPr="003C663A">
        <w:t>WSSC_ImportUsers_XML</w:t>
      </w:r>
      <w:r>
        <w:t xml:space="preserve"> в зависимости от типа задачи:</w:t>
      </w:r>
    </w:p>
    <w:p w14:paraId="2C363661" w14:textId="77777777" w:rsidR="00412A95" w:rsidRDefault="00412A95" w:rsidP="00412A95">
      <w:pPr>
        <w:pStyle w:val="ListParagraph"/>
        <w:numPr>
          <w:ilvl w:val="0"/>
          <w:numId w:val="11"/>
        </w:numPr>
        <w:spacing w:after="0" w:line="240" w:lineRule="auto"/>
        <w:ind w:left="357" w:hanging="357"/>
        <w:contextualSpacing w:val="0"/>
        <w:jc w:val="left"/>
      </w:pPr>
      <w:r>
        <w:t>Если необходимо выполнить импорт только из AD в Excel – указать значения тегов в константе:</w:t>
      </w:r>
    </w:p>
    <w:p w14:paraId="36D0F4B7" w14:textId="77777777" w:rsidR="00412A95" w:rsidRPr="00927F2A" w:rsidRDefault="00412A95" w:rsidP="00412A95">
      <w:pPr>
        <w:ind w:left="714" w:hanging="357"/>
        <w:rPr>
          <w:lang w:val="en-US"/>
        </w:rPr>
      </w:pPr>
      <w:r>
        <w:t xml:space="preserve">  </w:t>
      </w:r>
      <w:r w:rsidRPr="00927F2A">
        <w:rPr>
          <w:lang w:val="en-US"/>
        </w:rPr>
        <w:t>&lt;RunADToExcelImport Value =" true" /&gt;</w:t>
      </w:r>
    </w:p>
    <w:p w14:paraId="0948E348" w14:textId="77777777" w:rsidR="00412A95" w:rsidRPr="00927F2A" w:rsidRDefault="00412A95" w:rsidP="00412A95">
      <w:pPr>
        <w:ind w:left="714" w:hanging="357"/>
        <w:rPr>
          <w:lang w:val="en-US"/>
        </w:rPr>
      </w:pPr>
      <w:r w:rsidRPr="00927F2A">
        <w:rPr>
          <w:lang w:val="en-US"/>
        </w:rPr>
        <w:t xml:space="preserve">  &lt;RunExcelToDBImport Value ="false" /&gt;</w:t>
      </w:r>
    </w:p>
    <w:p w14:paraId="4C43E99E" w14:textId="77777777" w:rsidR="00412A95" w:rsidRPr="00927F2A" w:rsidRDefault="00412A95" w:rsidP="00412A95">
      <w:pPr>
        <w:rPr>
          <w:lang w:val="en-US"/>
        </w:rPr>
      </w:pPr>
    </w:p>
    <w:p w14:paraId="64662F88" w14:textId="77777777" w:rsidR="00412A95" w:rsidRDefault="00412A95" w:rsidP="00412A95">
      <w:pPr>
        <w:pStyle w:val="ListParagraph"/>
        <w:numPr>
          <w:ilvl w:val="0"/>
          <w:numId w:val="11"/>
        </w:numPr>
        <w:spacing w:after="0" w:line="240" w:lineRule="auto"/>
        <w:ind w:left="357" w:hanging="357"/>
        <w:contextualSpacing w:val="0"/>
        <w:jc w:val="left"/>
      </w:pPr>
      <w:r>
        <w:t>Если необходимо выполнить только импорт из Excel в DB-список – указать значения тегов в константе:</w:t>
      </w:r>
    </w:p>
    <w:p w14:paraId="3F3A6C24" w14:textId="77777777" w:rsidR="00412A95" w:rsidRPr="00927F2A" w:rsidRDefault="00412A95" w:rsidP="00412A95">
      <w:pPr>
        <w:ind w:left="714" w:hanging="357"/>
        <w:rPr>
          <w:lang w:val="en-US"/>
        </w:rPr>
      </w:pPr>
      <w:r>
        <w:t xml:space="preserve">  </w:t>
      </w:r>
      <w:r w:rsidRPr="00927F2A">
        <w:rPr>
          <w:lang w:val="en-US"/>
        </w:rPr>
        <w:t>&lt;RunADToExcelImport Value =" false" /&gt;</w:t>
      </w:r>
    </w:p>
    <w:p w14:paraId="3F5384F5" w14:textId="77777777" w:rsidR="00412A95" w:rsidRPr="00927F2A" w:rsidRDefault="00412A95" w:rsidP="00412A95">
      <w:pPr>
        <w:ind w:left="714" w:hanging="357"/>
        <w:rPr>
          <w:lang w:val="en-US"/>
        </w:rPr>
      </w:pPr>
      <w:r w:rsidRPr="00927F2A">
        <w:rPr>
          <w:lang w:val="en-US"/>
        </w:rPr>
        <w:t xml:space="preserve">  &lt;RunExcelToDBImport Value =" true" /&gt;</w:t>
      </w:r>
    </w:p>
    <w:p w14:paraId="022089B8" w14:textId="77777777" w:rsidR="00412A95" w:rsidRPr="00927F2A" w:rsidRDefault="00412A95" w:rsidP="00412A95">
      <w:pPr>
        <w:rPr>
          <w:lang w:val="en-US"/>
        </w:rPr>
      </w:pPr>
    </w:p>
    <w:p w14:paraId="354FFBBC" w14:textId="77777777" w:rsidR="00412A95" w:rsidRDefault="00412A95" w:rsidP="00412A95">
      <w:pPr>
        <w:pStyle w:val="ListParagraph"/>
        <w:numPr>
          <w:ilvl w:val="0"/>
          <w:numId w:val="11"/>
        </w:numPr>
        <w:spacing w:after="0" w:line="240" w:lineRule="auto"/>
        <w:ind w:left="357" w:hanging="357"/>
        <w:contextualSpacing w:val="0"/>
        <w:jc w:val="left"/>
      </w:pPr>
      <w:r>
        <w:t>Если необходимо выполнить импорт сразу из AD в DB-список – оба параметра true:</w:t>
      </w:r>
    </w:p>
    <w:p w14:paraId="5879355D" w14:textId="77777777" w:rsidR="00412A95" w:rsidRPr="00927F2A" w:rsidRDefault="00412A95" w:rsidP="00412A95">
      <w:pPr>
        <w:ind w:left="714" w:hanging="357"/>
        <w:rPr>
          <w:lang w:val="en-US" w:eastAsia="ru-RU"/>
        </w:rPr>
      </w:pPr>
      <w:r w:rsidRPr="00927F2A">
        <w:rPr>
          <w:lang w:eastAsia="ru-RU"/>
        </w:rPr>
        <w:t xml:space="preserve">  </w:t>
      </w:r>
      <w:r w:rsidRPr="00927F2A">
        <w:rPr>
          <w:lang w:val="en-US" w:eastAsia="ru-RU"/>
        </w:rPr>
        <w:t xml:space="preserve">&lt;RunADToExcelImport Value =" </w:t>
      </w:r>
      <w:r>
        <w:rPr>
          <w:lang w:val="en-US"/>
        </w:rPr>
        <w:t>true</w:t>
      </w:r>
      <w:r w:rsidRPr="00927F2A">
        <w:rPr>
          <w:lang w:val="en-US" w:eastAsia="ru-RU"/>
        </w:rPr>
        <w:t>" /&gt;</w:t>
      </w:r>
    </w:p>
    <w:p w14:paraId="3D010801" w14:textId="77777777" w:rsidR="00412A95" w:rsidRPr="00927F2A" w:rsidRDefault="00412A95" w:rsidP="00412A95">
      <w:pPr>
        <w:ind w:left="714" w:hanging="357"/>
        <w:rPr>
          <w:lang w:val="en-US" w:eastAsia="ru-RU"/>
        </w:rPr>
      </w:pPr>
      <w:r w:rsidRPr="00927F2A">
        <w:rPr>
          <w:lang w:val="en-US" w:eastAsia="ru-RU"/>
        </w:rPr>
        <w:t xml:space="preserve">  &lt;RunExcelToDBImport Value =" true" /&gt;</w:t>
      </w:r>
    </w:p>
    <w:p w14:paraId="6B9CD252" w14:textId="77777777" w:rsidR="00412A95" w:rsidRPr="00927F2A" w:rsidRDefault="00412A95" w:rsidP="00412A95">
      <w:pPr>
        <w:rPr>
          <w:lang w:val="en-US"/>
        </w:rPr>
      </w:pPr>
    </w:p>
    <w:p w14:paraId="7A3D8A53" w14:textId="77777777" w:rsidR="00412A95" w:rsidRDefault="00412A95" w:rsidP="00412A95">
      <w:pPr>
        <w:pStyle w:val="Heading3"/>
      </w:pPr>
      <w:bookmarkStart w:id="241" w:name="_Toc186300324"/>
      <w:r>
        <w:t xml:space="preserve">Импорт сотрудников в локальной версии </w:t>
      </w:r>
      <w:r>
        <w:rPr>
          <w:lang w:val="en-US"/>
        </w:rPr>
        <w:t>Docs</w:t>
      </w:r>
      <w:r w:rsidRPr="00927F2A">
        <w:rPr>
          <w:rFonts w:ascii="Cambria" w:hAnsi="Cambria"/>
          <w:color w:val="243F60"/>
        </w:rPr>
        <w:t>5</w:t>
      </w:r>
      <w:bookmarkEnd w:id="241"/>
    </w:p>
    <w:p w14:paraId="25F079C8" w14:textId="77777777" w:rsidR="00412A95" w:rsidRDefault="00412A95" w:rsidP="00412A95">
      <w:r>
        <w:t xml:space="preserve">При импорте сотрудников из </w:t>
      </w:r>
      <w:r>
        <w:rPr>
          <w:lang w:val="en-US"/>
        </w:rPr>
        <w:t>AD</w:t>
      </w:r>
      <w:r w:rsidRPr="00927F2A">
        <w:t xml:space="preserve"> </w:t>
      </w:r>
      <w:r>
        <w:rPr>
          <w:lang w:val="en-US"/>
        </w:rPr>
        <w:t>excel</w:t>
      </w:r>
      <w:r w:rsidRPr="00927F2A">
        <w:t xml:space="preserve"> </w:t>
      </w:r>
      <w:r>
        <w:t>ф</w:t>
      </w:r>
      <w:r w:rsidRPr="00221862">
        <w:t xml:space="preserve">айл со списком сотрудников формируется </w:t>
      </w:r>
      <w:r>
        <w:t xml:space="preserve">на сервере </w:t>
      </w:r>
      <w:r w:rsidRPr="00221862">
        <w:t>внутри docker-контейнера, напрямую им воспользоваться нельзя</w:t>
      </w:r>
      <w:r>
        <w:t>. Скопировать файл можно при помощи команды:</w:t>
      </w:r>
    </w:p>
    <w:p w14:paraId="157CA93A" w14:textId="77777777" w:rsidR="00412A95" w:rsidRDefault="00412A95" w:rsidP="00412A95">
      <w:r w:rsidRPr="00927F2A">
        <w:rPr>
          <w:b/>
          <w:lang w:val="en-US"/>
        </w:rPr>
        <w:t>docker</w:t>
      </w:r>
      <w:r w:rsidRPr="00927F2A">
        <w:rPr>
          <w:b/>
        </w:rPr>
        <w:t xml:space="preserve"> </w:t>
      </w:r>
      <w:r w:rsidRPr="00927F2A">
        <w:rPr>
          <w:b/>
          <w:lang w:val="en-US"/>
        </w:rPr>
        <w:t>cp</w:t>
      </w:r>
      <w:r w:rsidRPr="006F4D02">
        <w:t xml:space="preserve"> </w:t>
      </w:r>
      <w:r w:rsidRPr="00927F2A">
        <w:t>{</w:t>
      </w:r>
      <w:r>
        <w:rPr>
          <w:lang w:val="en-US"/>
        </w:rPr>
        <w:t>ID</w:t>
      </w:r>
      <w:r w:rsidRPr="00927F2A">
        <w:t xml:space="preserve"> </w:t>
      </w:r>
      <w:r>
        <w:t>контейнера</w:t>
      </w:r>
      <w:proofErr w:type="gramStart"/>
      <w:r w:rsidRPr="00927F2A">
        <w:t>}</w:t>
      </w:r>
      <w:r w:rsidRPr="00927F2A">
        <w:rPr>
          <w:b/>
        </w:rPr>
        <w:t>:</w:t>
      </w:r>
      <w:r w:rsidRPr="00927F2A">
        <w:t>{</w:t>
      </w:r>
      <w:proofErr w:type="gramEnd"/>
      <w:r>
        <w:t xml:space="preserve">адрес файла </w:t>
      </w:r>
      <w:r>
        <w:rPr>
          <w:lang w:val="en-US"/>
        </w:rPr>
        <w:t>Excel</w:t>
      </w:r>
      <w:r w:rsidRPr="00927F2A">
        <w:t>} {</w:t>
      </w:r>
      <w:r>
        <w:t>произвольный адрес на сервере</w:t>
      </w:r>
      <w:r w:rsidRPr="00927F2A">
        <w:t>}</w:t>
      </w:r>
    </w:p>
    <w:p w14:paraId="6A74D90E" w14:textId="77777777" w:rsidR="00412A95" w:rsidRDefault="00412A95" w:rsidP="00412A95"/>
    <w:p w14:paraId="1FB7D6C3" w14:textId="77777777" w:rsidR="00412A95" w:rsidRDefault="00412A95" w:rsidP="00412A95">
      <w:r>
        <w:t>После копирования</w:t>
      </w:r>
      <w:r w:rsidRPr="00927F2A">
        <w:t xml:space="preserve"> </w:t>
      </w:r>
      <w:r>
        <w:rPr>
          <w:lang w:val="en-US"/>
        </w:rPr>
        <w:t>excel</w:t>
      </w:r>
      <w:r>
        <w:t xml:space="preserve"> файл появится в указанной папке на сервере, откуда его можно скопировать через </w:t>
      </w:r>
      <w:r>
        <w:rPr>
          <w:lang w:val="en-US"/>
        </w:rPr>
        <w:t>WinSCP</w:t>
      </w:r>
      <w:r>
        <w:t xml:space="preserve"> на рабочий ПК</w:t>
      </w:r>
      <w:r w:rsidRPr="00927F2A">
        <w:t>.</w:t>
      </w:r>
    </w:p>
    <w:p w14:paraId="6AB6C729" w14:textId="77777777" w:rsidR="00412A95" w:rsidRDefault="00412A95" w:rsidP="00412A95">
      <w:pPr>
        <w:rPr>
          <w:i/>
        </w:rPr>
      </w:pPr>
      <w:r w:rsidRPr="00747796">
        <w:rPr>
          <w:i/>
        </w:rPr>
        <w:t>Примечание</w:t>
      </w:r>
      <w:r>
        <w:rPr>
          <w:i/>
        </w:rPr>
        <w:t>:</w:t>
      </w:r>
    </w:p>
    <w:p w14:paraId="01036550" w14:textId="77777777" w:rsidR="00412A95" w:rsidRDefault="00412A95" w:rsidP="00412A95">
      <w:pPr>
        <w:rPr>
          <w:i/>
        </w:rPr>
      </w:pPr>
      <w:r>
        <w:rPr>
          <w:i/>
        </w:rPr>
        <w:t xml:space="preserve">Название и расположение </w:t>
      </w:r>
      <w:r>
        <w:rPr>
          <w:i/>
          <w:lang w:val="en-US"/>
        </w:rPr>
        <w:t>excel</w:t>
      </w:r>
      <w:r w:rsidRPr="00747796">
        <w:rPr>
          <w:i/>
        </w:rPr>
        <w:t xml:space="preserve"> </w:t>
      </w:r>
      <w:r>
        <w:rPr>
          <w:i/>
        </w:rPr>
        <w:t xml:space="preserve">файла задается в константе </w:t>
      </w:r>
      <w:r w:rsidRPr="009E475E">
        <w:rPr>
          <w:i/>
        </w:rPr>
        <w:t>WSSC_ImportUsers_XML</w:t>
      </w:r>
      <w:r>
        <w:rPr>
          <w:i/>
        </w:rPr>
        <w:t>, в данном случае в константе указано следующее:</w:t>
      </w:r>
    </w:p>
    <w:p w14:paraId="7A525360" w14:textId="77777777" w:rsidR="00412A95" w:rsidRPr="00927F2A" w:rsidRDefault="00412A95" w:rsidP="00412A95">
      <w:pPr>
        <w:rPr>
          <w:i/>
          <w:lang w:val="en-US"/>
        </w:rPr>
      </w:pPr>
      <w:r w:rsidRPr="00927F2A">
        <w:rPr>
          <w:i/>
          <w:lang w:val="en-US"/>
        </w:rPr>
        <w:t>..</w:t>
      </w:r>
    </w:p>
    <w:p w14:paraId="43557540" w14:textId="77777777" w:rsidR="00412A95" w:rsidRDefault="00412A95" w:rsidP="00412A95">
      <w:pPr>
        <w:rPr>
          <w:i/>
          <w:lang w:val="en-US"/>
        </w:rPr>
      </w:pPr>
      <w:r w:rsidRPr="00747796">
        <w:rPr>
          <w:i/>
          <w:lang w:val="en-US"/>
        </w:rPr>
        <w:t>&lt;ExcelFile FileName="/var/tmp/AD_Import1.xls"/&gt;</w:t>
      </w:r>
    </w:p>
    <w:p w14:paraId="407FE281" w14:textId="77777777" w:rsidR="00412A95" w:rsidRDefault="00412A95" w:rsidP="00412A95">
      <w:pPr>
        <w:rPr>
          <w:i/>
        </w:rPr>
      </w:pPr>
      <w:r>
        <w:rPr>
          <w:i/>
        </w:rPr>
        <w:lastRenderedPageBreak/>
        <w:t>..</w:t>
      </w:r>
    </w:p>
    <w:p w14:paraId="052148EE" w14:textId="77777777" w:rsidR="00412A95" w:rsidRPr="009F07B6" w:rsidRDefault="00412A95" w:rsidP="00412A95">
      <w:pPr>
        <w:rPr>
          <w:i/>
        </w:rPr>
      </w:pPr>
      <w:r>
        <w:rPr>
          <w:i/>
        </w:rPr>
        <w:t xml:space="preserve">Таким образом при импорте из </w:t>
      </w:r>
      <w:r>
        <w:rPr>
          <w:i/>
          <w:lang w:val="en-US"/>
        </w:rPr>
        <w:t>AD</w:t>
      </w:r>
      <w:r w:rsidRPr="00747796">
        <w:rPr>
          <w:i/>
        </w:rPr>
        <w:t xml:space="preserve"> </w:t>
      </w:r>
      <w:r>
        <w:rPr>
          <w:i/>
        </w:rPr>
        <w:t xml:space="preserve">внутри контейнера </w:t>
      </w:r>
      <w:r>
        <w:rPr>
          <w:i/>
          <w:lang w:val="en-US"/>
        </w:rPr>
        <w:t>docs</w:t>
      </w:r>
      <w:r>
        <w:rPr>
          <w:i/>
        </w:rPr>
        <w:t xml:space="preserve"> в папке </w:t>
      </w:r>
      <w:r w:rsidRPr="00747796">
        <w:rPr>
          <w:i/>
        </w:rPr>
        <w:t>/</w:t>
      </w:r>
      <w:r w:rsidRPr="00747796">
        <w:rPr>
          <w:i/>
          <w:lang w:val="en-US"/>
        </w:rPr>
        <w:t>var</w:t>
      </w:r>
      <w:r w:rsidRPr="00747796">
        <w:rPr>
          <w:i/>
        </w:rPr>
        <w:t>/</w:t>
      </w:r>
      <w:r w:rsidRPr="00747796">
        <w:rPr>
          <w:i/>
          <w:lang w:val="en-US"/>
        </w:rPr>
        <w:t>tmp</w:t>
      </w:r>
      <w:r w:rsidRPr="00747796">
        <w:rPr>
          <w:i/>
        </w:rPr>
        <w:t>/</w:t>
      </w:r>
      <w:r>
        <w:rPr>
          <w:i/>
        </w:rPr>
        <w:t>создается файл с названием «</w:t>
      </w:r>
      <w:r w:rsidRPr="00747796">
        <w:rPr>
          <w:i/>
          <w:lang w:val="en-US"/>
        </w:rPr>
        <w:t>AD</w:t>
      </w:r>
      <w:r w:rsidRPr="00747796">
        <w:rPr>
          <w:i/>
        </w:rPr>
        <w:t>_</w:t>
      </w:r>
      <w:r w:rsidRPr="00747796">
        <w:rPr>
          <w:i/>
          <w:lang w:val="en-US"/>
        </w:rPr>
        <w:t>Import</w:t>
      </w:r>
      <w:r w:rsidRPr="00747796">
        <w:rPr>
          <w:i/>
        </w:rPr>
        <w:t>1.</w:t>
      </w:r>
      <w:r w:rsidRPr="00747796">
        <w:rPr>
          <w:i/>
          <w:lang w:val="en-US"/>
        </w:rPr>
        <w:t>xls</w:t>
      </w:r>
      <w:r>
        <w:rPr>
          <w:i/>
        </w:rPr>
        <w:t>»</w:t>
      </w:r>
    </w:p>
    <w:p w14:paraId="68F792AC" w14:textId="77777777" w:rsidR="00412A95" w:rsidRPr="00927F2A" w:rsidRDefault="00412A95" w:rsidP="00412A95">
      <w:pPr>
        <w:shd w:val="clear" w:color="auto" w:fill="FFFFFF"/>
        <w:rPr>
          <w:rFonts w:eastAsia="Times New Roman" w:cstheme="minorHAnsi"/>
          <w:b/>
          <w:szCs w:val="21"/>
        </w:rPr>
      </w:pPr>
      <w:r w:rsidRPr="00927F2A">
        <w:rPr>
          <w:rFonts w:eastAsia="Times New Roman" w:cstheme="minorHAnsi"/>
          <w:b/>
          <w:szCs w:val="21"/>
        </w:rPr>
        <w:t>Пояснение для получения пути к файлу внутри контейнера:</w:t>
      </w:r>
    </w:p>
    <w:p w14:paraId="7CC2C3DF" w14:textId="77777777" w:rsidR="00412A95" w:rsidRPr="000A20FC" w:rsidRDefault="00412A95" w:rsidP="00412A9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contextualSpacing w:val="0"/>
        <w:jc w:val="left"/>
        <w:rPr>
          <w:rFonts w:eastAsia="Times New Roman" w:cstheme="minorHAnsi"/>
          <w:szCs w:val="21"/>
        </w:rPr>
      </w:pPr>
      <w:r w:rsidRPr="000A20FC">
        <w:rPr>
          <w:rFonts w:eastAsia="Times New Roman" w:cstheme="minorHAnsi"/>
          <w:szCs w:val="21"/>
        </w:rPr>
        <w:t>Чтобы посмотреть какие файлы и папки есть в контейнере</w:t>
      </w:r>
      <w:r w:rsidRPr="00927F2A">
        <w:rPr>
          <w:rFonts w:eastAsia="Times New Roman" w:cstheme="minorHAnsi"/>
          <w:szCs w:val="21"/>
        </w:rPr>
        <w:t>,</w:t>
      </w:r>
      <w:r w:rsidRPr="000A20FC">
        <w:rPr>
          <w:rFonts w:eastAsia="Times New Roman" w:cstheme="minorHAnsi"/>
          <w:szCs w:val="21"/>
        </w:rPr>
        <w:t xml:space="preserve"> и чтобы получить их путь, необходимо выполнить команду для входа внутрь контейнера:</w:t>
      </w:r>
    </w:p>
    <w:p w14:paraId="56E137B9" w14:textId="77777777" w:rsidR="00412A95" w:rsidRPr="000A20FC" w:rsidRDefault="00412A95" w:rsidP="00412A95">
      <w:pPr>
        <w:shd w:val="clear" w:color="auto" w:fill="FFFFFF"/>
        <w:rPr>
          <w:rFonts w:eastAsia="Times New Roman" w:cstheme="minorHAnsi"/>
          <w:szCs w:val="21"/>
        </w:rPr>
      </w:pPr>
    </w:p>
    <w:p w14:paraId="19239BD6" w14:textId="77777777" w:rsidR="00412A95" w:rsidRPr="000A20FC" w:rsidRDefault="00412A95" w:rsidP="00412A9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eastAsia="Times New Roman" w:cstheme="minorHAnsi"/>
          <w:szCs w:val="21"/>
          <w:lang w:val="en-US"/>
        </w:rPr>
      </w:pPr>
      <w:r w:rsidRPr="000A20FC">
        <w:rPr>
          <w:rFonts w:eastAsia="Times New Roman" w:cstheme="minorHAnsi"/>
          <w:bCs/>
          <w:szCs w:val="21"/>
          <w:lang w:val="en-US"/>
        </w:rPr>
        <w:t xml:space="preserve">docker exec -t -i &lt;ID </w:t>
      </w:r>
      <w:r w:rsidRPr="000A20FC">
        <w:rPr>
          <w:rFonts w:eastAsia="Times New Roman" w:cstheme="minorHAnsi"/>
          <w:bCs/>
          <w:szCs w:val="21"/>
        </w:rPr>
        <w:t>контейнера</w:t>
      </w:r>
      <w:r w:rsidRPr="000A20FC">
        <w:rPr>
          <w:rFonts w:eastAsia="Times New Roman" w:cstheme="minorHAnsi"/>
          <w:bCs/>
          <w:szCs w:val="21"/>
          <w:lang w:val="en-US"/>
        </w:rPr>
        <w:t>&gt; bash</w:t>
      </w:r>
    </w:p>
    <w:p w14:paraId="061E1C3D" w14:textId="77777777" w:rsidR="00412A95" w:rsidRPr="000A20FC" w:rsidRDefault="00412A95" w:rsidP="00412A95">
      <w:pPr>
        <w:shd w:val="clear" w:color="auto" w:fill="FFFFFF"/>
        <w:rPr>
          <w:rFonts w:eastAsia="Times New Roman" w:cstheme="minorHAnsi"/>
          <w:szCs w:val="21"/>
          <w:lang w:val="en-US"/>
        </w:rPr>
      </w:pPr>
    </w:p>
    <w:p w14:paraId="4C2E0C2D" w14:textId="77777777" w:rsidR="00412A95" w:rsidRPr="000A20FC" w:rsidRDefault="00412A95" w:rsidP="00412A95">
      <w:pPr>
        <w:pStyle w:val="ListParagraph"/>
        <w:shd w:val="clear" w:color="auto" w:fill="FFFFFF"/>
        <w:rPr>
          <w:rFonts w:eastAsia="Times New Roman" w:cstheme="minorHAnsi"/>
          <w:b/>
          <w:szCs w:val="21"/>
          <w:lang w:val="en-US"/>
        </w:rPr>
      </w:pPr>
      <w:r w:rsidRPr="000A20FC">
        <w:rPr>
          <w:rFonts w:eastAsia="Times New Roman" w:cstheme="minorHAnsi"/>
          <w:b/>
          <w:szCs w:val="21"/>
          <w:lang w:val="en-US"/>
        </w:rPr>
        <w:t>docker exec -t -i 9d64f2c17a3a bash</w:t>
      </w:r>
    </w:p>
    <w:p w14:paraId="1D960725" w14:textId="77777777" w:rsidR="00412A95" w:rsidRPr="000A20FC" w:rsidRDefault="00412A95" w:rsidP="00412A95">
      <w:pPr>
        <w:shd w:val="clear" w:color="auto" w:fill="FFFFFF"/>
        <w:rPr>
          <w:rFonts w:eastAsia="Times New Roman" w:cstheme="minorHAnsi"/>
          <w:szCs w:val="21"/>
          <w:lang w:val="en-US"/>
        </w:rPr>
      </w:pPr>
      <w:r>
        <w:rPr>
          <w:noProof/>
          <w:lang w:val="en-US"/>
        </w:rPr>
        <w:drawing>
          <wp:inline distT="0" distB="0" distL="0" distR="0" wp14:anchorId="0172F311" wp14:editId="31E3738C">
            <wp:extent cx="5940425" cy="645160"/>
            <wp:effectExtent l="0" t="0" r="3175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E664" w14:textId="77777777" w:rsidR="00412A95" w:rsidRDefault="00412A95" w:rsidP="00412A95">
      <w:pPr>
        <w:shd w:val="clear" w:color="auto" w:fill="FFFFFF"/>
        <w:rPr>
          <w:rFonts w:eastAsia="Times New Roman" w:cstheme="minorHAnsi"/>
          <w:szCs w:val="21"/>
        </w:rPr>
      </w:pPr>
    </w:p>
    <w:p w14:paraId="613F5CE6" w14:textId="77777777" w:rsidR="00412A95" w:rsidRPr="000A20FC" w:rsidRDefault="00412A95" w:rsidP="00412A95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contextualSpacing w:val="0"/>
        <w:jc w:val="left"/>
        <w:rPr>
          <w:rFonts w:eastAsia="Times New Roman" w:cstheme="minorHAnsi"/>
          <w:szCs w:val="21"/>
        </w:rPr>
      </w:pPr>
      <w:r>
        <w:t xml:space="preserve">Таким образом можно определить, какой путь указывать в константе </w:t>
      </w:r>
      <w:r w:rsidRPr="003C663A">
        <w:t>WSSC_ImportUsers_XML</w:t>
      </w:r>
      <w:r>
        <w:t xml:space="preserve"> в теге </w:t>
      </w:r>
      <w:r w:rsidRPr="005049C7">
        <w:t>ExcelFile</w:t>
      </w:r>
    </w:p>
    <w:p w14:paraId="56DBC3D6" w14:textId="77777777" w:rsidR="00412A95" w:rsidRPr="000A20FC" w:rsidRDefault="00412A95" w:rsidP="00412A95">
      <w:pPr>
        <w:pStyle w:val="ListParagraph"/>
        <w:shd w:val="clear" w:color="auto" w:fill="FFFFFF"/>
        <w:rPr>
          <w:rFonts w:eastAsia="Times New Roman" w:cstheme="minorHAnsi"/>
          <w:szCs w:val="21"/>
        </w:rPr>
      </w:pPr>
      <w:r>
        <w:t>Например:</w:t>
      </w:r>
    </w:p>
    <w:p w14:paraId="47F4D23E" w14:textId="77777777" w:rsidR="00412A95" w:rsidRDefault="00412A95" w:rsidP="00412A95">
      <w:r w:rsidRPr="000A20FC">
        <w:t>&lt;</w:t>
      </w:r>
      <w:r w:rsidRPr="00D22B60">
        <w:rPr>
          <w:lang w:val="en-US"/>
        </w:rPr>
        <w:t>ExcelFile</w:t>
      </w:r>
      <w:r w:rsidRPr="000A20FC">
        <w:t xml:space="preserve"> </w:t>
      </w:r>
      <w:r w:rsidRPr="00D22B60">
        <w:rPr>
          <w:lang w:val="en-US"/>
        </w:rPr>
        <w:t>FileName</w:t>
      </w:r>
      <w:r w:rsidRPr="000A20FC">
        <w:t>="/</w:t>
      </w:r>
      <w:r w:rsidRPr="00D22B60">
        <w:rPr>
          <w:lang w:val="en-US"/>
        </w:rPr>
        <w:t>var</w:t>
      </w:r>
      <w:r w:rsidRPr="000A20FC">
        <w:t>/</w:t>
      </w:r>
      <w:r w:rsidRPr="00D22B60">
        <w:rPr>
          <w:lang w:val="en-US"/>
        </w:rPr>
        <w:t>tmp</w:t>
      </w:r>
      <w:r w:rsidRPr="000A20FC">
        <w:t>/</w:t>
      </w:r>
      <w:r w:rsidRPr="00D22B60">
        <w:rPr>
          <w:lang w:val="en-US"/>
        </w:rPr>
        <w:t>AD</w:t>
      </w:r>
      <w:r w:rsidRPr="000A20FC">
        <w:t>_</w:t>
      </w:r>
      <w:r w:rsidRPr="00D22B60">
        <w:rPr>
          <w:lang w:val="en-US"/>
        </w:rPr>
        <w:t>Import</w:t>
      </w:r>
      <w:r w:rsidRPr="000A20FC">
        <w:t>1.</w:t>
      </w:r>
      <w:r w:rsidRPr="00D22B60">
        <w:rPr>
          <w:lang w:val="en-US"/>
        </w:rPr>
        <w:t>xls</w:t>
      </w:r>
      <w:r w:rsidRPr="000A20FC">
        <w:t xml:space="preserve">"/&gt; - </w:t>
      </w:r>
      <w:r>
        <w:t>в</w:t>
      </w:r>
      <w:r w:rsidRPr="000A20FC">
        <w:t xml:space="preserve"> </w:t>
      </w:r>
      <w:r>
        <w:t>данную</w:t>
      </w:r>
      <w:r w:rsidRPr="000A20FC">
        <w:t xml:space="preserve"> </w:t>
      </w:r>
      <w:r>
        <w:t>директорию</w:t>
      </w:r>
      <w:r w:rsidRPr="000A20FC">
        <w:t xml:space="preserve"> </w:t>
      </w:r>
      <w:r>
        <w:t>будет</w:t>
      </w:r>
      <w:r w:rsidRPr="000A20FC">
        <w:t xml:space="preserve"> </w:t>
      </w:r>
      <w:r>
        <w:t>добавлен</w:t>
      </w:r>
      <w:r w:rsidRPr="00927F2A">
        <w:t xml:space="preserve"> </w:t>
      </w:r>
      <w:r>
        <w:rPr>
          <w:lang w:val="en-US"/>
        </w:rPr>
        <w:t>excel</w:t>
      </w:r>
      <w:r>
        <w:t xml:space="preserve"> файл</w:t>
      </w:r>
      <w:r w:rsidRPr="000A20FC">
        <w:t xml:space="preserve"> </w:t>
      </w:r>
      <w:r>
        <w:t xml:space="preserve">при импорте из </w:t>
      </w:r>
      <w:r>
        <w:rPr>
          <w:lang w:val="en-US"/>
        </w:rPr>
        <w:t>AD</w:t>
      </w:r>
      <w:r w:rsidRPr="000A20FC">
        <w:t xml:space="preserve"> </w:t>
      </w:r>
      <w:r>
        <w:t xml:space="preserve">и из этой директории будет браться файл при импорте из </w:t>
      </w:r>
      <w:r>
        <w:rPr>
          <w:lang w:val="en-US"/>
        </w:rPr>
        <w:t>Excel</w:t>
      </w:r>
      <w:r w:rsidRPr="000A20FC">
        <w:t xml:space="preserve"> </w:t>
      </w:r>
      <w:r>
        <w:t xml:space="preserve">в </w:t>
      </w:r>
      <w:r>
        <w:rPr>
          <w:lang w:val="en-US"/>
        </w:rPr>
        <w:t>db</w:t>
      </w:r>
      <w:r w:rsidRPr="000A20FC">
        <w:t>-</w:t>
      </w:r>
      <w:r>
        <w:t>список.</w:t>
      </w:r>
    </w:p>
    <w:p w14:paraId="163264C6" w14:textId="77777777" w:rsidR="00412A95" w:rsidRDefault="00412A95" w:rsidP="00412A95"/>
    <w:p w14:paraId="2650C803" w14:textId="77777777" w:rsidR="00412A95" w:rsidRPr="00927F2A" w:rsidRDefault="00412A95" w:rsidP="00412A95">
      <w:pPr>
        <w:rPr>
          <w:b/>
        </w:rPr>
      </w:pPr>
      <w:r w:rsidRPr="00927F2A">
        <w:rPr>
          <w:b/>
        </w:rPr>
        <w:t xml:space="preserve">Пояснение для копирования </w:t>
      </w:r>
      <w:r>
        <w:rPr>
          <w:b/>
          <w:lang w:val="en-US"/>
        </w:rPr>
        <w:t>excel</w:t>
      </w:r>
      <w:r w:rsidRPr="00927F2A">
        <w:rPr>
          <w:b/>
        </w:rPr>
        <w:t xml:space="preserve"> </w:t>
      </w:r>
      <w:r>
        <w:rPr>
          <w:b/>
        </w:rPr>
        <w:t>файла</w:t>
      </w:r>
      <w:r w:rsidRPr="00927F2A">
        <w:rPr>
          <w:b/>
        </w:rPr>
        <w:t xml:space="preserve"> из контейнера на рабочий ПК:</w:t>
      </w:r>
    </w:p>
    <w:p w14:paraId="0415EAE4" w14:textId="77777777" w:rsidR="00412A95" w:rsidRPr="00CB6D06" w:rsidRDefault="00412A95" w:rsidP="00412A95">
      <w:r w:rsidRPr="00CB6D06">
        <w:t>Т.к. приложение запущено из-под докера, т</w:t>
      </w:r>
      <w:r>
        <w:t>о и файлы нужно смотреть</w:t>
      </w:r>
      <w:r w:rsidRPr="00CB6D06">
        <w:t xml:space="preserve"> </w:t>
      </w:r>
      <w:r w:rsidRPr="00221862">
        <w:t>внутри docker-контейнера</w:t>
      </w:r>
      <w:r w:rsidRPr="00927F2A">
        <w:t xml:space="preserve"> </w:t>
      </w:r>
      <w:r>
        <w:rPr>
          <w:lang w:val="en-US"/>
        </w:rPr>
        <w:t>docs</w:t>
      </w:r>
      <w:r>
        <w:t>:</w:t>
      </w:r>
    </w:p>
    <w:p w14:paraId="57E0F176" w14:textId="77777777" w:rsidR="00412A95" w:rsidRPr="00927F2A" w:rsidRDefault="00412A95" w:rsidP="00412A9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contextualSpacing w:val="0"/>
        <w:jc w:val="left"/>
        <w:rPr>
          <w:rFonts w:eastAsia="Times New Roman" w:cstheme="minorHAnsi"/>
        </w:rPr>
      </w:pPr>
      <w:r>
        <w:rPr>
          <w:rFonts w:eastAsia="Times New Roman" w:cstheme="minorHAnsi"/>
        </w:rPr>
        <w:t>Ч</w:t>
      </w:r>
      <w:r w:rsidRPr="00CA5C02">
        <w:rPr>
          <w:rFonts w:eastAsia="Times New Roman" w:cstheme="minorHAnsi"/>
        </w:rPr>
        <w:t>тобы получить</w:t>
      </w:r>
      <w:r w:rsidRPr="00927F2A">
        <w:rPr>
          <w:rFonts w:eastAsia="Times New Roman" w:cstheme="minorHAnsi"/>
        </w:rPr>
        <w:t xml:space="preserve"> </w:t>
      </w:r>
      <w:r>
        <w:rPr>
          <w:rFonts w:eastAsia="Times New Roman" w:cstheme="minorHAnsi"/>
          <w:lang w:val="en-US"/>
        </w:rPr>
        <w:t>ID</w:t>
      </w:r>
      <w:r w:rsidRPr="00927F2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нужного нам</w:t>
      </w:r>
      <w:r w:rsidRPr="00927F2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контейнера</w:t>
      </w:r>
      <w:r w:rsidRPr="00927F2A">
        <w:rPr>
          <w:rFonts w:eastAsia="Times New Roman" w:cstheme="minorHAnsi"/>
        </w:rPr>
        <w:t xml:space="preserve"> (</w:t>
      </w:r>
      <w:r>
        <w:rPr>
          <w:rFonts w:eastAsia="Times New Roman" w:cstheme="minorHAnsi"/>
        </w:rPr>
        <w:t xml:space="preserve">контейнер </w:t>
      </w:r>
      <w:r>
        <w:rPr>
          <w:rFonts w:eastAsia="Times New Roman" w:cstheme="minorHAnsi"/>
          <w:lang w:val="en-US"/>
        </w:rPr>
        <w:t>docs</w:t>
      </w:r>
      <w:r w:rsidRPr="00927F2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–</w:t>
      </w:r>
      <w:r w:rsidRPr="00927F2A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на нем расположено веб-приложение </w:t>
      </w:r>
      <w:r>
        <w:rPr>
          <w:rFonts w:eastAsia="Times New Roman" w:cstheme="minorHAnsi"/>
          <w:lang w:val="en-US"/>
        </w:rPr>
        <w:t>docs</w:t>
      </w:r>
      <w:r w:rsidRPr="00927F2A">
        <w:rPr>
          <w:rFonts w:eastAsia="Times New Roman" w:cstheme="minorHAnsi"/>
        </w:rPr>
        <w:t>)</w:t>
      </w:r>
      <w:r w:rsidRPr="00CA5C02">
        <w:rPr>
          <w:rFonts w:eastAsia="Times New Roman" w:cstheme="minorHAnsi"/>
        </w:rPr>
        <w:t xml:space="preserve">, </w:t>
      </w:r>
      <w:r>
        <w:rPr>
          <w:rFonts w:eastAsia="Times New Roman" w:cstheme="minorHAnsi"/>
        </w:rPr>
        <w:t>необходимо через</w:t>
      </w:r>
      <w:r w:rsidRPr="00927F2A">
        <w:t xml:space="preserve"> </w:t>
      </w:r>
      <w:r>
        <w:rPr>
          <w:lang w:val="en-US"/>
        </w:rPr>
        <w:t>Terminal</w:t>
      </w:r>
      <w:r w:rsidRPr="00927F2A">
        <w:rPr>
          <w:rFonts w:eastAsia="Times New Roman" w:cstheme="minorHAnsi"/>
        </w:rPr>
        <w:t xml:space="preserve"> выполнить команду </w:t>
      </w:r>
      <w:r w:rsidRPr="00927F2A">
        <w:rPr>
          <w:rFonts w:eastAsia="Times New Roman" w:cstheme="minorHAnsi"/>
          <w:b/>
          <w:sz w:val="22"/>
          <w:szCs w:val="22"/>
        </w:rPr>
        <w:t xml:space="preserve">docker </w:t>
      </w:r>
      <w:r>
        <w:rPr>
          <w:rFonts w:eastAsia="Times New Roman" w:cstheme="minorHAnsi"/>
          <w:b/>
          <w:lang w:val="en-US"/>
        </w:rPr>
        <w:t>p</w:t>
      </w:r>
      <w:r w:rsidRPr="00927F2A">
        <w:rPr>
          <w:rFonts w:eastAsia="Times New Roman" w:cstheme="minorHAnsi"/>
          <w:b/>
          <w:sz w:val="22"/>
          <w:szCs w:val="22"/>
        </w:rPr>
        <w:t>s</w:t>
      </w:r>
    </w:p>
    <w:p w14:paraId="6B9C2464" w14:textId="77777777" w:rsidR="00412A95" w:rsidRPr="00927F2A" w:rsidRDefault="00412A95" w:rsidP="00412A9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contextualSpacing w:val="0"/>
        <w:jc w:val="left"/>
        <w:rPr>
          <w:rFonts w:eastAsia="Times New Roman" w:cstheme="minorHAnsi"/>
        </w:rPr>
      </w:pPr>
      <w:r>
        <w:rPr>
          <w:rFonts w:eastAsia="Times New Roman" w:cstheme="minorHAnsi"/>
        </w:rPr>
        <w:t>П</w:t>
      </w:r>
      <w:r w:rsidRPr="00927F2A">
        <w:rPr>
          <w:rFonts w:eastAsia="Times New Roman" w:cstheme="minorHAnsi"/>
        </w:rPr>
        <w:t>олучаем список конте</w:t>
      </w:r>
      <w:r w:rsidRPr="00927F2A">
        <w:rPr>
          <w:rFonts w:eastAsia="Times New Roman" w:cstheme="minorHAnsi"/>
          <w:sz w:val="22"/>
          <w:szCs w:val="22"/>
        </w:rPr>
        <w:t xml:space="preserve">йнеров, необходимо найти </w:t>
      </w:r>
      <w:r>
        <w:t xml:space="preserve">контейнер веб-приложения </w:t>
      </w:r>
      <w:r>
        <w:rPr>
          <w:lang w:val="en-US"/>
        </w:rPr>
        <w:t>docs</w:t>
      </w:r>
      <w:r>
        <w:t>:</w:t>
      </w:r>
    </w:p>
    <w:p w14:paraId="602CF914" w14:textId="77777777" w:rsidR="00412A95" w:rsidRDefault="00412A95" w:rsidP="00412A95">
      <w:pPr>
        <w:pStyle w:val="ListParagraph"/>
        <w:shd w:val="clear" w:color="auto" w:fill="FFFFFF"/>
        <w:rPr>
          <w:rFonts w:eastAsia="Times New Roman" w:cstheme="minorHAnsi"/>
        </w:rPr>
      </w:pPr>
    </w:p>
    <w:p w14:paraId="385C4BB5" w14:textId="77777777" w:rsidR="00412A95" w:rsidRPr="00CA5C02" w:rsidRDefault="00412A95" w:rsidP="00412A95">
      <w:r>
        <w:rPr>
          <w:noProof/>
          <w:lang w:val="en-US"/>
        </w:rPr>
        <w:drawing>
          <wp:inline distT="0" distB="0" distL="0" distR="0" wp14:anchorId="7DD48751" wp14:editId="5D582260">
            <wp:extent cx="5940425" cy="135324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57225"/>
                    <a:stretch/>
                  </pic:blipFill>
                  <pic:spPr bwMode="auto">
                    <a:xfrm>
                      <a:off x="0" y="0"/>
                      <a:ext cx="5940425" cy="135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1379E" w14:textId="77777777" w:rsidR="00412A95" w:rsidRPr="00927F2A" w:rsidRDefault="00412A95" w:rsidP="00412A95">
      <w:pPr>
        <w:pStyle w:val="ListParagraph"/>
        <w:shd w:val="clear" w:color="auto" w:fill="FFFFFF"/>
        <w:rPr>
          <w:rFonts w:ascii="Segoe UI" w:eastAsia="Times New Roman" w:hAnsi="Segoe UI" w:cs="Segoe UI"/>
          <w:sz w:val="21"/>
          <w:szCs w:val="21"/>
        </w:rPr>
      </w:pPr>
    </w:p>
    <w:p w14:paraId="404F9292" w14:textId="77777777" w:rsidR="00412A95" w:rsidRPr="00927F2A" w:rsidRDefault="00412A95" w:rsidP="00412A9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contextualSpacing w:val="0"/>
        <w:jc w:val="left"/>
        <w:rPr>
          <w:rFonts w:ascii="Segoe UI" w:eastAsia="Times New Roman" w:hAnsi="Segoe UI" w:cs="Segoe UI"/>
          <w:sz w:val="21"/>
          <w:szCs w:val="21"/>
        </w:rPr>
      </w:pPr>
      <w:r>
        <w:rPr>
          <w:rFonts w:eastAsia="Times New Roman" w:cstheme="minorHAnsi"/>
        </w:rPr>
        <w:t>Д</w:t>
      </w:r>
      <w:r w:rsidRPr="00927F2A">
        <w:rPr>
          <w:rFonts w:eastAsia="Times New Roman" w:cstheme="minorHAnsi"/>
        </w:rPr>
        <w:t xml:space="preserve">алее из контейнера нужно скопировать </w:t>
      </w:r>
      <w:r>
        <w:rPr>
          <w:rFonts w:eastAsia="Times New Roman" w:cstheme="minorHAnsi"/>
          <w:lang w:val="en-US"/>
        </w:rPr>
        <w:t>excel</w:t>
      </w:r>
      <w:r w:rsidRPr="00927F2A">
        <w:rPr>
          <w:rFonts w:eastAsia="Times New Roman" w:cstheme="minorHAnsi"/>
        </w:rPr>
        <w:t xml:space="preserve"> файл </w:t>
      </w:r>
      <w:r>
        <w:rPr>
          <w:rFonts w:eastAsia="Times New Roman" w:cstheme="minorHAnsi"/>
        </w:rPr>
        <w:t>«</w:t>
      </w:r>
      <w:r w:rsidRPr="00CA5C02">
        <w:rPr>
          <w:rFonts w:eastAsia="Times New Roman" w:cstheme="minorHAnsi"/>
          <w:szCs w:val="21"/>
          <w:lang w:val="en-US"/>
        </w:rPr>
        <w:t>AD</w:t>
      </w:r>
      <w:r w:rsidRPr="00927F2A">
        <w:rPr>
          <w:rFonts w:eastAsia="Times New Roman" w:cstheme="minorHAnsi"/>
          <w:szCs w:val="21"/>
        </w:rPr>
        <w:t>_</w:t>
      </w:r>
      <w:r w:rsidRPr="00CA5C02">
        <w:rPr>
          <w:rFonts w:eastAsia="Times New Roman" w:cstheme="minorHAnsi"/>
          <w:szCs w:val="21"/>
          <w:lang w:val="en-US"/>
        </w:rPr>
        <w:t>Import</w:t>
      </w:r>
      <w:r w:rsidRPr="00927F2A">
        <w:rPr>
          <w:rFonts w:eastAsia="Times New Roman" w:cstheme="minorHAnsi"/>
          <w:szCs w:val="21"/>
        </w:rPr>
        <w:t>1.</w:t>
      </w:r>
      <w:r w:rsidRPr="00CA5C02">
        <w:rPr>
          <w:rFonts w:eastAsia="Times New Roman" w:cstheme="minorHAnsi"/>
          <w:szCs w:val="21"/>
          <w:lang w:val="en-US"/>
        </w:rPr>
        <w:t>xls</w:t>
      </w:r>
      <w:r>
        <w:rPr>
          <w:rFonts w:eastAsia="Times New Roman" w:cstheme="minorHAnsi"/>
          <w:szCs w:val="21"/>
        </w:rPr>
        <w:t>»,</w:t>
      </w:r>
      <w:r>
        <w:rPr>
          <w:rFonts w:eastAsia="Times New Roman" w:cstheme="minorHAnsi"/>
        </w:rPr>
        <w:t xml:space="preserve"> расположенный в папке внутри контейнера /</w:t>
      </w:r>
      <w:r>
        <w:rPr>
          <w:rFonts w:eastAsia="Times New Roman" w:cstheme="minorHAnsi"/>
          <w:lang w:val="en-US"/>
        </w:rPr>
        <w:t>var</w:t>
      </w:r>
      <w:r w:rsidRPr="00927F2A">
        <w:rPr>
          <w:rFonts w:eastAsia="Times New Roman" w:cstheme="minorHAnsi"/>
        </w:rPr>
        <w:t>/</w:t>
      </w:r>
      <w:r>
        <w:rPr>
          <w:rFonts w:eastAsia="Times New Roman" w:cstheme="minorHAnsi"/>
          <w:lang w:val="en-US"/>
        </w:rPr>
        <w:t>tmp</w:t>
      </w:r>
      <w:r w:rsidRPr="00927F2A">
        <w:rPr>
          <w:rFonts w:eastAsia="Times New Roman" w:cstheme="minorHAnsi"/>
        </w:rPr>
        <w:t>/,</w:t>
      </w:r>
      <w:r w:rsidRPr="00CA5C02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 xml:space="preserve">в папку на сервере </w:t>
      </w:r>
      <w:r w:rsidRPr="00927F2A">
        <w:rPr>
          <w:rFonts w:eastAsia="Times New Roman" w:cstheme="minorHAnsi"/>
          <w:szCs w:val="21"/>
        </w:rPr>
        <w:t>/</w:t>
      </w:r>
      <w:r w:rsidRPr="00CA5C02">
        <w:rPr>
          <w:rFonts w:eastAsia="Times New Roman" w:cstheme="minorHAnsi"/>
          <w:szCs w:val="21"/>
          <w:lang w:val="en-US"/>
        </w:rPr>
        <w:t>var</w:t>
      </w:r>
      <w:r w:rsidRPr="00927F2A">
        <w:rPr>
          <w:rFonts w:eastAsia="Times New Roman" w:cstheme="minorHAnsi"/>
          <w:szCs w:val="21"/>
        </w:rPr>
        <w:t>/</w:t>
      </w:r>
      <w:r w:rsidRPr="00CA5C02">
        <w:rPr>
          <w:rFonts w:eastAsia="Times New Roman" w:cstheme="minorHAnsi"/>
          <w:szCs w:val="21"/>
          <w:lang w:val="en-US"/>
        </w:rPr>
        <w:t>tmp</w:t>
      </w:r>
      <w:r w:rsidRPr="00927F2A">
        <w:rPr>
          <w:rFonts w:eastAsia="Times New Roman" w:cstheme="minorHAnsi"/>
          <w:szCs w:val="21"/>
        </w:rPr>
        <w:t>/</w:t>
      </w:r>
      <w:r w:rsidRPr="00CA5C02">
        <w:rPr>
          <w:rFonts w:eastAsia="Times New Roman" w:cstheme="minorHAnsi"/>
        </w:rPr>
        <w:t xml:space="preserve"> командой:</w:t>
      </w:r>
    </w:p>
    <w:p w14:paraId="47B6D3A4" w14:textId="77777777" w:rsidR="00412A95" w:rsidRPr="00CA5C02" w:rsidRDefault="00412A95" w:rsidP="00412A95">
      <w:pPr>
        <w:pStyle w:val="ListParagraph"/>
        <w:shd w:val="clear" w:color="auto" w:fill="FFFFFF"/>
        <w:rPr>
          <w:rFonts w:eastAsia="Times New Roman" w:cstheme="minorHAnsi"/>
          <w:szCs w:val="21"/>
        </w:rPr>
      </w:pPr>
    </w:p>
    <w:p w14:paraId="4BE203EF" w14:textId="77777777" w:rsidR="00412A95" w:rsidRPr="00CA5C02" w:rsidRDefault="00412A95" w:rsidP="00412A9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docker cp </w:t>
      </w:r>
      <w:r w:rsidRPr="00927F2A">
        <w:rPr>
          <w:rFonts w:eastAsia="Times New Roman" w:cstheme="minorHAnsi"/>
          <w:szCs w:val="21"/>
        </w:rPr>
        <w:t>&lt;</w:t>
      </w:r>
      <w:r>
        <w:rPr>
          <w:rFonts w:eastAsia="Times New Roman" w:cstheme="minorHAnsi"/>
          <w:szCs w:val="21"/>
          <w:lang w:val="en-US"/>
        </w:rPr>
        <w:t>ID</w:t>
      </w:r>
      <w:r w:rsidRPr="00927F2A">
        <w:rPr>
          <w:rFonts w:eastAsia="Times New Roman" w:cstheme="minorHAnsi"/>
          <w:szCs w:val="21"/>
        </w:rPr>
        <w:t xml:space="preserve"> </w:t>
      </w:r>
      <w:r>
        <w:rPr>
          <w:rFonts w:eastAsia="Times New Roman" w:cstheme="minorHAnsi"/>
          <w:szCs w:val="21"/>
        </w:rPr>
        <w:t>контейнера</w:t>
      </w:r>
      <w:r w:rsidRPr="00927F2A">
        <w:rPr>
          <w:rFonts w:eastAsia="Times New Roman" w:cstheme="minorHAnsi"/>
          <w:szCs w:val="21"/>
        </w:rPr>
        <w:t>&gt;</w:t>
      </w:r>
      <w:r w:rsidRPr="00CA5C02">
        <w:rPr>
          <w:rFonts w:eastAsia="Times New Roman" w:cstheme="minorHAnsi"/>
          <w:szCs w:val="21"/>
        </w:rPr>
        <w:t>:&lt;путь к файлу в контейнере</w:t>
      </w:r>
      <w:r>
        <w:rPr>
          <w:rFonts w:eastAsia="Times New Roman" w:cstheme="minorHAnsi"/>
          <w:szCs w:val="21"/>
        </w:rPr>
        <w:t>&gt; &lt;путь к файлу на сервере</w:t>
      </w:r>
      <w:r w:rsidRPr="00CA5C02">
        <w:rPr>
          <w:rFonts w:eastAsia="Times New Roman" w:cstheme="minorHAnsi"/>
          <w:szCs w:val="21"/>
        </w:rPr>
        <w:t>&gt;</w:t>
      </w:r>
    </w:p>
    <w:p w14:paraId="38BDBAFF" w14:textId="77777777" w:rsidR="00412A95" w:rsidRPr="00927F2A" w:rsidRDefault="00412A95" w:rsidP="00412A95">
      <w:pPr>
        <w:pStyle w:val="ListParagraph"/>
        <w:shd w:val="clear" w:color="auto" w:fill="FFFFFF"/>
        <w:rPr>
          <w:rFonts w:eastAsia="Times New Roman" w:cstheme="minorHAnsi"/>
          <w:szCs w:val="21"/>
        </w:rPr>
      </w:pPr>
    </w:p>
    <w:p w14:paraId="61BB93F0" w14:textId="77777777" w:rsidR="00412A95" w:rsidRDefault="00412A95" w:rsidP="00412A95">
      <w:pPr>
        <w:pStyle w:val="ListParagraph"/>
        <w:shd w:val="clear" w:color="auto" w:fill="FFFFFF"/>
        <w:rPr>
          <w:rFonts w:eastAsia="Times New Roman" w:cstheme="minorHAnsi"/>
          <w:b/>
          <w:szCs w:val="21"/>
          <w:lang w:val="en-US"/>
        </w:rPr>
      </w:pPr>
      <w:r w:rsidRPr="00927F2A">
        <w:rPr>
          <w:rFonts w:eastAsia="Times New Roman" w:cstheme="minorHAnsi"/>
          <w:b/>
          <w:szCs w:val="21"/>
          <w:lang w:val="en-US"/>
        </w:rPr>
        <w:t>docker cp 9d64f2c17a3a:/var/tmp/AD_Import1.xls /var/tmp</w:t>
      </w:r>
    </w:p>
    <w:p w14:paraId="74274D14" w14:textId="77777777" w:rsidR="00412A95" w:rsidRDefault="00412A95" w:rsidP="00412A95">
      <w:pPr>
        <w:pStyle w:val="ListParagraph"/>
        <w:shd w:val="clear" w:color="auto" w:fill="FFFFFF"/>
        <w:rPr>
          <w:rFonts w:eastAsia="Times New Roman" w:cstheme="minorHAnsi"/>
          <w:b/>
          <w:szCs w:val="21"/>
          <w:lang w:val="en-US"/>
        </w:rPr>
      </w:pPr>
    </w:p>
    <w:p w14:paraId="22C4F1E0" w14:textId="77777777" w:rsidR="00412A95" w:rsidRPr="00927F2A" w:rsidRDefault="00412A95" w:rsidP="00412A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2BAD58" wp14:editId="3BA5D519">
            <wp:extent cx="5940425" cy="32575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F0B8" w14:textId="77777777" w:rsidR="00412A95" w:rsidRPr="00927F2A" w:rsidRDefault="00412A95" w:rsidP="00412A95">
      <w:pPr>
        <w:rPr>
          <w:i/>
        </w:rPr>
      </w:pPr>
    </w:p>
    <w:p w14:paraId="5F42B495" w14:textId="77777777" w:rsidR="00412A95" w:rsidRPr="00927F2A" w:rsidRDefault="00412A95" w:rsidP="00412A95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contextualSpacing w:val="0"/>
        <w:jc w:val="left"/>
        <w:rPr>
          <w:rFonts w:eastAsia="Times New Roman" w:cstheme="minorHAnsi"/>
          <w:szCs w:val="21"/>
        </w:rPr>
      </w:pPr>
      <w:r w:rsidRPr="00927F2A">
        <w:rPr>
          <w:rFonts w:eastAsia="Times New Roman" w:cstheme="minorHAnsi"/>
          <w:szCs w:val="21"/>
        </w:rPr>
        <w:t xml:space="preserve">Далее </w:t>
      </w:r>
      <w:r>
        <w:rPr>
          <w:rFonts w:eastAsia="Times New Roman" w:cstheme="minorHAnsi"/>
          <w:szCs w:val="21"/>
          <w:lang w:val="en-GB"/>
        </w:rPr>
        <w:t>excel</w:t>
      </w:r>
      <w:r w:rsidRPr="00927F2A">
        <w:rPr>
          <w:rFonts w:eastAsia="Times New Roman" w:cstheme="minorHAnsi"/>
          <w:szCs w:val="21"/>
        </w:rPr>
        <w:t xml:space="preserve"> файл с сервера можно скопировать на рабочий ПК через программу </w:t>
      </w:r>
      <w:r w:rsidRPr="00927F2A">
        <w:rPr>
          <w:rFonts w:eastAsia="Times New Roman" w:cstheme="minorHAnsi"/>
          <w:szCs w:val="21"/>
          <w:lang w:val="en-US"/>
        </w:rPr>
        <w:t>WinSCP</w:t>
      </w:r>
      <w:r w:rsidRPr="00927F2A">
        <w:rPr>
          <w:rFonts w:eastAsia="Times New Roman" w:cstheme="minorHAnsi"/>
          <w:szCs w:val="21"/>
        </w:rPr>
        <w:t>.</w:t>
      </w:r>
    </w:p>
    <w:p w14:paraId="1D16AE25" w14:textId="77777777" w:rsidR="00412A95" w:rsidRPr="00927F2A" w:rsidRDefault="00412A95" w:rsidP="00412A95">
      <w:pPr>
        <w:shd w:val="clear" w:color="auto" w:fill="FFFFFF"/>
        <w:rPr>
          <w:rFonts w:eastAsia="Times New Roman" w:cstheme="minorHAnsi"/>
          <w:sz w:val="22"/>
          <w:szCs w:val="21"/>
        </w:rPr>
      </w:pPr>
    </w:p>
    <w:p w14:paraId="0A237825" w14:textId="77777777" w:rsidR="00412A95" w:rsidRPr="009F07B6" w:rsidRDefault="00412A95" w:rsidP="00412A95">
      <w:pPr>
        <w:shd w:val="clear" w:color="auto" w:fill="FFFFFF"/>
        <w:rPr>
          <w:rFonts w:eastAsia="Times New Roman" w:cstheme="minorHAnsi"/>
          <w:b/>
          <w:sz w:val="22"/>
          <w:szCs w:val="21"/>
        </w:rPr>
      </w:pPr>
      <w:r w:rsidRPr="00927F2A">
        <w:rPr>
          <w:rFonts w:eastAsia="Times New Roman" w:cstheme="minorHAnsi"/>
          <w:b/>
          <w:szCs w:val="21"/>
        </w:rPr>
        <w:t>Команды для</w:t>
      </w:r>
      <w:r w:rsidRPr="00927F2A">
        <w:rPr>
          <w:rFonts w:eastAsia="Times New Roman" w:cstheme="minorHAnsi"/>
          <w:b/>
          <w:sz w:val="22"/>
          <w:szCs w:val="21"/>
        </w:rPr>
        <w:t xml:space="preserve"> копирования </w:t>
      </w:r>
      <w:r w:rsidRPr="00927F2A">
        <w:rPr>
          <w:rFonts w:eastAsia="Times New Roman" w:cstheme="minorHAnsi"/>
          <w:b/>
          <w:sz w:val="22"/>
          <w:szCs w:val="21"/>
          <w:lang w:val="en-US"/>
        </w:rPr>
        <w:t>Excel</w:t>
      </w:r>
      <w:r w:rsidRPr="00927F2A">
        <w:rPr>
          <w:rFonts w:eastAsia="Times New Roman" w:cstheme="minorHAnsi"/>
          <w:b/>
          <w:sz w:val="22"/>
          <w:szCs w:val="21"/>
        </w:rPr>
        <w:t>-файла:</w:t>
      </w:r>
    </w:p>
    <w:p w14:paraId="0DC4C77C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 w:val="22"/>
          <w:szCs w:val="21"/>
        </w:rPr>
      </w:pPr>
      <w:r>
        <w:rPr>
          <w:rFonts w:eastAsia="Times New Roman" w:cstheme="minorHAnsi"/>
          <w:szCs w:val="21"/>
        </w:rPr>
        <w:t>Контейнер -&gt; Сервер</w:t>
      </w:r>
    </w:p>
    <w:p w14:paraId="5125A1AF" w14:textId="77777777" w:rsidR="00412A95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Cs w:val="21"/>
        </w:rPr>
      </w:pPr>
      <w:r>
        <w:rPr>
          <w:rFonts w:eastAsia="Times New Roman" w:cstheme="minorHAnsi"/>
          <w:szCs w:val="21"/>
        </w:rPr>
        <w:t xml:space="preserve">docker cp </w:t>
      </w:r>
      <w:r w:rsidRPr="00E874B9">
        <w:rPr>
          <w:rFonts w:eastAsia="Times New Roman" w:cstheme="minorHAnsi"/>
          <w:szCs w:val="21"/>
        </w:rPr>
        <w:t>&lt;</w:t>
      </w:r>
      <w:r>
        <w:rPr>
          <w:rFonts w:eastAsia="Times New Roman" w:cstheme="minorHAnsi"/>
          <w:szCs w:val="21"/>
          <w:lang w:val="en-US"/>
        </w:rPr>
        <w:t>ID</w:t>
      </w:r>
      <w:r w:rsidRPr="00E874B9">
        <w:rPr>
          <w:rFonts w:eastAsia="Times New Roman" w:cstheme="minorHAnsi"/>
          <w:szCs w:val="21"/>
        </w:rPr>
        <w:t xml:space="preserve"> </w:t>
      </w:r>
      <w:r>
        <w:rPr>
          <w:rFonts w:eastAsia="Times New Roman" w:cstheme="minorHAnsi"/>
          <w:szCs w:val="21"/>
        </w:rPr>
        <w:t>контейнера</w:t>
      </w:r>
      <w:r w:rsidRPr="00E874B9">
        <w:rPr>
          <w:rFonts w:eastAsia="Times New Roman" w:cstheme="minorHAnsi"/>
          <w:szCs w:val="21"/>
        </w:rPr>
        <w:t>&gt;</w:t>
      </w:r>
      <w:r w:rsidRPr="00927F2A">
        <w:rPr>
          <w:rFonts w:eastAsia="Times New Roman" w:cstheme="minorHAnsi"/>
          <w:sz w:val="22"/>
          <w:szCs w:val="21"/>
        </w:rPr>
        <w:t>:&lt;путь к файлу в контейнере&gt; &lt;</w:t>
      </w:r>
      <w:r>
        <w:rPr>
          <w:rFonts w:eastAsia="Times New Roman" w:cstheme="minorHAnsi"/>
          <w:szCs w:val="21"/>
        </w:rPr>
        <w:t>путь к файлу на сервере</w:t>
      </w:r>
      <w:r w:rsidRPr="00927F2A">
        <w:rPr>
          <w:rFonts w:eastAsia="Times New Roman" w:cstheme="minorHAnsi"/>
          <w:sz w:val="22"/>
          <w:szCs w:val="21"/>
        </w:rPr>
        <w:t>&gt;</w:t>
      </w:r>
    </w:p>
    <w:p w14:paraId="2BB894E9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 w:val="22"/>
          <w:szCs w:val="21"/>
        </w:rPr>
      </w:pPr>
    </w:p>
    <w:p w14:paraId="63357C6B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Cs w:val="21"/>
          <w:lang w:val="en-US"/>
        </w:rPr>
      </w:pPr>
      <w:r>
        <w:rPr>
          <w:rFonts w:eastAsia="Times New Roman" w:cstheme="minorHAnsi"/>
          <w:szCs w:val="21"/>
        </w:rPr>
        <w:t>Пример</w:t>
      </w:r>
      <w:r w:rsidRPr="00927F2A">
        <w:rPr>
          <w:rFonts w:eastAsia="Times New Roman" w:cstheme="minorHAnsi"/>
          <w:szCs w:val="21"/>
          <w:lang w:val="en-US"/>
        </w:rPr>
        <w:t xml:space="preserve"> </w:t>
      </w:r>
      <w:r>
        <w:rPr>
          <w:rFonts w:eastAsia="Times New Roman" w:cstheme="minorHAnsi"/>
          <w:szCs w:val="21"/>
        </w:rPr>
        <w:t>команды</w:t>
      </w:r>
      <w:r w:rsidRPr="00927F2A">
        <w:rPr>
          <w:rFonts w:eastAsia="Times New Roman" w:cstheme="minorHAnsi"/>
          <w:szCs w:val="21"/>
          <w:lang w:val="en-US"/>
        </w:rPr>
        <w:t>:</w:t>
      </w:r>
    </w:p>
    <w:p w14:paraId="15F3038B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b/>
          <w:sz w:val="22"/>
          <w:szCs w:val="21"/>
          <w:lang w:val="en-US"/>
        </w:rPr>
      </w:pPr>
      <w:r>
        <w:rPr>
          <w:rFonts w:eastAsia="Times New Roman" w:cstheme="minorHAnsi"/>
          <w:b/>
          <w:szCs w:val="21"/>
          <w:lang w:val="en-US"/>
        </w:rPr>
        <w:t xml:space="preserve">docker cp </w:t>
      </w:r>
      <w:r w:rsidRPr="00E874B9">
        <w:rPr>
          <w:rFonts w:eastAsia="Times New Roman" w:cstheme="minorHAnsi"/>
          <w:b/>
          <w:szCs w:val="21"/>
          <w:lang w:val="en-US"/>
        </w:rPr>
        <w:t>9d64f2c17a3a</w:t>
      </w:r>
      <w:r w:rsidRPr="00927F2A">
        <w:rPr>
          <w:rFonts w:eastAsia="Times New Roman" w:cstheme="minorHAnsi"/>
          <w:b/>
          <w:sz w:val="22"/>
          <w:szCs w:val="21"/>
          <w:lang w:val="en-US"/>
        </w:rPr>
        <w:t>:/var/tmp/AD_Import1.xls /var/tmp</w:t>
      </w:r>
    </w:p>
    <w:p w14:paraId="26DBA9D7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40F5560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</w:rPr>
        <w:t>Сервер</w:t>
      </w:r>
      <w:r w:rsidRPr="00927F2A">
        <w:rPr>
          <w:rFonts w:eastAsia="Times New Roman" w:cstheme="minorHAnsi"/>
          <w:sz w:val="22"/>
          <w:szCs w:val="22"/>
        </w:rPr>
        <w:t xml:space="preserve"> -&gt; Контейнер</w:t>
      </w:r>
    </w:p>
    <w:p w14:paraId="6B4B2D86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 w:val="21"/>
          <w:szCs w:val="21"/>
        </w:rPr>
      </w:pPr>
      <w:r w:rsidRPr="00927F2A">
        <w:rPr>
          <w:rFonts w:eastAsia="Times New Roman" w:cstheme="minorHAnsi"/>
          <w:sz w:val="22"/>
          <w:szCs w:val="21"/>
          <w:lang w:val="en-US"/>
        </w:rPr>
        <w:t>docker</w:t>
      </w:r>
      <w:r w:rsidRPr="00927F2A">
        <w:rPr>
          <w:rFonts w:eastAsia="Times New Roman" w:cstheme="minorHAnsi"/>
          <w:sz w:val="22"/>
          <w:szCs w:val="21"/>
        </w:rPr>
        <w:t xml:space="preserve"> </w:t>
      </w:r>
      <w:r w:rsidRPr="00927F2A">
        <w:rPr>
          <w:rFonts w:eastAsia="Times New Roman" w:cstheme="minorHAnsi"/>
          <w:sz w:val="22"/>
          <w:szCs w:val="21"/>
          <w:lang w:val="en-US"/>
        </w:rPr>
        <w:t>cp</w:t>
      </w:r>
      <w:r>
        <w:rPr>
          <w:rFonts w:eastAsia="Times New Roman" w:cstheme="minorHAnsi"/>
          <w:szCs w:val="21"/>
        </w:rPr>
        <w:t xml:space="preserve"> &lt;путь к файлу на сервере</w:t>
      </w:r>
      <w:r w:rsidRPr="00927F2A">
        <w:rPr>
          <w:rFonts w:eastAsia="Times New Roman" w:cstheme="minorHAnsi"/>
          <w:sz w:val="22"/>
          <w:szCs w:val="21"/>
        </w:rPr>
        <w:t xml:space="preserve">&gt; </w:t>
      </w:r>
      <w:r w:rsidRPr="00E874B9">
        <w:rPr>
          <w:rFonts w:eastAsia="Times New Roman" w:cstheme="minorHAnsi"/>
          <w:szCs w:val="21"/>
        </w:rPr>
        <w:t>&lt;</w:t>
      </w:r>
      <w:r>
        <w:rPr>
          <w:rFonts w:eastAsia="Times New Roman" w:cstheme="minorHAnsi"/>
          <w:szCs w:val="21"/>
          <w:lang w:val="en-US"/>
        </w:rPr>
        <w:t>ID</w:t>
      </w:r>
      <w:r w:rsidRPr="00E874B9">
        <w:rPr>
          <w:rFonts w:eastAsia="Times New Roman" w:cstheme="minorHAnsi"/>
          <w:szCs w:val="21"/>
        </w:rPr>
        <w:t xml:space="preserve"> </w:t>
      </w:r>
      <w:r>
        <w:rPr>
          <w:rFonts w:eastAsia="Times New Roman" w:cstheme="minorHAnsi"/>
          <w:szCs w:val="21"/>
        </w:rPr>
        <w:t>контейнера</w:t>
      </w:r>
      <w:r w:rsidRPr="00E874B9">
        <w:rPr>
          <w:rFonts w:eastAsia="Times New Roman" w:cstheme="minorHAnsi"/>
          <w:szCs w:val="21"/>
        </w:rPr>
        <w:t>&gt;</w:t>
      </w:r>
      <w:r w:rsidRPr="00927F2A">
        <w:rPr>
          <w:rFonts w:eastAsia="Times New Roman" w:cstheme="minorHAnsi"/>
          <w:sz w:val="22"/>
          <w:szCs w:val="21"/>
        </w:rPr>
        <w:t>:&lt;путь к файлу в контейнере&gt;</w:t>
      </w:r>
    </w:p>
    <w:p w14:paraId="3E1E4BDD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Cs w:val="21"/>
        </w:rPr>
      </w:pPr>
    </w:p>
    <w:p w14:paraId="2B514390" w14:textId="77777777" w:rsidR="00412A95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szCs w:val="21"/>
          <w:lang w:val="en-US"/>
        </w:rPr>
      </w:pPr>
      <w:r>
        <w:rPr>
          <w:rFonts w:eastAsia="Times New Roman" w:cstheme="minorHAnsi"/>
          <w:szCs w:val="21"/>
        </w:rPr>
        <w:t>Пример</w:t>
      </w:r>
      <w:r w:rsidRPr="00E874B9">
        <w:rPr>
          <w:rFonts w:eastAsia="Times New Roman" w:cstheme="minorHAnsi"/>
          <w:szCs w:val="21"/>
          <w:lang w:val="en-US"/>
        </w:rPr>
        <w:t xml:space="preserve"> </w:t>
      </w:r>
      <w:r>
        <w:rPr>
          <w:rFonts w:eastAsia="Times New Roman" w:cstheme="minorHAnsi"/>
          <w:szCs w:val="21"/>
        </w:rPr>
        <w:t>команды</w:t>
      </w:r>
      <w:r>
        <w:rPr>
          <w:rFonts w:eastAsia="Times New Roman" w:cstheme="minorHAnsi"/>
          <w:szCs w:val="21"/>
          <w:lang w:val="en-US"/>
        </w:rPr>
        <w:t>:</w:t>
      </w:r>
    </w:p>
    <w:p w14:paraId="6799C2D4" w14:textId="77777777" w:rsidR="00412A95" w:rsidRPr="00927F2A" w:rsidRDefault="00412A95" w:rsidP="00412A9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rPr>
          <w:rFonts w:eastAsia="Times New Roman" w:cstheme="minorHAnsi"/>
          <w:b/>
          <w:sz w:val="22"/>
          <w:szCs w:val="21"/>
          <w:lang w:val="en-US"/>
        </w:rPr>
      </w:pPr>
      <w:r w:rsidRPr="00927F2A">
        <w:rPr>
          <w:rFonts w:eastAsia="Times New Roman" w:cstheme="minorHAnsi"/>
          <w:b/>
          <w:sz w:val="22"/>
          <w:szCs w:val="21"/>
          <w:lang w:val="en-US"/>
        </w:rPr>
        <w:t xml:space="preserve">docker cp /var/tmp/AD_Import1.xls </w:t>
      </w:r>
      <w:r w:rsidRPr="00E874B9">
        <w:rPr>
          <w:rFonts w:eastAsia="Times New Roman" w:cstheme="minorHAnsi"/>
          <w:b/>
          <w:szCs w:val="21"/>
          <w:lang w:val="en-US"/>
        </w:rPr>
        <w:t>9d64f2c17a3a</w:t>
      </w:r>
      <w:r w:rsidRPr="00927F2A">
        <w:rPr>
          <w:rFonts w:eastAsia="Times New Roman" w:cstheme="minorHAnsi"/>
          <w:b/>
          <w:sz w:val="22"/>
          <w:szCs w:val="21"/>
          <w:lang w:val="en-US"/>
        </w:rPr>
        <w:t>:/var/tmp/</w:t>
      </w:r>
    </w:p>
    <w:p w14:paraId="1864EDD4" w14:textId="77777777" w:rsidR="00412A95" w:rsidRDefault="00412A95" w:rsidP="00412A95">
      <w:pPr>
        <w:pStyle w:val="Heading3"/>
      </w:pPr>
      <w:bookmarkStart w:id="242" w:name="_Toc186300325"/>
      <w:r>
        <w:t>Запуск импорта сотрудников</w:t>
      </w:r>
      <w:bookmarkEnd w:id="242"/>
    </w:p>
    <w:p w14:paraId="73049443" w14:textId="77777777" w:rsidR="00412A95" w:rsidRDefault="00412A95" w:rsidP="00412A95">
      <w:pPr>
        <w:spacing w:before="240"/>
      </w:pPr>
      <w:r>
        <w:t xml:space="preserve">После подготовки </w:t>
      </w:r>
      <w:r>
        <w:rPr>
          <w:lang w:val="en-GB"/>
        </w:rPr>
        <w:t>excel</w:t>
      </w:r>
      <w:r>
        <w:t xml:space="preserve"> файла п</w:t>
      </w:r>
      <w:r w:rsidRPr="007A2F8C">
        <w:t>ерейти на страницу запуска импорта</w:t>
      </w:r>
      <w:r>
        <w:t>. Для этого:</w:t>
      </w:r>
      <w:r w:rsidRPr="007A2F8C">
        <w:t xml:space="preserve"> </w:t>
      </w:r>
    </w:p>
    <w:p w14:paraId="11B8BBAA" w14:textId="77777777" w:rsidR="00412A95" w:rsidRDefault="00412A95" w:rsidP="00412A95">
      <w:pPr>
        <w:numPr>
          <w:ilvl w:val="0"/>
          <w:numId w:val="15"/>
        </w:numPr>
        <w:spacing w:before="240" w:after="0" w:line="240" w:lineRule="auto"/>
      </w:pPr>
      <w:r>
        <w:t>Перейти в пункт меню первого уровня «Главная».</w:t>
      </w:r>
    </w:p>
    <w:p w14:paraId="77041CD4" w14:textId="77777777" w:rsidR="00412A95" w:rsidRDefault="00412A95" w:rsidP="00412A95">
      <w:pPr>
        <w:numPr>
          <w:ilvl w:val="0"/>
          <w:numId w:val="15"/>
        </w:numPr>
        <w:spacing w:before="240" w:after="0" w:line="240" w:lineRule="auto"/>
      </w:pPr>
      <w:r>
        <w:t>Перейти в пункт меню второго уровня «Администрирование».</w:t>
      </w:r>
    </w:p>
    <w:p w14:paraId="73D2FA6E" w14:textId="77777777" w:rsidR="00412A95" w:rsidRPr="000173F1" w:rsidRDefault="00412A95" w:rsidP="00412A95">
      <w:pPr>
        <w:numPr>
          <w:ilvl w:val="0"/>
          <w:numId w:val="15"/>
        </w:numPr>
        <w:spacing w:before="240" w:after="0" w:line="240" w:lineRule="auto"/>
      </w:pPr>
      <w:r>
        <w:t>В разделе «Импорт сотрудников» нажать на ссылку «Запуск импорта сотрудников».</w:t>
      </w:r>
    </w:p>
    <w:p w14:paraId="7FDE5341" w14:textId="77777777" w:rsidR="00412A95" w:rsidRPr="007A2F8C" w:rsidRDefault="00412A95" w:rsidP="00412A95">
      <w:pPr>
        <w:spacing w:before="240"/>
      </w:pPr>
      <w:r>
        <w:rPr>
          <w:noProof/>
          <w:lang w:val="en-US"/>
        </w:rPr>
        <w:lastRenderedPageBreak/>
        <w:drawing>
          <wp:inline distT="0" distB="0" distL="0" distR="0" wp14:anchorId="63ECE889" wp14:editId="12A1C26A">
            <wp:extent cx="6152515" cy="2270125"/>
            <wp:effectExtent l="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A37" w14:textId="77777777" w:rsidR="00412A95" w:rsidRDefault="00412A95" w:rsidP="00412A95"/>
    <w:p w14:paraId="4921EE5C" w14:textId="77777777" w:rsidR="00412A95" w:rsidRDefault="00412A95" w:rsidP="00412A95">
      <w:r>
        <w:t>Для запуска импорта необходимо:</w:t>
      </w:r>
    </w:p>
    <w:p w14:paraId="35C229F9" w14:textId="77777777" w:rsidR="00412A95" w:rsidRDefault="00412A95" w:rsidP="00412A95">
      <w:pPr>
        <w:pStyle w:val="ListParagraph"/>
        <w:numPr>
          <w:ilvl w:val="0"/>
          <w:numId w:val="16"/>
        </w:numPr>
      </w:pPr>
      <w:r>
        <w:t>Нажать на кнопку «</w:t>
      </w:r>
      <w:r w:rsidRPr="000173F1">
        <w:t>Выберите файл</w:t>
      </w:r>
      <w:r w:rsidRPr="0005444E">
        <w:t>»</w:t>
      </w:r>
      <w:r>
        <w:t>:</w:t>
      </w:r>
    </w:p>
    <w:p w14:paraId="74D0F42B" w14:textId="77777777" w:rsidR="00412A95" w:rsidRDefault="00412A95" w:rsidP="00412A95">
      <w:pPr>
        <w:spacing w:before="240"/>
        <w:jc w:val="center"/>
      </w:pPr>
      <w:r>
        <w:rPr>
          <w:noProof/>
          <w:lang w:val="en-US"/>
        </w:rPr>
        <w:drawing>
          <wp:inline distT="0" distB="0" distL="0" distR="0" wp14:anchorId="62AC0C89" wp14:editId="7D69CE2A">
            <wp:extent cx="4794637" cy="1302810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75" cy="130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171A" w14:textId="77777777" w:rsidR="00412A95" w:rsidRPr="000173F1" w:rsidRDefault="00412A95" w:rsidP="00412A95">
      <w:pPr>
        <w:pStyle w:val="ListParagraph"/>
        <w:numPr>
          <w:ilvl w:val="0"/>
          <w:numId w:val="16"/>
        </w:numPr>
        <w:spacing w:before="240" w:after="0" w:line="240" w:lineRule="auto"/>
      </w:pPr>
      <w:r>
        <w:t>В</w:t>
      </w:r>
      <w:r w:rsidRPr="000173F1">
        <w:t>ыбрать для загрузки подготовленный ранее excel</w:t>
      </w:r>
      <w:r>
        <w:t xml:space="preserve"> </w:t>
      </w:r>
      <w:r w:rsidRPr="000173F1">
        <w:t>файл на вашем ПК, нажать кнопку «Открыть</w:t>
      </w:r>
      <w:r w:rsidRPr="00FC5EA1">
        <w:t>»</w:t>
      </w:r>
      <w:r w:rsidRPr="000173F1">
        <w:t xml:space="preserve"> (или «Open»)</w:t>
      </w:r>
      <w:r w:rsidRPr="00FC5EA1">
        <w:t>:</w:t>
      </w:r>
    </w:p>
    <w:p w14:paraId="5C66EF20" w14:textId="77777777" w:rsidR="00412A95" w:rsidRDefault="00412A95" w:rsidP="00412A95">
      <w:pPr>
        <w:spacing w:before="240"/>
      </w:pPr>
      <w:r>
        <w:rPr>
          <w:noProof/>
          <w:lang w:val="en-US"/>
        </w:rPr>
        <w:drawing>
          <wp:inline distT="0" distB="0" distL="0" distR="0" wp14:anchorId="5F171EC3" wp14:editId="15040246">
            <wp:extent cx="6146165" cy="3800475"/>
            <wp:effectExtent l="0" t="0" r="698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7EAE" w14:textId="77777777" w:rsidR="00412A95" w:rsidRPr="000173F1" w:rsidRDefault="00412A95" w:rsidP="00412A95">
      <w:pPr>
        <w:pStyle w:val="ListParagraph"/>
        <w:numPr>
          <w:ilvl w:val="0"/>
          <w:numId w:val="16"/>
        </w:numPr>
        <w:spacing w:before="240" w:after="0" w:line="240" w:lineRule="auto"/>
      </w:pPr>
      <w:r>
        <w:lastRenderedPageBreak/>
        <w:t>Нажать на кнопку «З</w:t>
      </w:r>
      <w:r w:rsidRPr="000173F1">
        <w:t>апустить импорт</w:t>
      </w:r>
      <w:r>
        <w:t>»</w:t>
      </w:r>
      <w:r w:rsidRPr="00FC5EA1">
        <w:t>:</w:t>
      </w:r>
    </w:p>
    <w:p w14:paraId="6C38D42A" w14:textId="77777777" w:rsidR="00412A95" w:rsidRPr="00E834B4" w:rsidRDefault="00412A95" w:rsidP="00412A95">
      <w:pPr>
        <w:spacing w:before="240"/>
      </w:pPr>
      <w:r>
        <w:rPr>
          <w:noProof/>
          <w:lang w:val="en-US"/>
        </w:rPr>
        <w:drawing>
          <wp:inline distT="0" distB="0" distL="0" distR="0" wp14:anchorId="55D7EC54" wp14:editId="5792357F">
            <wp:extent cx="6152515" cy="1351280"/>
            <wp:effectExtent l="0" t="0" r="635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524E" w14:textId="77777777" w:rsidR="00412A95" w:rsidRDefault="00412A95" w:rsidP="00412A95">
      <w:pPr>
        <w:spacing w:before="240"/>
      </w:pPr>
      <w:r w:rsidRPr="00E834B4">
        <w:t xml:space="preserve">После запуска импорта информация в списке сотрудников </w:t>
      </w:r>
      <w:r>
        <w:t>(Users</w:t>
      </w:r>
      <w:r w:rsidRPr="000173F1">
        <w:t xml:space="preserve"> </w:t>
      </w:r>
      <w:r>
        <w:t xml:space="preserve">на главном узле СЭДа) </w:t>
      </w:r>
      <w:r w:rsidRPr="00E834B4">
        <w:t>обновится согласно указанному excel файлу.</w:t>
      </w:r>
    </w:p>
    <w:p w14:paraId="67D26EB3" w14:textId="77777777" w:rsidR="00412A95" w:rsidRDefault="00412A95" w:rsidP="00412A95">
      <w:pPr>
        <w:spacing w:before="240"/>
      </w:pPr>
      <w:r>
        <w:t>В созданных карточках сотрудников заполнится поле «OpenID.</w:t>
      </w:r>
    </w:p>
    <w:p w14:paraId="0EEDA63E" w14:textId="77777777" w:rsidR="00412A95" w:rsidRPr="000173F1" w:rsidRDefault="00412A95" w:rsidP="00412A95">
      <w:pPr>
        <w:spacing w:before="240"/>
        <w:rPr>
          <w:sz w:val="4"/>
          <w:szCs w:val="4"/>
        </w:rPr>
      </w:pPr>
    </w:p>
    <w:p w14:paraId="4E0F4A80" w14:textId="77777777" w:rsidR="00412A95" w:rsidRPr="000173F1" w:rsidRDefault="00412A95" w:rsidP="00412A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173F1">
        <w:rPr>
          <w:b/>
        </w:rPr>
        <w:t xml:space="preserve">ВАЖНО! </w:t>
      </w:r>
    </w:p>
    <w:p w14:paraId="19A05855" w14:textId="1551D226" w:rsidR="00412A95" w:rsidRPr="00DD7E3D" w:rsidRDefault="00412A95" w:rsidP="00DD7E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Если поле «OpenID»</w:t>
      </w:r>
      <w:r w:rsidRPr="00104804">
        <w:t xml:space="preserve"> </w:t>
      </w:r>
      <w:r>
        <w:t>не заполнено, сотрудник не сможет авторизоваться в СЭД.</w:t>
      </w:r>
    </w:p>
    <w:p w14:paraId="06901BD2" w14:textId="77777777" w:rsidR="00920619" w:rsidRPr="009F07B6" w:rsidRDefault="00920619" w:rsidP="00920619">
      <w:pPr>
        <w:pStyle w:val="Heading2"/>
      </w:pPr>
      <w:bookmarkStart w:id="243" w:name="_Toc186300326"/>
      <w:r w:rsidRPr="0000213C">
        <w:t>Импорт справочников</w:t>
      </w:r>
      <w:bookmarkEnd w:id="243"/>
    </w:p>
    <w:p w14:paraId="61880D1F" w14:textId="77777777" w:rsidR="00920619" w:rsidRDefault="00920619" w:rsidP="00920619">
      <w:r>
        <w:t xml:space="preserve">В версии СЭД </w:t>
      </w:r>
      <w:r>
        <w:rPr>
          <w:lang w:val="en-US"/>
        </w:rPr>
        <w:t>Docs</w:t>
      </w:r>
      <w:r w:rsidRPr="0042065C">
        <w:rPr>
          <w:rFonts w:ascii="Calibri" w:hAnsi="Calibri" w:cs="Calibri"/>
        </w:rPr>
        <w:t xml:space="preserve">5 </w:t>
      </w:r>
      <w:r>
        <w:t xml:space="preserve">отличается путь к файлам </w:t>
      </w:r>
      <w:r>
        <w:rPr>
          <w:lang w:val="en-US"/>
        </w:rPr>
        <w:t>excel</w:t>
      </w:r>
      <w:r>
        <w:t xml:space="preserve">, так как используется другая ОС на базе </w:t>
      </w:r>
      <w:r>
        <w:rPr>
          <w:lang w:val="en-US"/>
        </w:rPr>
        <w:t>Linux</w:t>
      </w:r>
      <w:r>
        <w:t>.</w:t>
      </w:r>
    </w:p>
    <w:p w14:paraId="3B6C4331" w14:textId="77777777" w:rsidR="00920619" w:rsidRDefault="00920619" w:rsidP="00920619">
      <w:r>
        <w:t xml:space="preserve">Для импорта в </w:t>
      </w:r>
      <w:r>
        <w:rPr>
          <w:lang w:val="en-US"/>
        </w:rPr>
        <w:t>WSS</w:t>
      </w:r>
      <w:r w:rsidRPr="0042065C">
        <w:rPr>
          <w:rFonts w:ascii="Calibri" w:hAnsi="Calibri" w:cs="Calibri"/>
        </w:rPr>
        <w:t>-</w:t>
      </w:r>
      <w:r>
        <w:rPr>
          <w:lang w:val="en-US"/>
        </w:rPr>
        <w:t>Docs</w:t>
      </w:r>
      <w:r w:rsidRPr="0042065C">
        <w:rPr>
          <w:rFonts w:ascii="Calibri" w:hAnsi="Calibri" w:cs="Calibri"/>
        </w:rPr>
        <w:t xml:space="preserve">5 </w:t>
      </w:r>
      <w:r>
        <w:t>используется другой адрес страницы импорта:</w:t>
      </w:r>
    </w:p>
    <w:p w14:paraId="435A7BFA" w14:textId="77777777" w:rsidR="00920619" w:rsidRDefault="004F48F9" w:rsidP="00920619">
      <w:hyperlink r:id="rId33" w:history="1">
        <w:r w:rsidR="00920619" w:rsidRPr="0042065C">
          <w:rPr>
            <w:rStyle w:val="Hyperlink"/>
            <w:rFonts w:ascii="Calibri" w:hAnsi="Calibri" w:cs="Calibri"/>
          </w:rPr>
          <w:t>https://АдресСЭД/DMS.Import/ImportItemsFromExcel/Run?handler=run</w:t>
        </w:r>
      </w:hyperlink>
      <w:r w:rsidR="00920619">
        <w:t xml:space="preserve"> </w:t>
      </w:r>
    </w:p>
    <w:p w14:paraId="0153031C" w14:textId="77777777" w:rsidR="00920619" w:rsidRPr="009F07B6" w:rsidRDefault="00920619" w:rsidP="00920619">
      <w:pPr>
        <w:rPr>
          <w:rFonts w:ascii="Calibri" w:hAnsi="Calibri" w:cs="Calibri"/>
        </w:rPr>
      </w:pPr>
      <w:r>
        <w:t xml:space="preserve">Для того, чтобы СЭД смог импортировать данные из файла, файл необходимо разместить на сервере, например, по пути </w:t>
      </w:r>
      <w:r w:rsidRPr="0042065C">
        <w:rPr>
          <w:rFonts w:ascii="Calibri" w:hAnsi="Calibri" w:cs="Calibri"/>
        </w:rPr>
        <w:t>/</w:t>
      </w:r>
      <w:r>
        <w:rPr>
          <w:lang w:val="en-US"/>
        </w:rPr>
        <w:t>tmp</w:t>
      </w:r>
      <w:r w:rsidRPr="0042065C">
        <w:rPr>
          <w:rFonts w:ascii="Calibri" w:hAnsi="Calibri" w:cs="Calibri"/>
        </w:rPr>
        <w:t>/.</w:t>
      </w:r>
    </w:p>
    <w:p w14:paraId="68AB021D" w14:textId="77777777" w:rsidR="00920619" w:rsidRDefault="00920619" w:rsidP="00920619">
      <w:r>
        <w:t>Далее файл необходимо скопировать внутрь работающего контейнера СЭД.</w:t>
      </w:r>
    </w:p>
    <w:p w14:paraId="037D148A" w14:textId="77777777" w:rsidR="00920619" w:rsidRDefault="00920619" w:rsidP="00920619">
      <w:r>
        <w:t xml:space="preserve">Для этого через </w:t>
      </w:r>
      <w:r>
        <w:rPr>
          <w:lang w:val="en-US"/>
        </w:rPr>
        <w:t>Terminal</w:t>
      </w:r>
      <w:r w:rsidRPr="0042065C">
        <w:rPr>
          <w:rFonts w:ascii="Calibri" w:hAnsi="Calibri" w:cs="Calibri"/>
        </w:rPr>
        <w:t xml:space="preserve"> </w:t>
      </w:r>
      <w:r>
        <w:t xml:space="preserve">пишем команду </w:t>
      </w:r>
      <w:r w:rsidRPr="0042065C">
        <w:rPr>
          <w:rFonts w:ascii="Calibri" w:hAnsi="Calibri" w:cs="Calibri"/>
          <w:b/>
          <w:lang w:val="en-US"/>
        </w:rPr>
        <w:t>docker</w:t>
      </w:r>
      <w:r w:rsidRPr="0042065C">
        <w:rPr>
          <w:rFonts w:ascii="Calibri" w:hAnsi="Calibri" w:cs="Calibri"/>
          <w:b/>
        </w:rPr>
        <w:t xml:space="preserve"> </w:t>
      </w:r>
      <w:r w:rsidRPr="0042065C">
        <w:rPr>
          <w:rFonts w:ascii="Calibri" w:hAnsi="Calibri" w:cs="Calibri"/>
          <w:b/>
          <w:lang w:val="en-US"/>
        </w:rPr>
        <w:t>ps</w:t>
      </w:r>
      <w:r w:rsidRPr="0042065C">
        <w:rPr>
          <w:rFonts w:ascii="Calibri" w:hAnsi="Calibri" w:cs="Calibri"/>
        </w:rPr>
        <w:t xml:space="preserve">, </w:t>
      </w:r>
      <w:r>
        <w:t xml:space="preserve">чтобы найти </w:t>
      </w:r>
      <w:r>
        <w:rPr>
          <w:lang w:val="en-US"/>
        </w:rPr>
        <w:t>ID</w:t>
      </w:r>
      <w:r w:rsidRPr="0042065C">
        <w:rPr>
          <w:rFonts w:ascii="Calibri" w:hAnsi="Calibri" w:cs="Calibri"/>
        </w:rPr>
        <w:t xml:space="preserve"> </w:t>
      </w:r>
      <w:r>
        <w:t xml:space="preserve">нужного нам контейнера. Нам нужен контейнер веб-приложения </w:t>
      </w:r>
      <w:r>
        <w:rPr>
          <w:lang w:val="en-US"/>
        </w:rPr>
        <w:t>docs</w:t>
      </w:r>
      <w:r>
        <w:t>:</w:t>
      </w:r>
    </w:p>
    <w:p w14:paraId="7089B6B1" w14:textId="77777777" w:rsidR="00920619" w:rsidRDefault="00920619" w:rsidP="00920619">
      <w:r>
        <w:rPr>
          <w:noProof/>
          <w:lang w:val="en-US"/>
        </w:rPr>
        <w:drawing>
          <wp:inline distT="0" distB="0" distL="0" distR="0" wp14:anchorId="443281FC" wp14:editId="60B170CB">
            <wp:extent cx="5940425" cy="1949450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85DB" w14:textId="77777777" w:rsidR="00920619" w:rsidRPr="0042065C" w:rsidRDefault="00920619" w:rsidP="00920619">
      <w:pPr>
        <w:rPr>
          <w:rFonts w:ascii="Calibri" w:hAnsi="Calibri" w:cs="Calibri"/>
          <w:lang w:val="en-US"/>
        </w:rPr>
      </w:pPr>
    </w:p>
    <w:p w14:paraId="23460F95" w14:textId="77777777" w:rsidR="00920619" w:rsidRPr="0042065C" w:rsidRDefault="00920619" w:rsidP="00920619">
      <w:pPr>
        <w:rPr>
          <w:rFonts w:ascii="Calibri" w:hAnsi="Calibri" w:cs="Calibri"/>
        </w:rPr>
      </w:pPr>
      <w:r>
        <w:t xml:space="preserve">Копируем </w:t>
      </w:r>
      <w:r>
        <w:rPr>
          <w:lang w:val="en-US"/>
        </w:rPr>
        <w:t>ID</w:t>
      </w:r>
      <w:r w:rsidRPr="0042065C">
        <w:rPr>
          <w:rFonts w:ascii="Calibri" w:hAnsi="Calibri" w:cs="Calibri"/>
        </w:rPr>
        <w:t xml:space="preserve"> </w:t>
      </w:r>
      <w:r>
        <w:t>контейнера. Далее пишем команду</w:t>
      </w:r>
      <w:r w:rsidRPr="0042065C">
        <w:rPr>
          <w:rFonts w:ascii="Calibri" w:hAnsi="Calibri" w:cs="Calibri"/>
        </w:rPr>
        <w:t>:</w:t>
      </w:r>
    </w:p>
    <w:p w14:paraId="51D085B1" w14:textId="77777777" w:rsidR="00920619" w:rsidRPr="009F07B6" w:rsidRDefault="00920619" w:rsidP="00920619">
      <w:pPr>
        <w:rPr>
          <w:rFonts w:ascii="Calibri" w:hAnsi="Calibri" w:cs="Calibri"/>
          <w:lang w:val="en-US"/>
        </w:rPr>
      </w:pPr>
      <w:r w:rsidRPr="0042065C">
        <w:rPr>
          <w:rFonts w:ascii="Calibri" w:hAnsi="Calibri" w:cs="Calibri"/>
          <w:b/>
          <w:lang w:val="en-US"/>
        </w:rPr>
        <w:t xml:space="preserve">docker cp /tmp/Import.xlsx 85d37501d79e:/ </w:t>
      </w:r>
    </w:p>
    <w:p w14:paraId="47A5CAD7" w14:textId="77777777" w:rsidR="00920619" w:rsidRDefault="00920619" w:rsidP="00920619">
      <w:r>
        <w:lastRenderedPageBreak/>
        <w:t>Данная команда копирует файл «</w:t>
      </w:r>
      <w:r w:rsidRPr="00F614A4">
        <w:rPr>
          <w:lang w:val="en-US"/>
        </w:rPr>
        <w:t>Import</w:t>
      </w:r>
      <w:r w:rsidRPr="0042065C">
        <w:rPr>
          <w:rFonts w:ascii="Calibri" w:hAnsi="Calibri" w:cs="Calibri"/>
        </w:rPr>
        <w:t>.</w:t>
      </w:r>
      <w:r w:rsidRPr="00F614A4">
        <w:rPr>
          <w:lang w:val="en-US"/>
        </w:rPr>
        <w:t>xlsx</w:t>
      </w:r>
      <w:r>
        <w:t xml:space="preserve">» с сервера в корневой каталог контейнера с </w:t>
      </w:r>
      <w:r>
        <w:rPr>
          <w:lang w:val="en-US"/>
        </w:rPr>
        <w:t>ID</w:t>
      </w:r>
      <w:r w:rsidRPr="0042065C">
        <w:rPr>
          <w:rFonts w:ascii="Calibri" w:hAnsi="Calibri" w:cs="Calibri"/>
        </w:rPr>
        <w:t xml:space="preserve"> 85</w:t>
      </w:r>
      <w:r w:rsidRPr="00F614A4">
        <w:rPr>
          <w:lang w:val="en-US"/>
        </w:rPr>
        <w:t>d</w:t>
      </w:r>
      <w:r w:rsidRPr="0042065C">
        <w:rPr>
          <w:rFonts w:ascii="Calibri" w:hAnsi="Calibri" w:cs="Calibri"/>
        </w:rPr>
        <w:t>37501</w:t>
      </w:r>
      <w:r w:rsidRPr="00F614A4">
        <w:rPr>
          <w:lang w:val="en-US"/>
        </w:rPr>
        <w:t>d</w:t>
      </w:r>
      <w:r w:rsidRPr="0042065C">
        <w:rPr>
          <w:rFonts w:ascii="Calibri" w:hAnsi="Calibri" w:cs="Calibri"/>
        </w:rPr>
        <w:t>79</w:t>
      </w:r>
      <w:r w:rsidRPr="00F614A4">
        <w:rPr>
          <w:lang w:val="en-US"/>
        </w:rPr>
        <w:t>e</w:t>
      </w:r>
      <w:r w:rsidRPr="0042065C">
        <w:rPr>
          <w:rFonts w:ascii="Calibri" w:hAnsi="Calibri" w:cs="Calibri"/>
        </w:rPr>
        <w:t xml:space="preserve"> .</w:t>
      </w:r>
    </w:p>
    <w:p w14:paraId="3E637764" w14:textId="77777777" w:rsidR="00920619" w:rsidRDefault="00920619" w:rsidP="00920619">
      <w:r>
        <w:rPr>
          <w:noProof/>
          <w:lang w:val="en-US"/>
        </w:rPr>
        <w:drawing>
          <wp:inline distT="0" distB="0" distL="0" distR="0" wp14:anchorId="12410A32" wp14:editId="6430C999">
            <wp:extent cx="4718649" cy="509443"/>
            <wp:effectExtent l="0" t="0" r="6350" b="508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8011" cy="5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16A4" w14:textId="77777777" w:rsidR="00920619" w:rsidRDefault="00920619" w:rsidP="00920619">
      <w:r>
        <w:t>После этого можно запускать импорт со страницы:</w:t>
      </w:r>
    </w:p>
    <w:p w14:paraId="4AB946DA" w14:textId="77777777" w:rsidR="00920619" w:rsidRPr="0042065C" w:rsidRDefault="00920619" w:rsidP="00920619">
      <w:pPr>
        <w:rPr>
          <w:rFonts w:ascii="Calibri" w:hAnsi="Calibri" w:cs="Calibri"/>
        </w:rPr>
      </w:pPr>
      <w:r>
        <w:rPr>
          <w:noProof/>
          <w:lang w:val="en-US"/>
        </w:rPr>
        <w:drawing>
          <wp:inline distT="0" distB="0" distL="0" distR="0" wp14:anchorId="3EB2DD94" wp14:editId="6EEB5F4A">
            <wp:extent cx="5940425" cy="3183890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F8A7" w14:textId="77777777" w:rsidR="00920619" w:rsidRDefault="00920619" w:rsidP="00920619">
      <w:r>
        <w:t>При запуске импорта справочников с помощью процедуры «Импорт справочников» файл аналогичными командами должен быть помещен в контейнер, но не контейнер приложения, а контейнер периодических процедур:</w:t>
      </w:r>
    </w:p>
    <w:p w14:paraId="6B53083D" w14:textId="77777777" w:rsidR="00920619" w:rsidRDefault="00920619" w:rsidP="00920619">
      <w:r>
        <w:rPr>
          <w:noProof/>
          <w:lang w:val="en-US"/>
        </w:rPr>
        <w:drawing>
          <wp:inline distT="0" distB="0" distL="0" distR="0" wp14:anchorId="56B382A2" wp14:editId="3FA7584B">
            <wp:extent cx="5940425" cy="2023110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57B" w14:textId="0ECF32FA" w:rsidR="00920619" w:rsidRDefault="00920619" w:rsidP="00DD7E3D">
      <w:r>
        <w:t>Остальные действия аналогичны копированию файла «</w:t>
      </w:r>
      <w:r w:rsidRPr="00F614A4">
        <w:rPr>
          <w:lang w:val="en-US"/>
        </w:rPr>
        <w:t>Import</w:t>
      </w:r>
      <w:r w:rsidRPr="001C5284">
        <w:t>.</w:t>
      </w:r>
      <w:r w:rsidRPr="00F614A4">
        <w:rPr>
          <w:lang w:val="en-US"/>
        </w:rPr>
        <w:t>xlsx</w:t>
      </w:r>
      <w:r>
        <w:t>» описанному выше.</w:t>
      </w:r>
    </w:p>
    <w:p w14:paraId="48983F3B" w14:textId="71DB5C00" w:rsidR="00075D3D" w:rsidRPr="00E53447" w:rsidRDefault="00075D3D" w:rsidP="00075D3D">
      <w:pPr>
        <w:pStyle w:val="Heading2"/>
      </w:pPr>
      <w:bookmarkStart w:id="244" w:name="_Toc186300327"/>
      <w:r>
        <w:t>Ознакомление с документом</w:t>
      </w:r>
      <w:bookmarkEnd w:id="244"/>
    </w:p>
    <w:p w14:paraId="13BEA8A8" w14:textId="77777777" w:rsidR="00075D3D" w:rsidRPr="00E53447" w:rsidRDefault="00075D3D" w:rsidP="00075D3D">
      <w:pPr>
        <w:pStyle w:val="Heading3"/>
      </w:pPr>
      <w:bookmarkStart w:id="245" w:name="_Toc186300328"/>
      <w:r w:rsidRPr="00E53447">
        <w:t>UpdateDocumentsReviewData - утилита обновления данных в таблице ознакомления</w:t>
      </w:r>
      <w:bookmarkEnd w:id="245"/>
    </w:p>
    <w:p w14:paraId="1458EFEE" w14:textId="77777777" w:rsidR="00075D3D" w:rsidRDefault="00075D3D" w:rsidP="00075D3D">
      <w:r>
        <w:t>Утилита не адаптирована.</w:t>
      </w:r>
    </w:p>
    <w:p w14:paraId="32F92819" w14:textId="77777777" w:rsidR="00075D3D" w:rsidRPr="00E53447" w:rsidRDefault="00075D3D" w:rsidP="00075D3D">
      <w:pPr>
        <w:pStyle w:val="Heading3"/>
      </w:pPr>
      <w:bookmarkStart w:id="246" w:name="_Toc186300329"/>
      <w:commentRangeStart w:id="247"/>
      <w:r w:rsidRPr="00E53447">
        <w:lastRenderedPageBreak/>
        <w:t>Принудительная установка статусов ознакомления в карточках всех списков</w:t>
      </w:r>
      <w:bookmarkEnd w:id="246"/>
      <w:commentRangeEnd w:id="247"/>
      <w:r w:rsidR="004F48F9">
        <w:rPr>
          <w:rStyle w:val="CommentReference"/>
          <w:rFonts w:asciiTheme="minorHAnsi" w:eastAsiaTheme="minorEastAsia" w:hAnsiTheme="minorHAnsi"/>
          <w:b w:val="0"/>
          <w:bCs w:val="0"/>
        </w:rPr>
        <w:commentReference w:id="247"/>
      </w:r>
    </w:p>
    <w:p w14:paraId="1B84081F" w14:textId="77777777" w:rsidR="00075D3D" w:rsidRDefault="00075D3D" w:rsidP="00075D3D">
      <w:r>
        <w:t>Начиная с Docs5 пройти по адресу /DMS.EDMS/DocumentReview/UpdateReviewStatus и нажать на ссылку «Обновить статусы ознакомления в документах».</w:t>
      </w:r>
    </w:p>
    <w:p w14:paraId="6FF65A60" w14:textId="77777777" w:rsidR="0069390B" w:rsidRDefault="0069390B" w:rsidP="0069390B">
      <w:pPr>
        <w:pStyle w:val="Heading2"/>
      </w:pPr>
      <w:bookmarkStart w:id="248" w:name="_Toc186300330"/>
      <w:r>
        <w:t>Оповещения системы</w:t>
      </w:r>
      <w:bookmarkEnd w:id="248"/>
    </w:p>
    <w:p w14:paraId="58F61693" w14:textId="77777777" w:rsidR="0069390B" w:rsidRPr="009F07B6" w:rsidRDefault="0069390B" w:rsidP="0069390B">
      <w:pPr>
        <w:pStyle w:val="Heading3"/>
      </w:pPr>
      <w:bookmarkStart w:id="249" w:name="_Toc186300331"/>
      <w:r w:rsidRPr="009F07B6">
        <w:t>Возможность отправки уведомления о доставке письма сотруднику из поля ка</w:t>
      </w:r>
      <w:r>
        <w:t>рточки документа</w:t>
      </w:r>
      <w:bookmarkEnd w:id="249"/>
    </w:p>
    <w:p w14:paraId="73CCEF6C" w14:textId="77777777" w:rsidR="0069390B" w:rsidRDefault="0069390B" w:rsidP="0069390B">
      <w:pPr>
        <w:rPr>
          <w:bCs/>
        </w:rPr>
      </w:pPr>
      <w:r w:rsidRPr="009F07B6">
        <w:rPr>
          <w:bCs/>
        </w:rPr>
        <w:t xml:space="preserve">В </w:t>
      </w:r>
      <w:r w:rsidRPr="009F07B6">
        <w:rPr>
          <w:bCs/>
          <w:lang w:val="en-US"/>
        </w:rPr>
        <w:t>Docs</w:t>
      </w:r>
      <w:r w:rsidRPr="009F07B6">
        <w:rPr>
          <w:bCs/>
        </w:rPr>
        <w:t xml:space="preserve">5 возможность отправки уведомления о доставке сотруднику из поля не сработала по кейсам, была поставлена </w:t>
      </w:r>
      <w:hyperlink r:id="rId38" w:history="1">
        <w:r w:rsidRPr="000C27CA">
          <w:rPr>
            <w:rStyle w:val="Hyperlink"/>
            <w:bCs/>
          </w:rPr>
          <w:t>ошибка 2317</w:t>
        </w:r>
      </w:hyperlink>
      <w:r w:rsidRPr="009F07B6">
        <w:rPr>
          <w:bCs/>
        </w:rPr>
        <w:t xml:space="preserve"> на ажур. </w:t>
      </w:r>
      <w:r w:rsidRPr="009F07B6">
        <w:rPr>
          <w:b/>
        </w:rPr>
        <w:t>Не поправлена</w:t>
      </w:r>
      <w:r w:rsidRPr="009F07B6">
        <w:rPr>
          <w:bCs/>
        </w:rPr>
        <w:t xml:space="preserve"> из-за низкого приоритета и занятости разработчика. Пришли к выводу т.к. уведомление приходит только на почту с которой было отправлено письмо ,необходимо реализовать возможность аналогично уведомлению </w:t>
      </w:r>
      <w:r w:rsidRPr="009F07B6">
        <w:rPr>
          <w:bCs/>
          <w:lang w:val="en-US"/>
        </w:rPr>
        <w:t>ndr</w:t>
      </w:r>
      <w:r w:rsidRPr="009F07B6">
        <w:rPr>
          <w:bCs/>
        </w:rPr>
        <w:t xml:space="preserve"> – направляется сотруднику из поля службой чтения входящих.(необходим анализ от разработчика)</w:t>
      </w:r>
    </w:p>
    <w:p w14:paraId="3C85A013" w14:textId="2B8AE6B7" w:rsidR="00B8775B" w:rsidRDefault="00B8775B" w:rsidP="00B8775B">
      <w:pPr>
        <w:pStyle w:val="Heading3"/>
      </w:pPr>
      <w:bookmarkStart w:id="250" w:name="_Toc186300332"/>
      <w:r w:rsidRPr="00B8775B">
        <w:t>Добавление значений SendCompleted в таблицу MailMessageData</w:t>
      </w:r>
      <w:bookmarkEnd w:id="250"/>
    </w:p>
    <w:p w14:paraId="3CA1A4ED" w14:textId="77777777" w:rsidR="00B8775B" w:rsidRDefault="00B8775B" w:rsidP="00B8775B">
      <w:r>
        <w:t xml:space="preserve">Добавлен столбец </w:t>
      </w:r>
      <w:r w:rsidRPr="00361D50">
        <w:rPr>
          <w:lang w:val="en-US"/>
        </w:rPr>
        <w:t>SendCompleted</w:t>
      </w:r>
      <w:r w:rsidRPr="00B10453">
        <w:t xml:space="preserve"> </w:t>
      </w:r>
      <w:r>
        <w:t xml:space="preserve">в таблицу </w:t>
      </w:r>
      <w:r>
        <w:rPr>
          <w:lang w:val="en-US"/>
        </w:rPr>
        <w:t>MailMessageData</w:t>
      </w:r>
      <w:r w:rsidRPr="00DC6942">
        <w:t xml:space="preserve"> </w:t>
      </w:r>
      <w:r>
        <w:t>для оповещений по карточке.</w:t>
      </w:r>
    </w:p>
    <w:p w14:paraId="2040F3AA" w14:textId="77777777" w:rsidR="00B8775B" w:rsidRDefault="00B8775B" w:rsidP="00B8775B"/>
    <w:p w14:paraId="76D072E2" w14:textId="77777777" w:rsidR="00B8775B" w:rsidRDefault="00B8775B" w:rsidP="00B8775B">
      <w:r>
        <w:t>Начиная с РД4 меняется порядок переноса строк из оперативной таблицы [DBF_Content].[dbo].[WSSC_SYS_Lib_MailSender_MailMessageData_primary] в архивную таблицу [DBF_Content_Logs].[dbo].[WSSC_SYS_Lib_MailSender_MailMessageData_archive].</w:t>
      </w:r>
    </w:p>
    <w:p w14:paraId="35D435CC" w14:textId="77777777" w:rsidR="00B8775B" w:rsidRDefault="00B8775B" w:rsidP="00B8775B">
      <w:r>
        <w:t xml:space="preserve">До РД4 при включённом почтовом сервисе строки из оперативной таблицы в архивную переносились сразу после отправки. </w:t>
      </w:r>
    </w:p>
    <w:p w14:paraId="2920A9F4" w14:textId="77777777" w:rsidR="00B8775B" w:rsidRDefault="00B8775B" w:rsidP="00B8775B">
      <w:r>
        <w:t xml:space="preserve">Начиная с РД4 строки оперативной таблицы отправляются в архивную только если в столбце SendCompleted установлено значение 1. </w:t>
      </w:r>
    </w:p>
    <w:p w14:paraId="324F6964" w14:textId="6524BD1F" w:rsidR="00B8775B" w:rsidRPr="00B8775B" w:rsidRDefault="00B8775B" w:rsidP="00B8775B">
      <w:r>
        <w:t>Колонка SendCompleted устанавливается в 1 если письму не нужна повторная попытка отправки.</w:t>
      </w:r>
    </w:p>
    <w:p w14:paraId="473C3292" w14:textId="77777777" w:rsidR="000077BD" w:rsidRDefault="000077BD" w:rsidP="000077BD">
      <w:pPr>
        <w:pStyle w:val="Heading2"/>
      </w:pPr>
      <w:bookmarkStart w:id="251" w:name="_Toc175931943"/>
      <w:bookmarkStart w:id="252" w:name="_Toc176285272"/>
      <w:bookmarkStart w:id="253" w:name="_Toc176286310"/>
      <w:bookmarkStart w:id="254" w:name="_Toc183621675"/>
      <w:bookmarkStart w:id="255" w:name="_Toc186300333"/>
      <w:bookmarkEnd w:id="251"/>
      <w:bookmarkEnd w:id="252"/>
      <w:bookmarkEnd w:id="253"/>
      <w:bookmarkEnd w:id="254"/>
      <w:r w:rsidRPr="00CB19DA">
        <w:t>Простановка колонтитулов в поле файлов</w:t>
      </w:r>
      <w:bookmarkEnd w:id="255"/>
    </w:p>
    <w:p w14:paraId="1347321A" w14:textId="77777777" w:rsidR="006011A6" w:rsidRDefault="000077BD" w:rsidP="00D206CF">
      <w:r>
        <w:t xml:space="preserve">Начиная с </w:t>
      </w:r>
      <w:r w:rsidRPr="00BB415D">
        <w:t xml:space="preserve">Docs5 формат </w:t>
      </w:r>
      <w:r w:rsidRPr="009F07B6">
        <w:rPr>
          <w:b/>
        </w:rPr>
        <w:t>bmp</w:t>
      </w:r>
      <w:r w:rsidRPr="00BB415D">
        <w:t xml:space="preserve"> не поддерживается в функционале простановки колонтитулов из-за несовместимости с новой библиотекой обработки графи</w:t>
      </w:r>
      <w:r>
        <w:t xml:space="preserve">ческих изображений в релизе </w:t>
      </w:r>
      <w:r w:rsidRPr="00BB415D">
        <w:t>Docs5. Работа с графическими файлами поддерживается только в файлах форматов png, jpeg, webp.</w:t>
      </w:r>
    </w:p>
    <w:p w14:paraId="3A862411" w14:textId="3A48BB53" w:rsidR="00901EBC" w:rsidRDefault="00901EBC" w:rsidP="00901EBC">
      <w:pPr>
        <w:pStyle w:val="Heading2"/>
      </w:pPr>
      <w:bookmarkStart w:id="256" w:name="_Toc186300334"/>
      <w:r w:rsidRPr="00A94F73">
        <w:t>Интерфейс для получения данных по документам картотеки</w:t>
      </w:r>
      <w:bookmarkEnd w:id="256"/>
    </w:p>
    <w:p w14:paraId="47226FE6" w14:textId="77777777" w:rsidR="00901EBC" w:rsidRDefault="00901EBC" w:rsidP="00901EBC">
      <w:r>
        <w:t>До Docs5:</w:t>
      </w:r>
    </w:p>
    <w:p w14:paraId="0F2BAE96" w14:textId="77777777" w:rsidR="00901EBC" w:rsidRDefault="00901EBC" w:rsidP="00901EBC">
      <w:r>
        <w:lastRenderedPageBreak/>
        <w:t>http://site/_LAYOUTS/WSS/WSSC.V4.DMS.ClientAppsServices/PortalPublishingQuery/GetItemsCount.aspx?login=[домен]\[логин]&amp;catalog=[Название каталога]&amp;rubric=[Название папки]/[Название дочерней папки]</w:t>
      </w:r>
    </w:p>
    <w:p w14:paraId="19D576C7" w14:textId="77777777" w:rsidR="00901EBC" w:rsidRDefault="00901EBC" w:rsidP="00901EBC">
      <w:r>
        <w:t>http://site/_LAYOUTS/WSS/WSSC.V4.DMS.ClientAppsServices/PortalPublishingQuery/GetItemsCountJSON.aspx?login=[домен]\[логин]&amp;catalog=[Название каталога]&amp;rubric=[Название папки]/[Название дочерней папки]</w:t>
      </w:r>
    </w:p>
    <w:p w14:paraId="2D3A724E" w14:textId="77777777" w:rsidR="00901EBC" w:rsidRPr="007F6DD2" w:rsidRDefault="00901EBC" w:rsidP="00901EBC">
      <w:pPr>
        <w:spacing w:before="240"/>
      </w:pPr>
      <w:r>
        <w:t>Начиная с Docs5:</w:t>
      </w:r>
    </w:p>
    <w:p w14:paraId="363FF526" w14:textId="77777777" w:rsidR="00901EBC" w:rsidRDefault="00901EBC" w:rsidP="00901EBC">
      <w:r>
        <w:t>https://site/DMS.ClientAppsServices/PortalPublishingQuery/GetItemsCount?login=[домен]\[логин]&amp;catalog=[Название каталога]&amp;rubric=[Название папки]/[Название дочерней папки]</w:t>
      </w:r>
    </w:p>
    <w:p w14:paraId="75DEDA28" w14:textId="321A95BF" w:rsidR="00901EBC" w:rsidRDefault="00901EBC" w:rsidP="000077BD">
      <w:r>
        <w:t>https://site/api/DMS.ClientAppsServices/PortalPublishingQuery/GetItemsCount?login=[домен]\[логин]&amp;catalog=[Название каталога]&amp;rubric=[Название папки]/[Название дочерней папки]</w:t>
      </w:r>
    </w:p>
    <w:p w14:paraId="471AC205" w14:textId="77777777" w:rsidR="00920619" w:rsidRDefault="00920619" w:rsidP="00920619">
      <w:pPr>
        <w:pStyle w:val="Heading2"/>
      </w:pPr>
      <w:bookmarkStart w:id="257" w:name="_Toc186300335"/>
      <w:r w:rsidRPr="00A361CE">
        <w:t>Поле табличные элементы</w:t>
      </w:r>
      <w:bookmarkEnd w:id="257"/>
    </w:p>
    <w:p w14:paraId="68920651" w14:textId="77777777" w:rsidR="00920619" w:rsidRDefault="00920619" w:rsidP="00920619">
      <w:pPr>
        <w:pStyle w:val="Heading3"/>
      </w:pPr>
      <w:bookmarkStart w:id="258" w:name="_Toc186300336"/>
      <w:r w:rsidRPr="007811E3">
        <w:t>Поддержка множественной подстановки поля-источника при простановке в ячейк</w:t>
      </w:r>
      <w:r>
        <w:t>у Табличных элементов элемента</w:t>
      </w:r>
      <w:bookmarkEnd w:id="258"/>
    </w:p>
    <w:p w14:paraId="45093CB9" w14:textId="77777777" w:rsidR="00920619" w:rsidRDefault="00920619" w:rsidP="00920619">
      <w:r>
        <w:t>В настройку табличного элемента добавить простановку из поля-множ.подстановки.</w:t>
      </w:r>
    </w:p>
    <w:p w14:paraId="0E6B633F" w14:textId="77777777" w:rsidR="00920619" w:rsidRDefault="00920619" w:rsidP="00920619">
      <w:r>
        <w:t>Пример:</w:t>
      </w:r>
    </w:p>
    <w:p w14:paraId="48CB19CA" w14:textId="77777777" w:rsidR="00920619" w:rsidRPr="0042065C" w:rsidRDefault="00920619" w:rsidP="00920619">
      <w:pPr>
        <w:rPr>
          <w:i/>
        </w:rPr>
      </w:pPr>
      <w:r w:rsidRPr="00B5763A">
        <w:rPr>
          <w:i/>
        </w:rPr>
        <w:t>&lt;Column DisplayName="Владелец" SourceFieldName="Модуль/Владелец" Width="120" /&gt;</w:t>
      </w:r>
    </w:p>
    <w:p w14:paraId="32A9332D" w14:textId="77777777" w:rsidR="00920619" w:rsidRDefault="00920619" w:rsidP="00920619">
      <w:r>
        <w:t>Где поле Владелец – мн подстановка</w:t>
      </w:r>
    </w:p>
    <w:p w14:paraId="201D0231" w14:textId="77777777" w:rsidR="00920619" w:rsidRPr="0042065C" w:rsidRDefault="00920619" w:rsidP="00920619">
      <w:pPr>
        <w:rPr>
          <w:b/>
        </w:rPr>
      </w:pPr>
      <w:r w:rsidRPr="0042065C">
        <w:rPr>
          <w:b/>
        </w:rPr>
        <w:t>Примечание:</w:t>
      </w:r>
    </w:p>
    <w:p w14:paraId="13E9D829" w14:textId="77777777" w:rsidR="00920619" w:rsidRDefault="00920619" w:rsidP="00920619">
      <w:r>
        <w:t>Если в поле типа «множественная подстановка» выбрано несколько элементов, то простановка из этого поля в ячейки-назначения работает следующим образом:</w:t>
      </w:r>
    </w:p>
    <w:p w14:paraId="0D1665E1" w14:textId="77777777" w:rsidR="00920619" w:rsidRDefault="00920619" w:rsidP="00920619">
      <w:pPr>
        <w:pStyle w:val="ListParagraph"/>
        <w:numPr>
          <w:ilvl w:val="6"/>
          <w:numId w:val="22"/>
        </w:numPr>
        <w:spacing w:after="200" w:line="276" w:lineRule="auto"/>
        <w:ind w:left="567"/>
        <w:contextualSpacing w:val="0"/>
        <w:jc w:val="left"/>
      </w:pPr>
      <w:r>
        <w:t xml:space="preserve">Если тип ячейки-назначения «Однострочный текст» или «Многострочный текст», то </w:t>
      </w:r>
      <w:r w:rsidRPr="009D41FB">
        <w:t>значения в ячейке</w:t>
      </w:r>
      <w:r w:rsidRPr="0042065C">
        <w:t xml:space="preserve"> </w:t>
      </w:r>
      <w:r w:rsidRPr="009D41FB">
        <w:t>назначения указываются из полей-источников через разделитель «;»</w:t>
      </w:r>
      <w:r>
        <w:t>. Порядок значений зависит от порядка элементов в поле-источнике (</w:t>
      </w:r>
      <w:r w:rsidRPr="009F07B6">
        <w:rPr>
          <w:b/>
          <w:lang w:val="en-US"/>
        </w:rPr>
        <w:t>Docs</w:t>
      </w:r>
      <w:r w:rsidRPr="009F07B6">
        <w:rPr>
          <w:b/>
        </w:rPr>
        <w:t>5</w:t>
      </w:r>
      <w:r>
        <w:t>)</w:t>
      </w:r>
      <w:r w:rsidRPr="0042065C">
        <w:t xml:space="preserve"> </w:t>
      </w:r>
      <w:r>
        <w:t>или от порядка нахождения элементов (РД4);</w:t>
      </w:r>
    </w:p>
    <w:p w14:paraId="2F4F1912" w14:textId="77777777" w:rsidR="00920619" w:rsidRDefault="00920619" w:rsidP="00920619">
      <w:pPr>
        <w:pStyle w:val="ListParagraph"/>
        <w:numPr>
          <w:ilvl w:val="6"/>
          <w:numId w:val="22"/>
        </w:numPr>
        <w:spacing w:after="200" w:line="276" w:lineRule="auto"/>
        <w:ind w:left="567"/>
        <w:contextualSpacing w:val="0"/>
        <w:jc w:val="left"/>
      </w:pPr>
      <w:r>
        <w:t xml:space="preserve">Если тип ячейки назначения </w:t>
      </w:r>
      <w:r w:rsidRPr="009D41FB">
        <w:t xml:space="preserve">«Единичная подстановка», «Дата и время», «Целое число», «Дробное число», «Да/Нет(Флажок)» или «Выбор», </w:t>
      </w:r>
      <w:r>
        <w:t xml:space="preserve">то </w:t>
      </w:r>
      <w:r w:rsidRPr="009D41FB">
        <w:t xml:space="preserve">в ячейке-назначения проставляется значение из </w:t>
      </w:r>
      <w:r w:rsidRPr="009D41FB">
        <w:rPr>
          <w:b/>
        </w:rPr>
        <w:t>последнего</w:t>
      </w:r>
      <w:r w:rsidRPr="009D41FB">
        <w:t xml:space="preserve"> элемента ячейки «Мультиисточник» (</w:t>
      </w:r>
      <w:r w:rsidRPr="009F07B6">
        <w:rPr>
          <w:b/>
          <w:lang w:val="en-US"/>
        </w:rPr>
        <w:t>Docs</w:t>
      </w:r>
      <w:r w:rsidRPr="009F07B6">
        <w:rPr>
          <w:b/>
        </w:rPr>
        <w:t>5</w:t>
      </w:r>
      <w:r w:rsidRPr="009D41FB">
        <w:t>) или последнего найденного элемента (РД4)</w:t>
      </w:r>
      <w:r>
        <w:t>;</w:t>
      </w:r>
    </w:p>
    <w:p w14:paraId="08818116" w14:textId="77777777" w:rsidR="00920619" w:rsidRPr="00C83537" w:rsidRDefault="00920619" w:rsidP="00920619">
      <w:pPr>
        <w:pStyle w:val="ListParagraph"/>
        <w:numPr>
          <w:ilvl w:val="6"/>
          <w:numId w:val="22"/>
        </w:numPr>
        <w:spacing w:after="200" w:line="276" w:lineRule="auto"/>
        <w:ind w:left="567"/>
        <w:contextualSpacing w:val="0"/>
        <w:jc w:val="left"/>
      </w:pPr>
      <w:r>
        <w:t>Если тип ячейки назначения «Множественная подстановка», то в ячейке назначения проставляются все значения и всех элементов поля-источника.</w:t>
      </w:r>
    </w:p>
    <w:p w14:paraId="09DC0C1B" w14:textId="77777777" w:rsidR="00920619" w:rsidRDefault="00920619" w:rsidP="00920619">
      <w:pPr>
        <w:pStyle w:val="Heading2"/>
      </w:pPr>
      <w:bookmarkStart w:id="259" w:name="_Toc186300337"/>
      <w:r w:rsidRPr="00F77725">
        <w:t>WSSDocs WebAPI</w:t>
      </w:r>
      <w:bookmarkEnd w:id="259"/>
    </w:p>
    <w:p w14:paraId="59C9136A" w14:textId="77777777" w:rsidR="00920619" w:rsidRDefault="00920619" w:rsidP="00920619">
      <w:r>
        <w:t xml:space="preserve">Адрес веб-сервиса в </w:t>
      </w:r>
      <w:r>
        <w:rPr>
          <w:lang w:val="en-US"/>
        </w:rPr>
        <w:t>Docs</w:t>
      </w:r>
      <w:r w:rsidRPr="0042065C">
        <w:t>5</w:t>
      </w:r>
      <w:r w:rsidRPr="006A72DC">
        <w:t>:</w:t>
      </w:r>
    </w:p>
    <w:p w14:paraId="11FABEC6" w14:textId="77777777" w:rsidR="00920619" w:rsidRDefault="004F48F9" w:rsidP="00920619">
      <w:pPr>
        <w:spacing w:after="200" w:line="276" w:lineRule="auto"/>
        <w:contextualSpacing/>
      </w:pPr>
      <w:hyperlink r:id="rId39" w:history="1">
        <w:r w:rsidR="00920619" w:rsidRPr="00092006">
          <w:rPr>
            <w:rStyle w:val="Hyperlink"/>
          </w:rPr>
          <w:t>https://box5-tst-pg.wss.loc/DMS.WebServices/WSSDocsWebApi</w:t>
        </w:r>
      </w:hyperlink>
    </w:p>
    <w:p w14:paraId="5B756FAB" w14:textId="77777777" w:rsidR="00920619" w:rsidRPr="00F77725" w:rsidRDefault="00920619" w:rsidP="00920619"/>
    <w:p w14:paraId="4349E6BC" w14:textId="77777777" w:rsidR="00920619" w:rsidRPr="003A3A89" w:rsidRDefault="00920619" w:rsidP="00920619">
      <w:pPr>
        <w:pStyle w:val="Heading3"/>
        <w:rPr>
          <w:highlight w:val="yellow"/>
        </w:rPr>
      </w:pPr>
      <w:bookmarkStart w:id="260" w:name="_Toc186300338"/>
      <w:commentRangeStart w:id="261"/>
      <w:r w:rsidRPr="003A3A89">
        <w:rPr>
          <w:highlight w:val="yellow"/>
        </w:rPr>
        <w:lastRenderedPageBreak/>
        <w:t>Таблицы логирования запросов в БД</w:t>
      </w:r>
      <w:bookmarkEnd w:id="260"/>
      <w:commentRangeEnd w:id="261"/>
      <w:r w:rsidR="003A3A89">
        <w:rPr>
          <w:rStyle w:val="CommentReference"/>
          <w:rFonts w:asciiTheme="minorHAnsi" w:eastAsiaTheme="minorEastAsia" w:hAnsiTheme="minorHAnsi"/>
          <w:b w:val="0"/>
          <w:bCs w:val="0"/>
        </w:rPr>
        <w:commentReference w:id="261"/>
      </w:r>
    </w:p>
    <w:p w14:paraId="05259E8E" w14:textId="77777777" w:rsidR="00920619" w:rsidRDefault="00920619" w:rsidP="00920619">
      <w:r>
        <w:t>Начиная с РД4 реализовано логирование запросов WebApi в БД DBF_Content_Logs в таблицу «WSSC_WebServices_WebAPILogs», и логирование запросов из веб-обработчиков  в БД DBF_Content_Logs в таблицу «WSSC_WebServices_WebHandlersLogs».</w:t>
      </w:r>
    </w:p>
    <w:p w14:paraId="0F40626A" w14:textId="77777777" w:rsidR="00920619" w:rsidRDefault="00920619" w:rsidP="00920619">
      <w:r>
        <w:t>Логи в БД пишутся по умолчанию. Если настроены константы «WebAPILogPath» или «WebHandlersLogPath», то дополнительно будет работать логирование в текстовые файлы в текущей реализации, без изменений.</w:t>
      </w:r>
    </w:p>
    <w:p w14:paraId="340C3228" w14:textId="77777777" w:rsidR="00920619" w:rsidRDefault="00920619" w:rsidP="00920619">
      <w:r w:rsidRPr="009F07B6">
        <w:rPr>
          <w:b/>
        </w:rPr>
        <w:t>Внимание!</w:t>
      </w:r>
      <w:r>
        <w:t xml:space="preserve"> Начиная с </w:t>
      </w:r>
      <w:r w:rsidRPr="009F07B6">
        <w:rPr>
          <w:b/>
        </w:rPr>
        <w:t>Docs5</w:t>
      </w:r>
      <w:r>
        <w:t xml:space="preserve"> константа WebAPILogPath указывает путь внутри контейнера Docs. Вместо таблицы «WSSC_WebServices_WebHandlersLogs» логи пишутся в таблицу wssc_v4_dms_webapilogentity.</w:t>
      </w:r>
    </w:p>
    <w:p w14:paraId="52ED0478" w14:textId="77777777" w:rsidR="00920619" w:rsidRPr="009F07B6" w:rsidRDefault="00920619" w:rsidP="00920619">
      <w:pPr>
        <w:pStyle w:val="Heading3"/>
      </w:pPr>
      <w:bookmarkStart w:id="262" w:name="_Toc186300339"/>
      <w:r>
        <w:t>Подключение</w:t>
      </w:r>
      <w:r w:rsidRPr="00D82672">
        <w:t xml:space="preserve"> </w:t>
      </w:r>
      <w:r>
        <w:t>к</w:t>
      </w:r>
      <w:r w:rsidRPr="00D82672">
        <w:t xml:space="preserve"> </w:t>
      </w:r>
      <w:r w:rsidRPr="009F07B6">
        <w:t xml:space="preserve">WebAPI </w:t>
      </w:r>
      <w:r>
        <w:t>в</w:t>
      </w:r>
      <w:r w:rsidRPr="00D82672">
        <w:t xml:space="preserve"> </w:t>
      </w:r>
      <w:r>
        <w:t>релизе</w:t>
      </w:r>
      <w:r w:rsidRPr="00D82672">
        <w:t xml:space="preserve"> </w:t>
      </w:r>
      <w:r w:rsidRPr="009F07B6">
        <w:t>Docs</w:t>
      </w:r>
      <w:r>
        <w:t>5</w:t>
      </w:r>
      <w:bookmarkEnd w:id="262"/>
    </w:p>
    <w:p w14:paraId="69D1448F" w14:textId="77777777" w:rsidR="00920619" w:rsidRDefault="00920619" w:rsidP="00920619">
      <w:r w:rsidRPr="00BA6620">
        <w:rPr>
          <w:b/>
        </w:rPr>
        <w:t>Внимание!</w:t>
      </w:r>
      <w:r>
        <w:t xml:space="preserve"> Начиная</w:t>
      </w:r>
      <w:r w:rsidRPr="005D3F5F">
        <w:t xml:space="preserve"> </w:t>
      </w:r>
      <w:r>
        <w:t>с</w:t>
      </w:r>
      <w:r w:rsidRPr="005D3F5F">
        <w:t xml:space="preserve"> </w:t>
      </w:r>
      <w:r>
        <w:t>релиза</w:t>
      </w:r>
      <w:r w:rsidRPr="005D3F5F">
        <w:t xml:space="preserve"> </w:t>
      </w:r>
      <w:r>
        <w:rPr>
          <w:lang w:val="en-US"/>
        </w:rPr>
        <w:t>Docs</w:t>
      </w:r>
      <w:r w:rsidRPr="00BA6620">
        <w:t xml:space="preserve">5 </w:t>
      </w:r>
      <w:r>
        <w:t>утилита</w:t>
      </w:r>
      <w:r w:rsidRPr="005D3F5F">
        <w:t xml:space="preserve"> </w:t>
      </w:r>
      <w:r w:rsidRPr="005D3F5F">
        <w:rPr>
          <w:b/>
        </w:rPr>
        <w:t>.</w:t>
      </w:r>
      <w:r w:rsidRPr="00D1065F">
        <w:rPr>
          <w:b/>
          <w:lang w:val="en-US"/>
        </w:rPr>
        <w:t>Net</w:t>
      </w:r>
      <w:r w:rsidRPr="005D3F5F">
        <w:rPr>
          <w:b/>
        </w:rPr>
        <w:t xml:space="preserve"> </w:t>
      </w:r>
      <w:r w:rsidRPr="00D1065F">
        <w:rPr>
          <w:b/>
          <w:lang w:val="en-US"/>
        </w:rPr>
        <w:t>Web</w:t>
      </w:r>
      <w:r w:rsidRPr="005D3F5F">
        <w:rPr>
          <w:b/>
        </w:rPr>
        <w:t xml:space="preserve"> </w:t>
      </w:r>
      <w:r w:rsidRPr="00D1065F">
        <w:rPr>
          <w:b/>
          <w:lang w:val="en-US"/>
        </w:rPr>
        <w:t>Service</w:t>
      </w:r>
      <w:r w:rsidRPr="005D3F5F">
        <w:rPr>
          <w:b/>
        </w:rPr>
        <w:t xml:space="preserve"> </w:t>
      </w:r>
      <w:r w:rsidRPr="00D1065F">
        <w:rPr>
          <w:b/>
          <w:lang w:val="en-US"/>
        </w:rPr>
        <w:t>Studio</w:t>
      </w:r>
      <w:r w:rsidRPr="00BA6620">
        <w:rPr>
          <w:b/>
        </w:rPr>
        <w:t xml:space="preserve"> </w:t>
      </w:r>
      <w:r>
        <w:t>не может быть применена.</w:t>
      </w:r>
    </w:p>
    <w:p w14:paraId="1C402168" w14:textId="77777777" w:rsidR="00920619" w:rsidRPr="0042065C" w:rsidRDefault="00920619" w:rsidP="00920619">
      <w:pPr>
        <w:rPr>
          <w:sz w:val="22"/>
          <w:szCs w:val="22"/>
        </w:rPr>
      </w:pPr>
      <w:r>
        <w:t xml:space="preserve">Для тестирования можно использовать </w:t>
      </w:r>
      <w:r>
        <w:rPr>
          <w:lang w:val="en-US"/>
        </w:rPr>
        <w:t>SoapUI</w:t>
      </w:r>
      <w:r w:rsidRPr="00BA6620">
        <w:t>.</w:t>
      </w:r>
    </w:p>
    <w:p w14:paraId="634E4522" w14:textId="77777777" w:rsidR="00920619" w:rsidRDefault="00920619" w:rsidP="00920619">
      <w:pPr>
        <w:pStyle w:val="Heading4"/>
        <w:rPr>
          <w:lang w:val="en-US"/>
        </w:rPr>
      </w:pPr>
      <w:r>
        <w:t>Установить</w:t>
      </w:r>
      <w:r w:rsidRPr="0042065C">
        <w:rPr>
          <w:color w:val="1F4D78" w:themeColor="accent1" w:themeShade="7F"/>
          <w:sz w:val="22"/>
          <w:szCs w:val="22"/>
          <w:lang w:val="en-US"/>
        </w:rPr>
        <w:t xml:space="preserve"> </w:t>
      </w:r>
      <w:r>
        <w:rPr>
          <w:lang w:val="en-US"/>
        </w:rPr>
        <w:t>SoapUI</w:t>
      </w:r>
    </w:p>
    <w:p w14:paraId="4CBF0596" w14:textId="77777777" w:rsidR="00920619" w:rsidRPr="00C10158" w:rsidRDefault="004F48F9" w:rsidP="00920619">
      <w:pPr>
        <w:rPr>
          <w:lang w:val="en-US"/>
        </w:rPr>
      </w:pPr>
      <w:hyperlink r:id="rId40" w:history="1">
        <w:r w:rsidR="00920619" w:rsidRPr="00FA7B12">
          <w:rPr>
            <w:rStyle w:val="Hyperlink"/>
            <w:lang w:val="en-US"/>
          </w:rPr>
          <w:t>https://soapui.ru/</w:t>
        </w:r>
      </w:hyperlink>
      <w:r w:rsidR="00920619">
        <w:rPr>
          <w:b/>
          <w:bCs/>
          <w:lang w:val="en-US"/>
        </w:rPr>
        <w:t xml:space="preserve"> </w:t>
      </w:r>
    </w:p>
    <w:p w14:paraId="57463C55" w14:textId="77777777" w:rsidR="00920619" w:rsidRPr="009F07B6" w:rsidRDefault="00920619" w:rsidP="00920619">
      <w:pPr>
        <w:pStyle w:val="Heading4"/>
        <w:rPr>
          <w:lang w:val="en-US"/>
        </w:rPr>
      </w:pPr>
      <w:r w:rsidRPr="009F07B6">
        <w:rPr>
          <w:lang w:val="en-US"/>
        </w:rPr>
        <w:t>Подключение</w:t>
      </w:r>
    </w:p>
    <w:p w14:paraId="3C8577D9" w14:textId="77777777" w:rsidR="00920619" w:rsidRPr="0042065C" w:rsidRDefault="00920619" w:rsidP="00920619">
      <w:pPr>
        <w:rPr>
          <w:lang w:val="en-US"/>
        </w:rPr>
      </w:pPr>
      <w:r>
        <w:t>Открыть</w:t>
      </w:r>
      <w:r w:rsidRPr="0042065C">
        <w:rPr>
          <w:lang w:val="en-US"/>
        </w:rPr>
        <w:t xml:space="preserve"> </w:t>
      </w:r>
      <w:r>
        <w:t>страницу</w:t>
      </w:r>
      <w:r w:rsidRPr="0042065C">
        <w:rPr>
          <w:lang w:val="en-US"/>
        </w:rPr>
        <w:t xml:space="preserve"> </w:t>
      </w:r>
      <w:r>
        <w:t>по</w:t>
      </w:r>
      <w:r w:rsidRPr="0042065C">
        <w:rPr>
          <w:lang w:val="en-US"/>
        </w:rPr>
        <w:t xml:space="preserve"> </w:t>
      </w:r>
      <w:r>
        <w:t>адресу</w:t>
      </w:r>
      <w:r w:rsidRPr="0042065C">
        <w:rPr>
          <w:lang w:val="en-US"/>
        </w:rPr>
        <w:t>:</w:t>
      </w:r>
    </w:p>
    <w:p w14:paraId="67539A0B" w14:textId="77777777" w:rsidR="00920619" w:rsidRPr="0042065C" w:rsidRDefault="00920619" w:rsidP="00920619">
      <w:pPr>
        <w:rPr>
          <w:lang w:val="en-US"/>
        </w:rPr>
      </w:pPr>
      <w:r w:rsidRPr="0042065C">
        <w:rPr>
          <w:lang w:val="en-US"/>
        </w:rPr>
        <w:t>&lt;</w:t>
      </w:r>
      <w:r w:rsidRPr="00D51EC3">
        <w:t>адрес</w:t>
      </w:r>
      <w:r w:rsidRPr="0042065C">
        <w:rPr>
          <w:lang w:val="en-US"/>
        </w:rPr>
        <w:t>_</w:t>
      </w:r>
      <w:r w:rsidRPr="00D51EC3">
        <w:t>приложения</w:t>
      </w:r>
      <w:r w:rsidRPr="0042065C">
        <w:rPr>
          <w:lang w:val="en-US"/>
        </w:rPr>
        <w:t>&gt;/DMS.WebServices/WSSDocsWebApi</w:t>
      </w:r>
      <w:r w:rsidRPr="0042065C" w:rsidDel="00D51EC3">
        <w:rPr>
          <w:lang w:val="en-US"/>
        </w:rPr>
        <w:t xml:space="preserve"> </w:t>
      </w:r>
    </w:p>
    <w:p w14:paraId="0D498C83" w14:textId="77777777" w:rsidR="00920619" w:rsidRPr="009D62A0" w:rsidRDefault="00920619" w:rsidP="00920619">
      <w:r>
        <w:t>Далее</w:t>
      </w:r>
      <w:r w:rsidRPr="009D62A0">
        <w:t xml:space="preserve"> </w:t>
      </w:r>
      <w:r>
        <w:t>сохранить</w:t>
      </w:r>
      <w:r w:rsidRPr="009D62A0">
        <w:t xml:space="preserve"> </w:t>
      </w:r>
      <w:r>
        <w:rPr>
          <w:lang w:val="en-US"/>
        </w:rPr>
        <w:t>xml</w:t>
      </w:r>
      <w:r w:rsidRPr="009D62A0">
        <w:t xml:space="preserve"> </w:t>
      </w:r>
      <w:r>
        <w:t>файл</w:t>
      </w:r>
      <w:r w:rsidRPr="009D62A0">
        <w:t xml:space="preserve"> «</w:t>
      </w:r>
      <w:r w:rsidRPr="008E4EBD">
        <w:rPr>
          <w:lang w:val="en-US"/>
        </w:rPr>
        <w:t>WSSDocsWebApi</w:t>
      </w:r>
      <w:r w:rsidRPr="009D62A0">
        <w:t>.</w:t>
      </w:r>
      <w:r w:rsidRPr="008E4EBD">
        <w:rPr>
          <w:lang w:val="en-US"/>
        </w:rPr>
        <w:t>xml</w:t>
      </w:r>
      <w:r w:rsidRPr="009D62A0">
        <w:t xml:space="preserve">» </w:t>
      </w:r>
      <w:r>
        <w:t>по</w:t>
      </w:r>
      <w:r w:rsidRPr="009D62A0">
        <w:t xml:space="preserve"> </w:t>
      </w:r>
      <w:r>
        <w:t>локальному</w:t>
      </w:r>
      <w:r w:rsidRPr="009D62A0">
        <w:t xml:space="preserve"> </w:t>
      </w:r>
      <w:r>
        <w:t>адресу</w:t>
      </w:r>
      <w:r w:rsidRPr="009D62A0">
        <w:t>:</w:t>
      </w:r>
    </w:p>
    <w:p w14:paraId="59A0425F" w14:textId="77777777" w:rsidR="00920619" w:rsidRPr="008E4EBD" w:rsidRDefault="00920619" w:rsidP="00920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473DCF" wp14:editId="021AE580">
            <wp:extent cx="5586939" cy="2329732"/>
            <wp:effectExtent l="19050" t="19050" r="13970" b="1397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05838" cy="23376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1F2CF8" w14:textId="77777777" w:rsidR="00920619" w:rsidRPr="008E4EBD" w:rsidRDefault="00920619" w:rsidP="0092061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E314ED" wp14:editId="0EA6A622">
            <wp:extent cx="5589767" cy="2826253"/>
            <wp:effectExtent l="19050" t="19050" r="11430" b="1270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9917" cy="28313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0D2CF6" w14:textId="77777777" w:rsidR="00920619" w:rsidRPr="009D62A0" w:rsidRDefault="00920619" w:rsidP="00920619">
      <w:r>
        <w:t>Далее</w:t>
      </w:r>
      <w:r w:rsidRPr="009D62A0">
        <w:t xml:space="preserve"> </w:t>
      </w:r>
      <w:r>
        <w:t>открыть</w:t>
      </w:r>
      <w:r w:rsidRPr="009D62A0">
        <w:t xml:space="preserve"> </w:t>
      </w:r>
      <w:r>
        <w:rPr>
          <w:lang w:val="en-US"/>
        </w:rPr>
        <w:t>SoapUI</w:t>
      </w:r>
      <w:r w:rsidRPr="009D62A0">
        <w:t>.</w:t>
      </w:r>
    </w:p>
    <w:p w14:paraId="7382D7C5" w14:textId="77777777" w:rsidR="00920619" w:rsidRPr="009D62A0" w:rsidRDefault="00920619" w:rsidP="00920619">
      <w:r>
        <w:t>Нажимаем</w:t>
      </w:r>
      <w:r w:rsidRPr="009D62A0">
        <w:t xml:space="preserve"> </w:t>
      </w:r>
      <w:r>
        <w:t>создать</w:t>
      </w:r>
      <w:r w:rsidRPr="009D62A0">
        <w:t xml:space="preserve"> </w:t>
      </w:r>
      <w:r>
        <w:t>новый</w:t>
      </w:r>
      <w:r w:rsidRPr="009D62A0">
        <w:t xml:space="preserve"> </w:t>
      </w:r>
      <w:r>
        <w:rPr>
          <w:lang w:val="en-US"/>
        </w:rPr>
        <w:t>SOAP</w:t>
      </w:r>
      <w:r w:rsidRPr="009D62A0">
        <w:t xml:space="preserve"> </w:t>
      </w:r>
      <w:r>
        <w:t>проект</w:t>
      </w:r>
      <w:r w:rsidRPr="009D62A0">
        <w:t xml:space="preserve">, </w:t>
      </w:r>
      <w:r>
        <w:t>в</w:t>
      </w:r>
      <w:r w:rsidRPr="009D62A0">
        <w:t xml:space="preserve"> </w:t>
      </w:r>
      <w:r>
        <w:rPr>
          <w:lang w:val="en-US"/>
        </w:rPr>
        <w:t>Initial</w:t>
      </w:r>
      <w:r w:rsidRPr="009D62A0">
        <w:t xml:space="preserve"> </w:t>
      </w:r>
      <w:r>
        <w:rPr>
          <w:lang w:val="en-US"/>
        </w:rPr>
        <w:t>WSDL</w:t>
      </w:r>
      <w:r w:rsidRPr="009D62A0">
        <w:t xml:space="preserve"> </w:t>
      </w:r>
      <w:r>
        <w:t>указать</w:t>
      </w:r>
      <w:r w:rsidRPr="009D62A0">
        <w:t xml:space="preserve"> </w:t>
      </w:r>
      <w:r>
        <w:t>загруженный</w:t>
      </w:r>
      <w:r w:rsidRPr="009D62A0">
        <w:t xml:space="preserve"> </w:t>
      </w:r>
      <w:r>
        <w:t>ранее</w:t>
      </w:r>
      <w:r w:rsidRPr="009D62A0">
        <w:t xml:space="preserve"> </w:t>
      </w:r>
      <w:r>
        <w:t>файл</w:t>
      </w:r>
      <w:r w:rsidRPr="009D62A0">
        <w:t>:</w:t>
      </w:r>
    </w:p>
    <w:p w14:paraId="7D9C8AE3" w14:textId="77777777" w:rsidR="00920619" w:rsidRPr="0042065C" w:rsidRDefault="00920619" w:rsidP="00920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40109D" wp14:editId="76CA1B97">
            <wp:extent cx="5940425" cy="3688715"/>
            <wp:effectExtent l="19050" t="19050" r="22225" b="2603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891D13" w14:textId="77777777" w:rsidR="00920619" w:rsidRPr="008E4EBD" w:rsidRDefault="00920619" w:rsidP="00920619">
      <w:pPr>
        <w:rPr>
          <w:lang w:val="en-US"/>
        </w:rPr>
      </w:pPr>
      <w:r>
        <w:t>Подключение</w:t>
      </w:r>
      <w:r w:rsidRPr="008E4EBD">
        <w:rPr>
          <w:lang w:val="en-US"/>
        </w:rPr>
        <w:t xml:space="preserve"> </w:t>
      </w:r>
      <w:r>
        <w:t>успешно</w:t>
      </w:r>
      <w:r w:rsidRPr="008E4EBD">
        <w:rPr>
          <w:lang w:val="en-US"/>
        </w:rPr>
        <w:t xml:space="preserve"> </w:t>
      </w:r>
      <w:r>
        <w:t>выполнено</w:t>
      </w:r>
      <w:r w:rsidRPr="008E4EBD">
        <w:rPr>
          <w:lang w:val="en-US"/>
        </w:rPr>
        <w:t>:</w:t>
      </w:r>
    </w:p>
    <w:p w14:paraId="1C2D506D" w14:textId="77777777" w:rsidR="00920619" w:rsidRPr="008E4EBD" w:rsidRDefault="00920619" w:rsidP="0092061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9177C7" wp14:editId="61ACD3F3">
            <wp:extent cx="5940425" cy="3054350"/>
            <wp:effectExtent l="19050" t="19050" r="22225" b="1270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731614" w14:textId="77777777" w:rsidR="00920619" w:rsidRPr="00C10158" w:rsidRDefault="00920619" w:rsidP="00920619">
      <w:pPr>
        <w:pStyle w:val="Heading4"/>
        <w:rPr>
          <w:lang w:val="en-US"/>
        </w:rPr>
      </w:pPr>
      <w:r w:rsidRPr="009F07B6">
        <w:rPr>
          <w:lang w:val="en-US"/>
        </w:rPr>
        <w:t>Применение</w:t>
      </w:r>
      <w:r w:rsidRPr="00C10158">
        <w:rPr>
          <w:lang w:val="en-US"/>
        </w:rPr>
        <w:t xml:space="preserve"> </w:t>
      </w:r>
      <w:r w:rsidRPr="009F07B6">
        <w:rPr>
          <w:lang w:val="en-US"/>
        </w:rPr>
        <w:t>запросов</w:t>
      </w:r>
    </w:p>
    <w:p w14:paraId="0722C4C0" w14:textId="77777777" w:rsidR="00920619" w:rsidRPr="009D62A0" w:rsidRDefault="00920619" w:rsidP="00920619">
      <w:r>
        <w:t>При</w:t>
      </w:r>
      <w:r w:rsidRPr="009D62A0">
        <w:t xml:space="preserve"> </w:t>
      </w:r>
      <w:r>
        <w:t>подготовке</w:t>
      </w:r>
      <w:r w:rsidRPr="009D62A0">
        <w:t xml:space="preserve"> </w:t>
      </w:r>
      <w:r>
        <w:t>запроса</w:t>
      </w:r>
      <w:r w:rsidRPr="009D62A0">
        <w:t xml:space="preserve"> </w:t>
      </w:r>
      <w:r>
        <w:t>необходимо</w:t>
      </w:r>
      <w:r w:rsidRPr="009D62A0">
        <w:t xml:space="preserve"> </w:t>
      </w:r>
      <w:r>
        <w:t>во</w:t>
      </w:r>
      <w:r w:rsidRPr="009D62A0">
        <w:t xml:space="preserve"> </w:t>
      </w:r>
      <w:r>
        <w:t>вкладке</w:t>
      </w:r>
      <w:r w:rsidRPr="009D62A0">
        <w:t xml:space="preserve"> </w:t>
      </w:r>
      <w:r>
        <w:rPr>
          <w:lang w:val="en-US"/>
        </w:rPr>
        <w:t>Headers</w:t>
      </w:r>
      <w:r w:rsidRPr="009D62A0">
        <w:t xml:space="preserve"> </w:t>
      </w:r>
      <w:r>
        <w:t>добавить</w:t>
      </w:r>
      <w:r w:rsidRPr="009D62A0">
        <w:t xml:space="preserve"> </w:t>
      </w:r>
      <w:r>
        <w:t>заголовок</w:t>
      </w:r>
      <w:r w:rsidRPr="009D62A0">
        <w:t xml:space="preserve"> </w:t>
      </w:r>
      <w:r>
        <w:t>с</w:t>
      </w:r>
      <w:r w:rsidRPr="009D62A0">
        <w:t xml:space="preserve"> </w:t>
      </w:r>
      <w:r>
        <w:t>авторизацией</w:t>
      </w:r>
      <w:r w:rsidRPr="009D62A0">
        <w:t>.</w:t>
      </w:r>
    </w:p>
    <w:p w14:paraId="5BE2B82A" w14:textId="77777777" w:rsidR="00920619" w:rsidRPr="009D62A0" w:rsidRDefault="00920619" w:rsidP="00920619">
      <w:r>
        <w:t>Например</w:t>
      </w:r>
      <w:r w:rsidRPr="009D62A0">
        <w:t xml:space="preserve">, </w:t>
      </w:r>
      <w:r>
        <w:t>собираемся</w:t>
      </w:r>
      <w:r w:rsidRPr="009D62A0">
        <w:t xml:space="preserve"> </w:t>
      </w:r>
      <w:r>
        <w:t>выполнить</w:t>
      </w:r>
      <w:r w:rsidRPr="009D62A0">
        <w:t xml:space="preserve"> </w:t>
      </w:r>
      <w:r>
        <w:t>запрос</w:t>
      </w:r>
      <w:r w:rsidRPr="009D62A0">
        <w:t xml:space="preserve"> </w:t>
      </w:r>
      <w:r>
        <w:rPr>
          <w:lang w:val="en-US"/>
        </w:rPr>
        <w:t>FindObject</w:t>
      </w:r>
      <w:r w:rsidRPr="009D62A0">
        <w:t>.</w:t>
      </w:r>
    </w:p>
    <w:p w14:paraId="23C008DD" w14:textId="77777777" w:rsidR="00920619" w:rsidRPr="009D62A0" w:rsidRDefault="00920619" w:rsidP="00920619">
      <w:r>
        <w:t>После</w:t>
      </w:r>
      <w:r w:rsidRPr="009D62A0">
        <w:t xml:space="preserve"> </w:t>
      </w:r>
      <w:r>
        <w:t>подготовки</w:t>
      </w:r>
      <w:r w:rsidRPr="009D62A0">
        <w:t xml:space="preserve"> </w:t>
      </w:r>
      <w:r>
        <w:t>запроса</w:t>
      </w:r>
      <w:r w:rsidRPr="009D62A0">
        <w:t xml:space="preserve">, </w:t>
      </w:r>
      <w:r>
        <w:t>в</w:t>
      </w:r>
      <w:r w:rsidRPr="009D62A0">
        <w:t xml:space="preserve"> </w:t>
      </w:r>
      <w:r>
        <w:t>нижней</w:t>
      </w:r>
      <w:r w:rsidRPr="009D62A0">
        <w:t xml:space="preserve"> </w:t>
      </w:r>
      <w:r>
        <w:t>панели</w:t>
      </w:r>
      <w:r w:rsidRPr="009D62A0">
        <w:t xml:space="preserve"> </w:t>
      </w:r>
      <w:r>
        <w:t>окна</w:t>
      </w:r>
      <w:r w:rsidRPr="009D62A0">
        <w:t xml:space="preserve"> </w:t>
      </w:r>
      <w:r>
        <w:t>нажать</w:t>
      </w:r>
      <w:r w:rsidRPr="009D62A0">
        <w:t xml:space="preserve"> </w:t>
      </w:r>
      <w:r>
        <w:t>на</w:t>
      </w:r>
      <w:r w:rsidRPr="009D62A0">
        <w:t xml:space="preserve"> «</w:t>
      </w:r>
      <w:r>
        <w:rPr>
          <w:lang w:val="en-US"/>
        </w:rPr>
        <w:t>Headers</w:t>
      </w:r>
      <w:r w:rsidRPr="009D62A0">
        <w:t>»:</w:t>
      </w:r>
    </w:p>
    <w:p w14:paraId="1920C574" w14:textId="77777777" w:rsidR="00920619" w:rsidRPr="0042065C" w:rsidRDefault="00920619" w:rsidP="00920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4BF622" wp14:editId="032E3C90">
            <wp:extent cx="5321490" cy="3990975"/>
            <wp:effectExtent l="19050" t="19050" r="12700" b="952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385" cy="39961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43AB57" w14:textId="77777777" w:rsidR="00920619" w:rsidRPr="009D62A0" w:rsidRDefault="00920619" w:rsidP="00920619">
      <w:r>
        <w:t>Добавить</w:t>
      </w:r>
      <w:r w:rsidRPr="009D62A0">
        <w:t xml:space="preserve"> </w:t>
      </w:r>
      <w:r>
        <w:t>новый</w:t>
      </w:r>
      <w:r w:rsidRPr="009D62A0">
        <w:t xml:space="preserve"> </w:t>
      </w:r>
      <w:r>
        <w:rPr>
          <w:lang w:val="en-US"/>
        </w:rPr>
        <w:t>HTTP</w:t>
      </w:r>
      <w:r w:rsidRPr="009D62A0">
        <w:t xml:space="preserve"> </w:t>
      </w:r>
      <w:r>
        <w:rPr>
          <w:lang w:val="en-US"/>
        </w:rPr>
        <w:t>Header</w:t>
      </w:r>
      <w:r w:rsidRPr="009D62A0">
        <w:t xml:space="preserve"> </w:t>
      </w:r>
      <w:r>
        <w:t>с</w:t>
      </w:r>
      <w:r w:rsidRPr="009D62A0">
        <w:t xml:space="preserve"> </w:t>
      </w:r>
      <w:r>
        <w:t>помощью</w:t>
      </w:r>
      <w:r w:rsidRPr="009D62A0">
        <w:t xml:space="preserve"> </w:t>
      </w:r>
      <w:r>
        <w:t>кнопки</w:t>
      </w:r>
      <w:r w:rsidRPr="009D62A0">
        <w:t xml:space="preserve"> «</w:t>
      </w:r>
      <w:r>
        <w:rPr>
          <w:noProof/>
          <w:lang w:val="en-US"/>
        </w:rPr>
        <w:drawing>
          <wp:inline distT="0" distB="0" distL="0" distR="0" wp14:anchorId="1FD61B5C" wp14:editId="73E450FE">
            <wp:extent cx="200025" cy="209550"/>
            <wp:effectExtent l="0" t="0" r="952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2A0">
        <w:t xml:space="preserve">». </w:t>
      </w:r>
      <w:r>
        <w:t>Далее</w:t>
      </w:r>
      <w:r w:rsidRPr="009D62A0">
        <w:t xml:space="preserve"> </w:t>
      </w:r>
      <w:r w:rsidRPr="00DB7418">
        <w:t>указать</w:t>
      </w:r>
      <w:r w:rsidRPr="009D62A0">
        <w:t xml:space="preserve"> </w:t>
      </w:r>
      <w:r w:rsidRPr="00DB7418">
        <w:t>значение</w:t>
      </w:r>
      <w:r w:rsidRPr="009D62A0">
        <w:t xml:space="preserve"> «</w:t>
      </w:r>
      <w:r w:rsidRPr="0042065C">
        <w:rPr>
          <w:lang w:val="en-US"/>
        </w:rPr>
        <w:t>Authorization</w:t>
      </w:r>
      <w:r w:rsidRPr="009D62A0">
        <w:t xml:space="preserve">» </w:t>
      </w:r>
      <w:r>
        <w:t>в</w:t>
      </w:r>
      <w:r w:rsidRPr="009D62A0">
        <w:t xml:space="preserve"> </w:t>
      </w:r>
      <w:r>
        <w:t>качестве</w:t>
      </w:r>
      <w:r w:rsidRPr="009D62A0">
        <w:t xml:space="preserve"> </w:t>
      </w:r>
      <w:r>
        <w:t>имени</w:t>
      </w:r>
      <w:r w:rsidRPr="009D62A0">
        <w:t>:</w:t>
      </w:r>
    </w:p>
    <w:p w14:paraId="5410E4EC" w14:textId="77777777" w:rsidR="00920619" w:rsidRPr="0042065C" w:rsidRDefault="00920619" w:rsidP="0092061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041670" wp14:editId="4CDD8B65">
            <wp:extent cx="5343525" cy="4437610"/>
            <wp:effectExtent l="19050" t="19050" r="9525" b="2032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54996" cy="44471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2B140B" w14:textId="77777777" w:rsidR="00920619" w:rsidRPr="009D62A0" w:rsidRDefault="00920619" w:rsidP="00920619">
      <w:r>
        <w:t>В</w:t>
      </w:r>
      <w:r w:rsidRPr="009D62A0">
        <w:t xml:space="preserve"> </w:t>
      </w:r>
      <w:r>
        <w:t>колонке</w:t>
      </w:r>
      <w:r w:rsidRPr="009D62A0">
        <w:t xml:space="preserve"> </w:t>
      </w:r>
      <w:r>
        <w:rPr>
          <w:lang w:val="en-US"/>
        </w:rPr>
        <w:t>Value</w:t>
      </w:r>
      <w:r w:rsidRPr="009D62A0">
        <w:t xml:space="preserve"> </w:t>
      </w:r>
      <w:r>
        <w:t>указать</w:t>
      </w:r>
      <w:r w:rsidRPr="009D62A0">
        <w:t xml:space="preserve"> </w:t>
      </w:r>
      <w:r>
        <w:t>значение</w:t>
      </w:r>
      <w:r w:rsidRPr="009D62A0">
        <w:t xml:space="preserve"> «</w:t>
      </w:r>
      <w:r w:rsidRPr="00C10158">
        <w:rPr>
          <w:lang w:val="en-US"/>
        </w:rPr>
        <w:t>Bearer</w:t>
      </w:r>
      <w:r w:rsidRPr="009D62A0">
        <w:t xml:space="preserve"> &lt;</w:t>
      </w:r>
      <w:r w:rsidRPr="00C10158">
        <w:rPr>
          <w:lang w:val="en-US"/>
        </w:rPr>
        <w:t>access</w:t>
      </w:r>
      <w:r w:rsidRPr="009D62A0">
        <w:t>_</w:t>
      </w:r>
      <w:r w:rsidRPr="00C10158">
        <w:rPr>
          <w:lang w:val="en-US"/>
        </w:rPr>
        <w:t>token</w:t>
      </w:r>
      <w:r w:rsidRPr="009D62A0">
        <w:t>&gt;».</w:t>
      </w:r>
    </w:p>
    <w:p w14:paraId="3AACA976" w14:textId="77777777" w:rsidR="00920619" w:rsidRPr="009D62A0" w:rsidRDefault="00920619" w:rsidP="00920619">
      <w:r>
        <w:rPr>
          <w:lang w:val="en-US"/>
        </w:rPr>
        <w:t>A</w:t>
      </w:r>
      <w:r w:rsidRPr="0042065C">
        <w:rPr>
          <w:lang w:val="en-US"/>
        </w:rPr>
        <w:t>ccess</w:t>
      </w:r>
      <w:r w:rsidRPr="009D62A0">
        <w:t>_</w:t>
      </w:r>
      <w:r w:rsidRPr="0042065C">
        <w:rPr>
          <w:lang w:val="en-US"/>
        </w:rPr>
        <w:t>token</w:t>
      </w:r>
      <w:r w:rsidRPr="009D62A0">
        <w:t xml:space="preserve"> (</w:t>
      </w:r>
      <w:r>
        <w:t>токен</w:t>
      </w:r>
      <w:r w:rsidRPr="009D62A0">
        <w:t xml:space="preserve"> </w:t>
      </w:r>
      <w:r>
        <w:t>доступа</w:t>
      </w:r>
      <w:r w:rsidRPr="009D62A0">
        <w:t>)</w:t>
      </w:r>
      <w:r w:rsidRPr="009D62A0" w:rsidDel="00D51EC3">
        <w:t xml:space="preserve"> </w:t>
      </w:r>
      <w:r w:rsidRPr="008E4EBD">
        <w:t>д</w:t>
      </w:r>
      <w:r>
        <w:t>ля</w:t>
      </w:r>
      <w:r w:rsidRPr="009D62A0">
        <w:t xml:space="preserve"> </w:t>
      </w:r>
      <w:r>
        <w:t>нашего</w:t>
      </w:r>
      <w:r w:rsidRPr="009D62A0">
        <w:t xml:space="preserve"> </w:t>
      </w:r>
      <w:r w:rsidRPr="0042065C">
        <w:rPr>
          <w:lang w:val="en-US"/>
        </w:rPr>
        <w:t>Keycloak</w:t>
      </w:r>
      <w:r w:rsidRPr="009D62A0">
        <w:t xml:space="preserve"> </w:t>
      </w:r>
      <w:r>
        <w:t>можно</w:t>
      </w:r>
      <w:r w:rsidRPr="009D62A0">
        <w:t xml:space="preserve"> </w:t>
      </w:r>
      <w:r>
        <w:t>получить</w:t>
      </w:r>
      <w:r w:rsidRPr="009D62A0">
        <w:t xml:space="preserve"> </w:t>
      </w:r>
      <w:r>
        <w:t>используя</w:t>
      </w:r>
      <w:r w:rsidRPr="009D62A0">
        <w:t xml:space="preserve"> </w:t>
      </w:r>
      <w:r w:rsidRPr="0042065C">
        <w:rPr>
          <w:lang w:val="en-US"/>
        </w:rPr>
        <w:t>curl</w:t>
      </w:r>
      <w:r w:rsidRPr="009D62A0">
        <w:t>:</w:t>
      </w:r>
    </w:p>
    <w:p w14:paraId="0CEDE7F1" w14:textId="77777777" w:rsidR="00920619" w:rsidRDefault="00920619" w:rsidP="00920619">
      <w:pPr>
        <w:rPr>
          <w:lang w:val="en-US"/>
        </w:rPr>
      </w:pPr>
      <w:r w:rsidRPr="008E4EBD">
        <w:rPr>
          <w:lang w:val="en-US"/>
        </w:rPr>
        <w:t>curl -d "client_id=</w:t>
      </w:r>
      <w:r>
        <w:rPr>
          <w:lang w:val="en-US"/>
        </w:rPr>
        <w:t>&lt;</w:t>
      </w:r>
      <w:r w:rsidRPr="0042065C">
        <w:rPr>
          <w:highlight w:val="yellow"/>
          <w:lang w:val="en-US"/>
        </w:rPr>
        <w:t>client_id</w:t>
      </w:r>
      <w:r>
        <w:rPr>
          <w:lang w:val="en-US"/>
        </w:rPr>
        <w:t>&gt;</w:t>
      </w:r>
      <w:r w:rsidRPr="008E4EBD">
        <w:rPr>
          <w:lang w:val="en-US"/>
        </w:rPr>
        <w:t>" -d "client_secret=</w:t>
      </w:r>
      <w:r w:rsidRPr="008E4EBD">
        <w:rPr>
          <w:highlight w:val="yellow"/>
          <w:lang w:val="en-US"/>
        </w:rPr>
        <w:t>&lt;client_secret&gt;</w:t>
      </w:r>
      <w:r w:rsidRPr="008E4EBD">
        <w:rPr>
          <w:lang w:val="en-US"/>
        </w:rPr>
        <w:t>" -d "username=</w:t>
      </w:r>
      <w:r w:rsidRPr="008E4EBD">
        <w:rPr>
          <w:highlight w:val="yellow"/>
          <w:lang w:val="en-US"/>
        </w:rPr>
        <w:t>&lt;username&gt;</w:t>
      </w:r>
      <w:r w:rsidRPr="008E4EBD">
        <w:rPr>
          <w:lang w:val="en-US"/>
        </w:rPr>
        <w:t>" -d "password=</w:t>
      </w:r>
      <w:r w:rsidRPr="008E4EBD">
        <w:rPr>
          <w:highlight w:val="yellow"/>
          <w:lang w:val="en-US"/>
        </w:rPr>
        <w:t>&lt;password&gt;</w:t>
      </w:r>
      <w:r w:rsidRPr="008E4EBD">
        <w:rPr>
          <w:lang w:val="en-US"/>
        </w:rPr>
        <w:t xml:space="preserve">" -d "grant_type=password" "https://dms-keycloak.wss.loc/realms/wss/protocol/openid-connect/token" </w:t>
      </w:r>
      <w:r>
        <w:rPr>
          <w:lang w:val="en-US"/>
        </w:rPr>
        <w:t>–</w:t>
      </w:r>
      <w:r w:rsidRPr="008E4EBD">
        <w:rPr>
          <w:lang w:val="en-US"/>
        </w:rPr>
        <w:t>k</w:t>
      </w:r>
      <w:r w:rsidRPr="00C10158">
        <w:rPr>
          <w:lang w:val="en-US"/>
        </w:rPr>
        <w:t xml:space="preserve"> </w:t>
      </w:r>
      <w:r w:rsidRPr="00561198">
        <w:rPr>
          <w:lang w:val="en-US"/>
        </w:rPr>
        <w:t>--ciphers DEFAULT@SECLEVEL=1</w:t>
      </w:r>
    </w:p>
    <w:p w14:paraId="1DE7B463" w14:textId="77777777" w:rsidR="00920619" w:rsidRPr="00047ED9" w:rsidRDefault="00920619" w:rsidP="00920619">
      <w:r w:rsidRPr="00047ED9">
        <w:t xml:space="preserve">client_secret </w:t>
      </w:r>
      <w:r>
        <w:t>- м</w:t>
      </w:r>
      <w:r w:rsidRPr="00047ED9">
        <w:t xml:space="preserve">ожно </w:t>
      </w:r>
      <w:r>
        <w:t xml:space="preserve">посмотреть в </w:t>
      </w:r>
      <w:r>
        <w:rPr>
          <w:lang w:val="en-US"/>
        </w:rPr>
        <w:t>V</w:t>
      </w:r>
      <w:r w:rsidRPr="00047ED9">
        <w:t>ault</w:t>
      </w:r>
      <w:r>
        <w:t>,</w:t>
      </w:r>
      <w:r w:rsidRPr="00047ED9">
        <w:t xml:space="preserve"> в настройке Authentication.</w:t>
      </w:r>
    </w:p>
    <w:p w14:paraId="5CFFF768" w14:textId="77777777" w:rsidR="00920619" w:rsidRPr="008E4EBD" w:rsidRDefault="00920619" w:rsidP="00920619">
      <w:pPr>
        <w:rPr>
          <w:b/>
        </w:rPr>
      </w:pPr>
      <w:r w:rsidRPr="008E4EBD">
        <w:rPr>
          <w:b/>
        </w:rPr>
        <w:t>Пример.</w:t>
      </w:r>
    </w:p>
    <w:p w14:paraId="62C32885" w14:textId="77777777" w:rsidR="00920619" w:rsidRPr="003032D1" w:rsidRDefault="00920619" w:rsidP="00920619">
      <w:r>
        <w:t>Делаем</w:t>
      </w:r>
      <w:r w:rsidRPr="003032D1">
        <w:t xml:space="preserve"> </w:t>
      </w:r>
      <w:r>
        <w:t>запрос</w:t>
      </w:r>
      <w:r w:rsidRPr="003032D1">
        <w:t xml:space="preserve"> </w:t>
      </w:r>
      <w:r>
        <w:t>в</w:t>
      </w:r>
      <w:r w:rsidRPr="003032D1">
        <w:t xml:space="preserve"> </w:t>
      </w:r>
      <w:r>
        <w:rPr>
          <w:lang w:val="en-US"/>
        </w:rPr>
        <w:t>Terminal</w:t>
      </w:r>
      <w:r w:rsidRPr="003032D1">
        <w:t>:</w:t>
      </w:r>
    </w:p>
    <w:p w14:paraId="73F66B0D" w14:textId="77777777" w:rsidR="00920619" w:rsidRPr="00FF314A" w:rsidRDefault="00920619" w:rsidP="00920619">
      <w:pPr>
        <w:rPr>
          <w:lang w:val="en-US"/>
        </w:rPr>
      </w:pPr>
      <w:r w:rsidRPr="0042065C">
        <w:rPr>
          <w:color w:val="00B050"/>
          <w:lang w:val="en-US"/>
        </w:rPr>
        <w:t>box5_users@box5-</w:t>
      </w:r>
      <w:proofErr w:type="gramStart"/>
      <w:r w:rsidRPr="0042065C">
        <w:rPr>
          <w:color w:val="00B050"/>
          <w:lang w:val="en-US"/>
        </w:rPr>
        <w:t>tst:</w:t>
      </w:r>
      <w:r w:rsidRPr="00FF314A">
        <w:rPr>
          <w:lang w:val="en-US"/>
        </w:rPr>
        <w:t>~</w:t>
      </w:r>
      <w:proofErr w:type="gramEnd"/>
      <w:r w:rsidRPr="00FF314A">
        <w:rPr>
          <w:lang w:val="en-US"/>
        </w:rPr>
        <w:t>$ curl -d "client_id=box5-tst" -d "client_secret=HTnxrH2DEYi30DUx1nC1KRbttS6jWpWG" -d "username=wss_box5_service" -d "password=ti[55{p7V7TBgqSZNd" -d "grant_type=password" "https://auth.ws</w:t>
      </w:r>
    </w:p>
    <w:p w14:paraId="4F75D1C6" w14:textId="77777777" w:rsidR="00920619" w:rsidRPr="003032D1" w:rsidRDefault="00920619" w:rsidP="00920619">
      <w:pPr>
        <w:rPr>
          <w:lang w:val="en-US"/>
        </w:rPr>
      </w:pPr>
      <w:proofErr w:type="gramStart"/>
      <w:r w:rsidRPr="00FF314A">
        <w:rPr>
          <w:lang w:val="en-US"/>
        </w:rPr>
        <w:t>s.local</w:t>
      </w:r>
      <w:proofErr w:type="gramEnd"/>
      <w:r w:rsidRPr="00FF314A">
        <w:rPr>
          <w:lang w:val="en-US"/>
        </w:rPr>
        <w:t>/realms/wssdocs/protocol/openid-connect/token" –k --ciphers DEFAULT@SECLEVEL=1</w:t>
      </w:r>
    </w:p>
    <w:p w14:paraId="75FD831A" w14:textId="77777777" w:rsidR="00920619" w:rsidRPr="008E4EBD" w:rsidRDefault="00920619" w:rsidP="00920619">
      <w:pPr>
        <w:rPr>
          <w:lang w:val="en-US"/>
        </w:rPr>
      </w:pPr>
      <w:r>
        <w:t>Результат</w:t>
      </w:r>
      <w:r w:rsidRPr="008E4EBD">
        <w:rPr>
          <w:lang w:val="en-US"/>
        </w:rPr>
        <w:t>:</w:t>
      </w:r>
    </w:p>
    <w:p w14:paraId="199B650C" w14:textId="77777777" w:rsidR="00920619" w:rsidRPr="008E4EBD" w:rsidRDefault="00920619" w:rsidP="00920619">
      <w:pPr>
        <w:rPr>
          <w:sz w:val="20"/>
          <w:lang w:val="en-US"/>
        </w:rPr>
      </w:pPr>
      <w:r w:rsidRPr="008E4EBD">
        <w:rPr>
          <w:sz w:val="20"/>
          <w:lang w:val="en-US"/>
        </w:rPr>
        <w:t>{"access_token":"</w:t>
      </w:r>
      <w:r w:rsidRPr="00C10158">
        <w:rPr>
          <w:i/>
          <w:sz w:val="20"/>
          <w:shd w:val="clear" w:color="auto" w:fill="E2EFD9" w:themeFill="accent6" w:themeFillTint="33"/>
          <w:lang w:val="en-US"/>
        </w:rPr>
        <w:t>eyJhbGciOiJSUzI1NiIsInR5cCIgOiAiSldUIiwia2lkIiA6ICI4NXdiTkg2ZjdfUzAxaHZ3d1loTEJ5bWZNSTdUbG5FYjRQTzduS3ZoVzNnIn0.eyJleHAiOjE3MDMyNDUzODgsImlhdCI6MTcwMzI0NTA4OCwianRpIjoiNGFlNzVlZDUtZTI4YS00OTFhLWFjNDUtNmY3MjkxODI5MTcyIiwiaXNzIjoiaHR0cHM6Ly9kbXMta2V5Y2xvYWsud3NzLmxvYy9yZWFsbXMvd3NzIiwiYXVkIjoiYWNjb3VudCIsInN1YiI6IjdkZDIyOTBkLTQ5NzYtNDBlNC04MWU5LTZjNjlkMjMxYTA3MSIsInR5cCI6IkJlYXJlciIsImF6cCI6Indzc2RvY3MiLCJzZXNzaW9uX3N0YXRlIjoiMTk3NWFlM</w:t>
      </w:r>
      <w:r w:rsidRPr="00C10158">
        <w:rPr>
          <w:i/>
          <w:sz w:val="20"/>
          <w:shd w:val="clear" w:color="auto" w:fill="E2EFD9" w:themeFill="accent6" w:themeFillTint="33"/>
          <w:lang w:val="en-US"/>
        </w:rPr>
        <w:lastRenderedPageBreak/>
        <w:t>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.C_tvicDrs5ALNazBBQ_Y9Lx0G4eVRUqyyWYs_Wx9SaCOSROXcwtImuakxMfd_5Rou0uf6VP0V_XVlQB3kgpD9Z4ZtJoYnn2XWJWs_iAGJWgsdU4m08LgBUvcU6c2rMqCPS9lsQDJzKgUPuhXhjYyWdV5jEML3kN7Kc9M2u-zCsSRngrSLaCMA6qob5JmbM3n9BKvKphtnw8nrykeVeGJIdYnOzvCq649KG-PaPRCf0XfH8PREo_B81kIpgO_ljEOLVg_wsPY_XxFAwzXkUXm8BB1xC9dVVf4Ad5HyPq-kqBkNH3_rgyaS0lEZJtD_NoPVJZjW0klaMStW4rnMxrwrw</w:t>
      </w:r>
      <w:r w:rsidRPr="008E4EBD">
        <w:rPr>
          <w:i/>
          <w:sz w:val="20"/>
          <w:lang w:val="en-US"/>
        </w:rPr>
        <w:t>","expires_in":300,"refresh_expires_in":1800,"refresh_token":"eyJhbGciOiJIUzI1NiIsInR5cCIgOiAiSldUIiwia2lkIiA6ICJjNTIyNDgwMS1lYjI0LTQ4NTgtYjg3My0wOWJjY2JmM2E0NjYifQ.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.phD9VhtbD160mhvYApZLXr4UjwUt9Rn1KRiA6Y0sYXM</w:t>
      </w:r>
      <w:r w:rsidRPr="008E4EBD">
        <w:rPr>
          <w:sz w:val="20"/>
          <w:lang w:val="en-US"/>
        </w:rPr>
        <w:t>","token_type":"Bearer","not-before-policy":0,"session_state":"1975ae3c-2505-4caa-a0ac-e221b3b0f615","scope":"email profile"}</w:t>
      </w:r>
      <w:r w:rsidRPr="008E4EBD" w:rsidDel="00D51EC3">
        <w:rPr>
          <w:sz w:val="20"/>
          <w:lang w:val="en-US"/>
        </w:rPr>
        <w:t xml:space="preserve"> </w:t>
      </w:r>
    </w:p>
    <w:p w14:paraId="798046B6" w14:textId="77777777" w:rsidR="00920619" w:rsidRPr="00E302A1" w:rsidRDefault="00920619" w:rsidP="00920619">
      <w:pPr>
        <w:rPr>
          <w:lang w:val="en-US"/>
        </w:rPr>
      </w:pPr>
      <w:r>
        <w:t>Далее</w:t>
      </w:r>
      <w:r w:rsidRPr="00E302A1">
        <w:rPr>
          <w:lang w:val="en-US"/>
        </w:rPr>
        <w:t xml:space="preserve"> </w:t>
      </w:r>
      <w:r>
        <w:t>указываем</w:t>
      </w:r>
      <w:r w:rsidRPr="00E302A1">
        <w:rPr>
          <w:lang w:val="en-US"/>
        </w:rPr>
        <w:t xml:space="preserve"> </w:t>
      </w:r>
      <w:r>
        <w:t>токен</w:t>
      </w:r>
      <w:r w:rsidRPr="00E302A1">
        <w:rPr>
          <w:lang w:val="en-US"/>
        </w:rPr>
        <w:t xml:space="preserve"> </w:t>
      </w:r>
      <w:r>
        <w:t>с</w:t>
      </w:r>
      <w:r w:rsidRPr="00E302A1">
        <w:rPr>
          <w:lang w:val="en-US"/>
        </w:rPr>
        <w:t xml:space="preserve"> </w:t>
      </w:r>
      <w:r>
        <w:t>приставкой</w:t>
      </w:r>
      <w:r w:rsidRPr="00E302A1">
        <w:rPr>
          <w:lang w:val="en-US"/>
        </w:rPr>
        <w:t xml:space="preserve"> </w:t>
      </w:r>
      <w:r>
        <w:rPr>
          <w:lang w:val="en-US"/>
        </w:rPr>
        <w:t>Bearer</w:t>
      </w:r>
      <w:r w:rsidRPr="00E302A1">
        <w:rPr>
          <w:lang w:val="en-US"/>
        </w:rPr>
        <w:t xml:space="preserve"> </w:t>
      </w:r>
      <w:r>
        <w:t>при</w:t>
      </w:r>
      <w:r w:rsidRPr="00E302A1">
        <w:rPr>
          <w:lang w:val="en-US"/>
        </w:rPr>
        <w:t xml:space="preserve"> </w:t>
      </w:r>
      <w:r>
        <w:t>подключении</w:t>
      </w:r>
      <w:r w:rsidRPr="00E302A1">
        <w:rPr>
          <w:lang w:val="en-US"/>
        </w:rPr>
        <w:t>:</w:t>
      </w:r>
    </w:p>
    <w:p w14:paraId="4925ADA7" w14:textId="77777777" w:rsidR="00920619" w:rsidRPr="0042065C" w:rsidRDefault="00920619" w:rsidP="00920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39912F" wp14:editId="3D839CB4">
            <wp:extent cx="5543550" cy="1095375"/>
            <wp:effectExtent l="19050" t="19050" r="19050" b="2857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95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42065C" w:rsidDel="00D51EC3">
        <w:rPr>
          <w:lang w:val="en-US"/>
        </w:rPr>
        <w:t xml:space="preserve"> </w:t>
      </w:r>
    </w:p>
    <w:p w14:paraId="4583AB1F" w14:textId="77777777" w:rsidR="00920619" w:rsidRPr="00E302A1" w:rsidRDefault="00920619" w:rsidP="00920619">
      <w:pPr>
        <w:rPr>
          <w:lang w:val="en-US"/>
        </w:rPr>
      </w:pPr>
      <w:r>
        <w:t>После</w:t>
      </w:r>
      <w:r w:rsidRPr="00E302A1">
        <w:rPr>
          <w:lang w:val="en-US"/>
        </w:rPr>
        <w:t xml:space="preserve"> </w:t>
      </w:r>
      <w:r>
        <w:t>этого</w:t>
      </w:r>
      <w:r w:rsidRPr="00E302A1">
        <w:rPr>
          <w:lang w:val="en-US"/>
        </w:rPr>
        <w:t xml:space="preserve"> </w:t>
      </w:r>
      <w:r>
        <w:t>запрос</w:t>
      </w:r>
      <w:r w:rsidRPr="00E302A1">
        <w:rPr>
          <w:lang w:val="en-US"/>
        </w:rPr>
        <w:t xml:space="preserve"> </w:t>
      </w:r>
      <w:r>
        <w:t>можно</w:t>
      </w:r>
      <w:r w:rsidRPr="00E302A1">
        <w:rPr>
          <w:lang w:val="en-US"/>
        </w:rPr>
        <w:t xml:space="preserve"> </w:t>
      </w:r>
      <w:r>
        <w:t>исполнять</w:t>
      </w:r>
      <w:r w:rsidRPr="00E302A1">
        <w:rPr>
          <w:lang w:val="en-US"/>
        </w:rPr>
        <w:t>:</w:t>
      </w:r>
    </w:p>
    <w:p w14:paraId="67489ABA" w14:textId="77777777" w:rsidR="00920619" w:rsidRPr="00F77725" w:rsidRDefault="00920619" w:rsidP="0092061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1F7D0E" wp14:editId="3C0D6FDB">
            <wp:extent cx="5940425" cy="2588895"/>
            <wp:effectExtent l="19050" t="19050" r="22225" b="2095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77725" w:rsidDel="00D51EC3">
        <w:rPr>
          <w:lang w:val="en-US"/>
        </w:rPr>
        <w:t xml:space="preserve"> </w:t>
      </w:r>
    </w:p>
    <w:p w14:paraId="6764C2EF" w14:textId="77777777" w:rsidR="00920619" w:rsidRPr="00E302A1" w:rsidRDefault="00920619" w:rsidP="00920619">
      <w:pPr>
        <w:rPr>
          <w:lang w:val="en-US"/>
        </w:rPr>
      </w:pPr>
      <w:r w:rsidRPr="00C10158">
        <w:rPr>
          <w:b/>
        </w:rPr>
        <w:t>Примечание</w:t>
      </w:r>
      <w:r w:rsidRPr="00E302A1">
        <w:rPr>
          <w:lang w:val="en-US"/>
        </w:rPr>
        <w:t xml:space="preserve">: </w:t>
      </w:r>
      <w:r>
        <w:t>токен</w:t>
      </w:r>
      <w:r w:rsidRPr="00E302A1">
        <w:rPr>
          <w:lang w:val="en-US"/>
        </w:rPr>
        <w:t xml:space="preserve"> </w:t>
      </w:r>
      <w:r>
        <w:t>доступа</w:t>
      </w:r>
      <w:r w:rsidRPr="00E302A1">
        <w:rPr>
          <w:lang w:val="en-US"/>
        </w:rPr>
        <w:t xml:space="preserve"> </w:t>
      </w:r>
      <w:r>
        <w:t>действует</w:t>
      </w:r>
      <w:r w:rsidRPr="00E302A1">
        <w:rPr>
          <w:lang w:val="en-US"/>
        </w:rPr>
        <w:t xml:space="preserve"> </w:t>
      </w:r>
      <w:r>
        <w:t>по</w:t>
      </w:r>
      <w:r w:rsidRPr="00E302A1">
        <w:rPr>
          <w:lang w:val="en-US"/>
        </w:rPr>
        <w:t xml:space="preserve"> </w:t>
      </w:r>
      <w:r>
        <w:t>умолчанию</w:t>
      </w:r>
      <w:r w:rsidRPr="00E302A1">
        <w:rPr>
          <w:lang w:val="en-US"/>
        </w:rPr>
        <w:t xml:space="preserve"> </w:t>
      </w:r>
      <w:r w:rsidRPr="00F77725">
        <w:rPr>
          <w:lang w:val="en-US"/>
        </w:rPr>
        <w:t xml:space="preserve">300 </w:t>
      </w:r>
      <w:r>
        <w:t>секунд</w:t>
      </w:r>
      <w:r w:rsidRPr="00F77725">
        <w:rPr>
          <w:lang w:val="en-US"/>
        </w:rPr>
        <w:t xml:space="preserve">. </w:t>
      </w:r>
      <w:r>
        <w:t>После</w:t>
      </w:r>
      <w:r w:rsidRPr="00E302A1">
        <w:rPr>
          <w:lang w:val="en-US"/>
        </w:rPr>
        <w:t xml:space="preserve"> </w:t>
      </w:r>
      <w:r>
        <w:t>этого</w:t>
      </w:r>
      <w:r w:rsidRPr="00E302A1">
        <w:rPr>
          <w:lang w:val="en-US"/>
        </w:rPr>
        <w:t xml:space="preserve"> </w:t>
      </w:r>
      <w:r>
        <w:t>выполнение</w:t>
      </w:r>
      <w:r w:rsidRPr="00E302A1">
        <w:rPr>
          <w:lang w:val="en-US"/>
        </w:rPr>
        <w:t xml:space="preserve"> </w:t>
      </w:r>
      <w:r>
        <w:t>запроса</w:t>
      </w:r>
      <w:r w:rsidRPr="00E302A1">
        <w:rPr>
          <w:lang w:val="en-US"/>
        </w:rPr>
        <w:t xml:space="preserve"> </w:t>
      </w:r>
      <w:r>
        <w:t>будет</w:t>
      </w:r>
      <w:r w:rsidRPr="00E302A1">
        <w:rPr>
          <w:lang w:val="en-US"/>
        </w:rPr>
        <w:t xml:space="preserve"> </w:t>
      </w:r>
      <w:r>
        <w:t>давать</w:t>
      </w:r>
      <w:r w:rsidRPr="00E302A1">
        <w:rPr>
          <w:lang w:val="en-US"/>
        </w:rPr>
        <w:t xml:space="preserve"> </w:t>
      </w:r>
      <w:r>
        <w:t>результат</w:t>
      </w:r>
      <w:r w:rsidRPr="00E302A1">
        <w:rPr>
          <w:lang w:val="en-US"/>
        </w:rPr>
        <w:t>:</w:t>
      </w:r>
    </w:p>
    <w:p w14:paraId="1F974436" w14:textId="77777777" w:rsidR="00920619" w:rsidRPr="00F77725" w:rsidRDefault="00920619" w:rsidP="009206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890271" wp14:editId="252F99BF">
            <wp:extent cx="5940425" cy="2040255"/>
            <wp:effectExtent l="19050" t="19050" r="22225" b="1714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77725" w:rsidDel="00D51EC3">
        <w:rPr>
          <w:lang w:val="en-US"/>
        </w:rPr>
        <w:t xml:space="preserve"> </w:t>
      </w:r>
    </w:p>
    <w:p w14:paraId="092088FD" w14:textId="77777777" w:rsidR="00920619" w:rsidRPr="00E302A1" w:rsidRDefault="00920619" w:rsidP="00920619">
      <w:pPr>
        <w:rPr>
          <w:lang w:val="en-US"/>
        </w:rPr>
      </w:pPr>
      <w:r>
        <w:t>В</w:t>
      </w:r>
      <w:r w:rsidRPr="00E302A1">
        <w:rPr>
          <w:lang w:val="en-US"/>
        </w:rPr>
        <w:t xml:space="preserve"> </w:t>
      </w:r>
      <w:r>
        <w:t>таком</w:t>
      </w:r>
      <w:r w:rsidRPr="00E302A1">
        <w:rPr>
          <w:lang w:val="en-US"/>
        </w:rPr>
        <w:t xml:space="preserve"> </w:t>
      </w:r>
      <w:r>
        <w:t>случае</w:t>
      </w:r>
      <w:r w:rsidRPr="00E302A1">
        <w:rPr>
          <w:lang w:val="en-US"/>
        </w:rPr>
        <w:t xml:space="preserve"> </w:t>
      </w:r>
      <w:r>
        <w:t>токен</w:t>
      </w:r>
      <w:r w:rsidRPr="00E302A1">
        <w:rPr>
          <w:lang w:val="en-US"/>
        </w:rPr>
        <w:t xml:space="preserve"> </w:t>
      </w:r>
      <w:r>
        <w:t>доступа</w:t>
      </w:r>
      <w:r w:rsidRPr="00E302A1">
        <w:rPr>
          <w:lang w:val="en-US"/>
        </w:rPr>
        <w:t xml:space="preserve"> </w:t>
      </w:r>
      <w:r>
        <w:t>нужно</w:t>
      </w:r>
      <w:r w:rsidRPr="00E302A1">
        <w:rPr>
          <w:lang w:val="en-US"/>
        </w:rPr>
        <w:t xml:space="preserve"> </w:t>
      </w:r>
      <w:r>
        <w:t>получить</w:t>
      </w:r>
      <w:r w:rsidRPr="00E302A1">
        <w:rPr>
          <w:lang w:val="en-US"/>
        </w:rPr>
        <w:t xml:space="preserve"> </w:t>
      </w:r>
      <w:r>
        <w:t>заново</w:t>
      </w:r>
      <w:r w:rsidRPr="00E302A1">
        <w:rPr>
          <w:lang w:val="en-US"/>
        </w:rPr>
        <w:t xml:space="preserve">, </w:t>
      </w:r>
      <w:r>
        <w:t>и</w:t>
      </w:r>
      <w:r w:rsidRPr="00E302A1">
        <w:rPr>
          <w:lang w:val="en-US"/>
        </w:rPr>
        <w:t xml:space="preserve"> </w:t>
      </w:r>
      <w:r>
        <w:t>заменить</w:t>
      </w:r>
      <w:r w:rsidRPr="00E302A1">
        <w:rPr>
          <w:lang w:val="en-US"/>
        </w:rPr>
        <w:t xml:space="preserve"> </w:t>
      </w:r>
      <w:r>
        <w:t>его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заголовке</w:t>
      </w:r>
      <w:r w:rsidRPr="00E302A1">
        <w:rPr>
          <w:lang w:val="en-US"/>
        </w:rPr>
        <w:t xml:space="preserve"> «</w:t>
      </w:r>
      <w:r w:rsidRPr="0042065C">
        <w:rPr>
          <w:lang w:val="en-US"/>
        </w:rPr>
        <w:t>Authorization</w:t>
      </w:r>
      <w:r w:rsidRPr="00E302A1">
        <w:rPr>
          <w:lang w:val="en-US"/>
        </w:rPr>
        <w:t>».</w:t>
      </w:r>
    </w:p>
    <w:p w14:paraId="4033FC52" w14:textId="77777777" w:rsidR="00920619" w:rsidRPr="00E302A1" w:rsidRDefault="00920619" w:rsidP="00920619">
      <w:pPr>
        <w:pStyle w:val="Heading2"/>
        <w:rPr>
          <w:lang w:val="en-US"/>
        </w:rPr>
      </w:pPr>
      <w:bookmarkStart w:id="263" w:name="_Toc186300340"/>
      <w:r w:rsidRPr="009F07B6">
        <w:t>Веб</w:t>
      </w:r>
      <w:r w:rsidRPr="00E302A1">
        <w:rPr>
          <w:lang w:val="en-US"/>
        </w:rPr>
        <w:t>-</w:t>
      </w:r>
      <w:r w:rsidRPr="009F07B6">
        <w:t>сервисы</w:t>
      </w:r>
      <w:r w:rsidRPr="00E302A1">
        <w:rPr>
          <w:lang w:val="en-US"/>
        </w:rPr>
        <w:t xml:space="preserve"> </w:t>
      </w:r>
      <w:r w:rsidRPr="009F07B6">
        <w:t>обработчики</w:t>
      </w:r>
      <w:r w:rsidRPr="00E302A1">
        <w:rPr>
          <w:lang w:val="en-US"/>
        </w:rPr>
        <w:t xml:space="preserve"> (</w:t>
      </w:r>
      <w:r w:rsidRPr="00AD7F3C">
        <w:rPr>
          <w:lang w:val="en-US"/>
        </w:rPr>
        <w:t>WE</w:t>
      </w:r>
      <w:r>
        <w:rPr>
          <w:lang w:val="en-US"/>
        </w:rPr>
        <w:t>B</w:t>
      </w:r>
      <w:r w:rsidRPr="00E302A1">
        <w:rPr>
          <w:lang w:val="en-US"/>
        </w:rPr>
        <w:t>-</w:t>
      </w:r>
      <w:r w:rsidRPr="00AD7F3C">
        <w:rPr>
          <w:lang w:val="en-US"/>
        </w:rPr>
        <w:t>Service</w:t>
      </w:r>
      <w:r w:rsidRPr="00E302A1">
        <w:rPr>
          <w:lang w:val="en-US"/>
        </w:rPr>
        <w:t>)</w:t>
      </w:r>
      <w:bookmarkEnd w:id="263"/>
    </w:p>
    <w:p w14:paraId="2563A849" w14:textId="77777777" w:rsidR="00920619" w:rsidRPr="00E302A1" w:rsidRDefault="00920619" w:rsidP="00920619">
      <w:pPr>
        <w:pStyle w:val="Heading3"/>
        <w:rPr>
          <w:lang w:val="en-US"/>
        </w:rPr>
      </w:pPr>
      <w:bookmarkStart w:id="264" w:name="_Toc186300341"/>
      <w:r w:rsidRPr="009F07B6">
        <w:t>Возможность</w:t>
      </w:r>
      <w:r w:rsidRPr="00E302A1">
        <w:rPr>
          <w:lang w:val="en-US"/>
        </w:rPr>
        <w:t xml:space="preserve"> </w:t>
      </w:r>
      <w:r w:rsidRPr="009F07B6">
        <w:t>выбора</w:t>
      </w:r>
      <w:r w:rsidRPr="00E302A1">
        <w:rPr>
          <w:lang w:val="en-US"/>
        </w:rPr>
        <w:t xml:space="preserve"> </w:t>
      </w:r>
      <w:r w:rsidRPr="009F07B6">
        <w:t>типа</w:t>
      </w:r>
      <w:r w:rsidRPr="00E302A1">
        <w:rPr>
          <w:lang w:val="en-US"/>
        </w:rPr>
        <w:t xml:space="preserve"> </w:t>
      </w:r>
      <w:r w:rsidRPr="009F07B6">
        <w:t>аутентификации</w:t>
      </w:r>
      <w:r w:rsidRPr="00E302A1">
        <w:rPr>
          <w:lang w:val="en-US"/>
        </w:rPr>
        <w:t xml:space="preserve"> </w:t>
      </w:r>
      <w:r w:rsidRPr="009F07B6">
        <w:t>для</w:t>
      </w:r>
      <w:r w:rsidRPr="00E302A1">
        <w:rPr>
          <w:lang w:val="en-US"/>
        </w:rPr>
        <w:t xml:space="preserve"> </w:t>
      </w:r>
      <w:r w:rsidRPr="009F07B6">
        <w:t>веб</w:t>
      </w:r>
      <w:r w:rsidRPr="00E302A1">
        <w:rPr>
          <w:lang w:val="en-US"/>
        </w:rPr>
        <w:t>-</w:t>
      </w:r>
      <w:r w:rsidRPr="009F07B6">
        <w:t>обработчиков</w:t>
      </w:r>
      <w:bookmarkEnd w:id="264"/>
    </w:p>
    <w:p w14:paraId="7B3BD1D5" w14:textId="77777777" w:rsidR="00920619" w:rsidRDefault="00920619" w:rsidP="00920619">
      <w:pPr>
        <w:rPr>
          <w:lang w:val="en-US"/>
        </w:rPr>
      </w:pPr>
      <w:r w:rsidRPr="00AD7F3C">
        <w:t>В</w:t>
      </w:r>
      <w:r w:rsidRPr="00E302A1">
        <w:rPr>
          <w:lang w:val="en-US"/>
        </w:rPr>
        <w:t xml:space="preserve"> </w:t>
      </w:r>
      <w:r w:rsidRPr="009F07B6">
        <w:rPr>
          <w:lang w:val="en-US"/>
        </w:rPr>
        <w:t>Docs</w:t>
      </w:r>
      <w:r w:rsidRPr="00E302A1">
        <w:rPr>
          <w:lang w:val="en-US"/>
        </w:rPr>
        <w:t xml:space="preserve">5 </w:t>
      </w:r>
      <w:r w:rsidRPr="00AD7F3C">
        <w:t>в</w:t>
      </w:r>
      <w:r w:rsidRPr="00E302A1">
        <w:rPr>
          <w:lang w:val="en-US"/>
        </w:rPr>
        <w:t xml:space="preserve"> </w:t>
      </w:r>
      <w:r w:rsidRPr="00AD7F3C">
        <w:t>качестве</w:t>
      </w:r>
      <w:r w:rsidRPr="00E302A1">
        <w:rPr>
          <w:lang w:val="en-US"/>
        </w:rPr>
        <w:t xml:space="preserve"> </w:t>
      </w:r>
      <w:r w:rsidRPr="00AD7F3C">
        <w:t>типа</w:t>
      </w:r>
      <w:r w:rsidRPr="00E302A1">
        <w:rPr>
          <w:lang w:val="en-US"/>
        </w:rPr>
        <w:t xml:space="preserve"> </w:t>
      </w:r>
      <w:r w:rsidRPr="00AD7F3C">
        <w:t>аутентификации</w:t>
      </w:r>
      <w:r w:rsidRPr="00E302A1">
        <w:rPr>
          <w:lang w:val="en-US"/>
        </w:rPr>
        <w:t xml:space="preserve"> </w:t>
      </w:r>
      <w:r w:rsidRPr="00AD7F3C">
        <w:t>можно</w:t>
      </w:r>
      <w:r w:rsidRPr="00E302A1">
        <w:rPr>
          <w:lang w:val="en-US"/>
        </w:rPr>
        <w:t xml:space="preserve"> </w:t>
      </w:r>
      <w:r w:rsidRPr="00AD7F3C">
        <w:t>использовать</w:t>
      </w:r>
      <w:r w:rsidRPr="00E302A1">
        <w:rPr>
          <w:lang w:val="en-US"/>
        </w:rPr>
        <w:t xml:space="preserve"> </w:t>
      </w:r>
      <w:r w:rsidRPr="00AD7F3C">
        <w:t>только</w:t>
      </w:r>
      <w:r w:rsidRPr="00E302A1">
        <w:rPr>
          <w:lang w:val="en-US"/>
        </w:rPr>
        <w:t xml:space="preserve"> </w:t>
      </w:r>
      <w:r w:rsidRPr="00AD7F3C">
        <w:t>анонимную</w:t>
      </w:r>
      <w:r w:rsidRPr="00E302A1">
        <w:rPr>
          <w:lang w:val="en-US"/>
        </w:rPr>
        <w:t xml:space="preserve"> </w:t>
      </w:r>
      <w:r w:rsidRPr="00DD7E3D">
        <w:rPr>
          <w:lang w:val="en-US"/>
        </w:rPr>
        <w:t>(</w:t>
      </w:r>
      <w:r w:rsidRPr="009F07B6">
        <w:rPr>
          <w:lang w:val="en-US"/>
        </w:rPr>
        <w:t>Anonymous</w:t>
      </w:r>
      <w:r w:rsidRPr="00DD7E3D">
        <w:rPr>
          <w:lang w:val="en-US"/>
        </w:rPr>
        <w:t xml:space="preserve">) </w:t>
      </w:r>
      <w:r w:rsidRPr="00AD7F3C">
        <w:t>или</w:t>
      </w:r>
      <w:r w:rsidRPr="00DD7E3D">
        <w:rPr>
          <w:lang w:val="en-US"/>
        </w:rPr>
        <w:t xml:space="preserve"> </w:t>
      </w:r>
      <w:r w:rsidRPr="009F07B6">
        <w:rPr>
          <w:lang w:val="en-US"/>
        </w:rPr>
        <w:t>Basic</w:t>
      </w:r>
      <w:r w:rsidRPr="00DD7E3D">
        <w:rPr>
          <w:lang w:val="en-US"/>
        </w:rPr>
        <w:t xml:space="preserve">, </w:t>
      </w:r>
      <w:r w:rsidRPr="00AD7F3C">
        <w:t>так</w:t>
      </w:r>
      <w:r w:rsidRPr="00DD7E3D">
        <w:rPr>
          <w:lang w:val="en-US"/>
        </w:rPr>
        <w:t xml:space="preserve"> </w:t>
      </w:r>
      <w:r w:rsidRPr="00AD7F3C">
        <w:t>как</w:t>
      </w:r>
      <w:r w:rsidRPr="00DD7E3D">
        <w:rPr>
          <w:lang w:val="en-US"/>
        </w:rPr>
        <w:t xml:space="preserve"> </w:t>
      </w:r>
      <w:r w:rsidRPr="00AD7F3C">
        <w:t>сервера</w:t>
      </w:r>
      <w:r w:rsidRPr="00DD7E3D">
        <w:rPr>
          <w:lang w:val="en-US"/>
        </w:rPr>
        <w:t xml:space="preserve"> </w:t>
      </w:r>
      <w:r w:rsidRPr="009F07B6">
        <w:rPr>
          <w:lang w:val="en-US"/>
        </w:rPr>
        <w:t>Docs</w:t>
      </w:r>
      <w:r w:rsidRPr="00DD7E3D">
        <w:rPr>
          <w:lang w:val="en-US"/>
        </w:rPr>
        <w:t xml:space="preserve">5 </w:t>
      </w:r>
      <w:r w:rsidRPr="00AD7F3C">
        <w:t>на</w:t>
      </w:r>
      <w:r w:rsidRPr="00DD7E3D">
        <w:rPr>
          <w:lang w:val="en-US"/>
        </w:rPr>
        <w:t xml:space="preserve"> </w:t>
      </w:r>
      <w:r w:rsidRPr="009F07B6">
        <w:rPr>
          <w:lang w:val="en-US"/>
        </w:rPr>
        <w:t>linux</w:t>
      </w:r>
      <w:r w:rsidRPr="00DD7E3D">
        <w:rPr>
          <w:lang w:val="en-US"/>
        </w:rPr>
        <w:t xml:space="preserve"> </w:t>
      </w:r>
      <w:r w:rsidRPr="00AD7F3C">
        <w:t>не</w:t>
      </w:r>
      <w:r w:rsidRPr="00DD7E3D">
        <w:rPr>
          <w:lang w:val="en-US"/>
        </w:rPr>
        <w:t xml:space="preserve"> </w:t>
      </w:r>
      <w:r w:rsidRPr="00AD7F3C">
        <w:t>поддерживают</w:t>
      </w:r>
      <w:r w:rsidRPr="00DD7E3D">
        <w:rPr>
          <w:lang w:val="en-US"/>
        </w:rPr>
        <w:t xml:space="preserve"> </w:t>
      </w:r>
      <w:r w:rsidRPr="009F07B6">
        <w:rPr>
          <w:lang w:val="en-US"/>
        </w:rPr>
        <w:t>windows</w:t>
      </w:r>
      <w:r w:rsidRPr="00DD7E3D">
        <w:rPr>
          <w:lang w:val="en-US"/>
        </w:rPr>
        <w:t>-</w:t>
      </w:r>
      <w:r w:rsidRPr="00AD7F3C">
        <w:t>аутентификацию</w:t>
      </w:r>
      <w:r w:rsidRPr="00DD7E3D">
        <w:rPr>
          <w:lang w:val="en-US"/>
        </w:rPr>
        <w:t xml:space="preserve"> </w:t>
      </w:r>
      <w:r w:rsidRPr="009F07B6">
        <w:rPr>
          <w:lang w:val="en-US"/>
        </w:rPr>
        <w:t xml:space="preserve">(Integrated Windows Authentication </w:t>
      </w:r>
      <w:r w:rsidRPr="00AD7F3C">
        <w:t>и</w:t>
      </w:r>
      <w:r w:rsidRPr="009F07B6">
        <w:rPr>
          <w:lang w:val="en-US"/>
        </w:rPr>
        <w:t xml:space="preserve"> NTLM </w:t>
      </w:r>
      <w:r w:rsidRPr="00AD7F3C">
        <w:t>соответственно</w:t>
      </w:r>
      <w:r w:rsidRPr="009F07B6">
        <w:rPr>
          <w:lang w:val="en-US"/>
        </w:rPr>
        <w:t>)</w:t>
      </w:r>
      <w:r>
        <w:rPr>
          <w:lang w:val="en-US"/>
        </w:rPr>
        <w:t>.</w:t>
      </w:r>
    </w:p>
    <w:p w14:paraId="6EFDBD4C" w14:textId="77777777" w:rsidR="00920619" w:rsidRPr="009F07B6" w:rsidRDefault="00920619" w:rsidP="00920619">
      <w:pPr>
        <w:pStyle w:val="Heading3"/>
        <w:rPr>
          <w:lang w:val="en-US"/>
        </w:rPr>
      </w:pPr>
      <w:bookmarkStart w:id="265" w:name="_Toc186300342"/>
      <w:r w:rsidRPr="00D252AE">
        <w:t>Примечание</w:t>
      </w:r>
      <w:r w:rsidRPr="009F07B6">
        <w:rPr>
          <w:lang w:val="en-US"/>
        </w:rPr>
        <w:t xml:space="preserve"> </w:t>
      </w:r>
      <w:r w:rsidRPr="00D252AE">
        <w:t>для</w:t>
      </w:r>
      <w:r w:rsidRPr="009F07B6">
        <w:rPr>
          <w:lang w:val="en-US"/>
        </w:rPr>
        <w:t xml:space="preserve"> </w:t>
      </w:r>
      <w:r w:rsidRPr="00D252AE">
        <w:t>тестирования</w:t>
      </w:r>
      <w:r w:rsidRPr="009F07B6">
        <w:rPr>
          <w:lang w:val="en-US"/>
        </w:rPr>
        <w:t xml:space="preserve"> </w:t>
      </w:r>
      <w:r w:rsidRPr="00D252AE">
        <w:t>в</w:t>
      </w:r>
      <w:r w:rsidRPr="009F07B6">
        <w:rPr>
          <w:lang w:val="en-US"/>
        </w:rPr>
        <w:t xml:space="preserve"> </w:t>
      </w:r>
      <w:r w:rsidRPr="00D252AE">
        <w:rPr>
          <w:lang w:val="en-US"/>
        </w:rPr>
        <w:t>Docs</w:t>
      </w:r>
      <w:r w:rsidRPr="009F07B6">
        <w:rPr>
          <w:lang w:val="en-US"/>
        </w:rPr>
        <w:t>5</w:t>
      </w:r>
      <w:bookmarkEnd w:id="265"/>
    </w:p>
    <w:p w14:paraId="1753FBCE" w14:textId="77777777" w:rsidR="00920619" w:rsidRPr="00E302A1" w:rsidRDefault="00920619" w:rsidP="00920619">
      <w:pPr>
        <w:rPr>
          <w:lang w:val="en-US"/>
        </w:rPr>
      </w:pPr>
      <w:r>
        <w:t>т</w:t>
      </w:r>
      <w:r w:rsidRPr="00E302A1">
        <w:rPr>
          <w:lang w:val="en-US"/>
        </w:rPr>
        <w:t>.</w:t>
      </w:r>
      <w:r>
        <w:t>к</w:t>
      </w:r>
      <w:r w:rsidRPr="00E302A1">
        <w:rPr>
          <w:lang w:val="en-US"/>
        </w:rPr>
        <w:t xml:space="preserve">. </w:t>
      </w:r>
      <w:r>
        <w:t>в</w:t>
      </w:r>
      <w:r w:rsidRPr="00E302A1">
        <w:rPr>
          <w:lang w:val="en-US"/>
        </w:rPr>
        <w:t xml:space="preserve"> </w:t>
      </w:r>
      <w:r>
        <w:rPr>
          <w:lang w:val="en-US"/>
        </w:rPr>
        <w:t>Linux</w:t>
      </w:r>
      <w:r w:rsidRPr="00E302A1">
        <w:rPr>
          <w:lang w:val="en-US"/>
        </w:rPr>
        <w:t xml:space="preserve"> </w:t>
      </w:r>
      <w:r>
        <w:t>нет</w:t>
      </w:r>
      <w:r w:rsidRPr="00E302A1">
        <w:rPr>
          <w:lang w:val="en-US"/>
        </w:rPr>
        <w:t xml:space="preserve"> </w:t>
      </w:r>
      <w:r>
        <w:rPr>
          <w:lang w:val="en-US"/>
        </w:rPr>
        <w:t>IIS</w:t>
      </w:r>
      <w:r w:rsidRPr="00E302A1">
        <w:rPr>
          <w:lang w:val="en-US"/>
        </w:rPr>
        <w:t xml:space="preserve"> </w:t>
      </w:r>
      <w:r>
        <w:t>и</w:t>
      </w:r>
      <w:r w:rsidRPr="00E302A1">
        <w:rPr>
          <w:lang w:val="en-US"/>
        </w:rPr>
        <w:t xml:space="preserve"> </w:t>
      </w:r>
      <w:r>
        <w:rPr>
          <w:lang w:val="en-US"/>
        </w:rPr>
        <w:t>Visual</w:t>
      </w:r>
      <w:r w:rsidRPr="00E302A1">
        <w:rPr>
          <w:lang w:val="en-US"/>
        </w:rPr>
        <w:t xml:space="preserve"> </w:t>
      </w:r>
      <w:r>
        <w:rPr>
          <w:lang w:val="en-US"/>
        </w:rPr>
        <w:t>Studio</w:t>
      </w:r>
      <w:r w:rsidRPr="00E302A1">
        <w:rPr>
          <w:lang w:val="en-US"/>
        </w:rPr>
        <w:t xml:space="preserve">, </w:t>
      </w:r>
      <w:r>
        <w:t>тестовый</w:t>
      </w:r>
      <w:r w:rsidRPr="00E302A1">
        <w:rPr>
          <w:lang w:val="en-US"/>
        </w:rPr>
        <w:t xml:space="preserve"> </w:t>
      </w:r>
      <w:r>
        <w:t>веб</w:t>
      </w:r>
      <w:r w:rsidRPr="00E302A1">
        <w:rPr>
          <w:lang w:val="en-US"/>
        </w:rPr>
        <w:t>-</w:t>
      </w:r>
      <w:r>
        <w:t>обработчик</w:t>
      </w:r>
      <w:r w:rsidRPr="00E302A1">
        <w:rPr>
          <w:lang w:val="en-US"/>
        </w:rPr>
        <w:t xml:space="preserve"> </w:t>
      </w:r>
      <w:r>
        <w:t>нужно</w:t>
      </w:r>
      <w:r w:rsidRPr="00E302A1">
        <w:rPr>
          <w:lang w:val="en-US"/>
        </w:rPr>
        <w:t xml:space="preserve"> </w:t>
      </w:r>
      <w:r>
        <w:t>установить</w:t>
      </w:r>
      <w:r w:rsidRPr="00E302A1">
        <w:rPr>
          <w:lang w:val="en-US"/>
        </w:rPr>
        <w:t xml:space="preserve"> </w:t>
      </w:r>
      <w:r>
        <w:t>так</w:t>
      </w:r>
      <w:r w:rsidRPr="00E302A1">
        <w:rPr>
          <w:lang w:val="en-US"/>
        </w:rPr>
        <w:t xml:space="preserve"> </w:t>
      </w:r>
      <w:r>
        <w:t>же</w:t>
      </w:r>
      <w:r w:rsidRPr="00E302A1">
        <w:rPr>
          <w:lang w:val="en-US"/>
        </w:rPr>
        <w:t xml:space="preserve">, </w:t>
      </w:r>
      <w:r>
        <w:t>как</w:t>
      </w:r>
      <w:r w:rsidRPr="00E302A1">
        <w:rPr>
          <w:lang w:val="en-US"/>
        </w:rPr>
        <w:t xml:space="preserve"> </w:t>
      </w:r>
      <w:r>
        <w:t>и</w:t>
      </w:r>
      <w:r w:rsidRPr="00E302A1">
        <w:rPr>
          <w:lang w:val="en-US"/>
        </w:rPr>
        <w:t xml:space="preserve"> </w:t>
      </w:r>
      <w:r>
        <w:t>раньше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веб</w:t>
      </w:r>
      <w:r w:rsidRPr="00E302A1">
        <w:rPr>
          <w:lang w:val="en-US"/>
        </w:rPr>
        <w:t>-</w:t>
      </w:r>
      <w:r>
        <w:t>сервер</w:t>
      </w:r>
      <w:r w:rsidRPr="00E302A1">
        <w:rPr>
          <w:lang w:val="en-US"/>
        </w:rPr>
        <w:t xml:space="preserve"> </w:t>
      </w:r>
      <w:r>
        <w:t>с</w:t>
      </w:r>
      <w:r w:rsidRPr="00E302A1">
        <w:rPr>
          <w:lang w:val="en-US"/>
        </w:rPr>
        <w:t xml:space="preserve"> </w:t>
      </w:r>
      <w:r>
        <w:rPr>
          <w:lang w:val="en-US"/>
        </w:rPr>
        <w:t>Windows</w:t>
      </w:r>
      <w:r w:rsidRPr="00E302A1">
        <w:rPr>
          <w:lang w:val="en-US"/>
        </w:rPr>
        <w:t xml:space="preserve"> </w:t>
      </w:r>
      <w:r>
        <w:t>где</w:t>
      </w:r>
      <w:r w:rsidRPr="00E302A1">
        <w:rPr>
          <w:lang w:val="en-US"/>
        </w:rPr>
        <w:t xml:space="preserve"> </w:t>
      </w:r>
      <w:r>
        <w:t>есть</w:t>
      </w:r>
      <w:r w:rsidRPr="00E302A1">
        <w:rPr>
          <w:lang w:val="en-US"/>
        </w:rPr>
        <w:t xml:space="preserve"> </w:t>
      </w:r>
      <w:r>
        <w:rPr>
          <w:lang w:val="en-US"/>
        </w:rPr>
        <w:t>IIS</w:t>
      </w:r>
      <w:r w:rsidRPr="00E302A1">
        <w:rPr>
          <w:lang w:val="en-US"/>
        </w:rPr>
        <w:t xml:space="preserve">, </w:t>
      </w:r>
      <w:r>
        <w:t>но</w:t>
      </w:r>
      <w:r w:rsidRPr="00E302A1">
        <w:rPr>
          <w:lang w:val="en-US"/>
        </w:rPr>
        <w:t xml:space="preserve"> </w:t>
      </w:r>
      <w:r>
        <w:t>при</w:t>
      </w:r>
      <w:r w:rsidRPr="00E302A1">
        <w:rPr>
          <w:lang w:val="en-US"/>
        </w:rPr>
        <w:t xml:space="preserve"> </w:t>
      </w:r>
      <w:r>
        <w:t>этом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СЭД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настроечном</w:t>
      </w:r>
      <w:r w:rsidRPr="00E302A1">
        <w:rPr>
          <w:lang w:val="en-US"/>
        </w:rPr>
        <w:t xml:space="preserve"> </w:t>
      </w:r>
      <w:r>
        <w:t>списке</w:t>
      </w:r>
      <w:r w:rsidRPr="00E302A1">
        <w:rPr>
          <w:lang w:val="en-US"/>
        </w:rPr>
        <w:t xml:space="preserve"> </w:t>
      </w:r>
      <w:r w:rsidRPr="00D206CF">
        <w:rPr>
          <w:lang w:val="en-US"/>
        </w:rPr>
        <w:t>WSSC</w:t>
      </w:r>
      <w:r w:rsidRPr="00E302A1">
        <w:rPr>
          <w:lang w:val="en-US"/>
        </w:rPr>
        <w:t>_</w:t>
      </w:r>
      <w:r w:rsidRPr="00D206CF">
        <w:rPr>
          <w:lang w:val="en-US"/>
        </w:rPr>
        <w:t>WebServicesHandlers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поле</w:t>
      </w:r>
      <w:r w:rsidRPr="00E302A1">
        <w:rPr>
          <w:lang w:val="en-US"/>
        </w:rPr>
        <w:t xml:space="preserve"> «</w:t>
      </w:r>
      <w:r w:rsidRPr="00D206CF">
        <w:rPr>
          <w:lang w:val="en-US"/>
        </w:rPr>
        <w:t>URL</w:t>
      </w:r>
      <w:r w:rsidRPr="00E302A1">
        <w:rPr>
          <w:lang w:val="en-US"/>
        </w:rPr>
        <w:t xml:space="preserve"> </w:t>
      </w:r>
      <w:r w:rsidRPr="00A3469C">
        <w:t>веб</w:t>
      </w:r>
      <w:r w:rsidRPr="00E302A1">
        <w:rPr>
          <w:lang w:val="en-US"/>
        </w:rPr>
        <w:t>-</w:t>
      </w:r>
      <w:r w:rsidRPr="00A3469C">
        <w:t>сервиса</w:t>
      </w:r>
      <w:r w:rsidRPr="00E302A1">
        <w:rPr>
          <w:lang w:val="en-US"/>
        </w:rPr>
        <w:t xml:space="preserve">» </w:t>
      </w:r>
      <w:r>
        <w:t>указать</w:t>
      </w:r>
      <w:r w:rsidRPr="00E302A1">
        <w:rPr>
          <w:lang w:val="en-US"/>
        </w:rPr>
        <w:t xml:space="preserve"> </w:t>
      </w:r>
      <w:r>
        <w:t>ссылку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этот</w:t>
      </w:r>
      <w:r w:rsidRPr="00E302A1">
        <w:rPr>
          <w:lang w:val="en-US"/>
        </w:rPr>
        <w:t xml:space="preserve"> </w:t>
      </w:r>
      <w:r>
        <w:t>веб</w:t>
      </w:r>
      <w:r w:rsidRPr="00E302A1">
        <w:rPr>
          <w:lang w:val="en-US"/>
        </w:rPr>
        <w:t>-</w:t>
      </w:r>
      <w:r>
        <w:t>обработчик</w:t>
      </w:r>
      <w:r w:rsidRPr="00E302A1">
        <w:rPr>
          <w:lang w:val="en-US"/>
        </w:rPr>
        <w:t xml:space="preserve"> (</w:t>
      </w:r>
      <w:r>
        <w:t>веб</w:t>
      </w:r>
      <w:r w:rsidRPr="00E302A1">
        <w:rPr>
          <w:lang w:val="en-US"/>
        </w:rPr>
        <w:t>-</w:t>
      </w:r>
      <w:r>
        <w:t>обработчик</w:t>
      </w:r>
      <w:r w:rsidRPr="00E302A1">
        <w:rPr>
          <w:lang w:val="en-US"/>
        </w:rPr>
        <w:t xml:space="preserve"> </w:t>
      </w:r>
      <w:r>
        <w:t>установлен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ВМ</w:t>
      </w:r>
      <w:r w:rsidRPr="00E302A1">
        <w:rPr>
          <w:lang w:val="en-US"/>
        </w:rPr>
        <w:t xml:space="preserve"> </w:t>
      </w:r>
      <w:r>
        <w:t>с</w:t>
      </w:r>
      <w:r w:rsidRPr="00E302A1">
        <w:rPr>
          <w:lang w:val="en-US"/>
        </w:rPr>
        <w:t xml:space="preserve"> </w:t>
      </w:r>
      <w:r>
        <w:rPr>
          <w:lang w:val="en-US"/>
        </w:rPr>
        <w:t>Windows</w:t>
      </w:r>
      <w:r w:rsidRPr="00E302A1">
        <w:rPr>
          <w:lang w:val="en-US"/>
        </w:rPr>
        <w:t>).</w:t>
      </w:r>
    </w:p>
    <w:p w14:paraId="0BEFD698" w14:textId="77777777" w:rsidR="00920619" w:rsidRPr="00E302A1" w:rsidRDefault="00920619" w:rsidP="00920619">
      <w:pPr>
        <w:rPr>
          <w:lang w:val="en-US"/>
        </w:rPr>
      </w:pPr>
      <w:r>
        <w:t>Например</w:t>
      </w:r>
      <w:r w:rsidRPr="00E302A1">
        <w:rPr>
          <w:lang w:val="en-US"/>
        </w:rPr>
        <w:t xml:space="preserve">, </w:t>
      </w:r>
      <w:r>
        <w:t>тестирование</w:t>
      </w:r>
      <w:r w:rsidRPr="00E302A1">
        <w:rPr>
          <w:lang w:val="en-US"/>
        </w:rPr>
        <w:t xml:space="preserve"> </w:t>
      </w:r>
      <w:r>
        <w:t>функционала</w:t>
      </w:r>
      <w:r w:rsidRPr="00E302A1">
        <w:rPr>
          <w:lang w:val="en-US"/>
        </w:rPr>
        <w:t xml:space="preserve"> </w:t>
      </w:r>
      <w:r>
        <w:t>осуществляется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rPr>
          <w:lang w:val="en-US"/>
        </w:rPr>
        <w:t>WSS</w:t>
      </w:r>
      <w:r w:rsidRPr="00E302A1">
        <w:rPr>
          <w:lang w:val="en-US"/>
        </w:rPr>
        <w:t xml:space="preserve"> </w:t>
      </w:r>
      <w:r>
        <w:rPr>
          <w:lang w:val="en-US"/>
        </w:rPr>
        <w:t>Docs</w:t>
      </w:r>
      <w:r w:rsidRPr="00E302A1">
        <w:rPr>
          <w:lang w:val="en-US"/>
        </w:rPr>
        <w:t xml:space="preserve">5 </w:t>
      </w:r>
      <w:r>
        <w:t>на</w:t>
      </w:r>
      <w:r w:rsidRPr="00E302A1">
        <w:rPr>
          <w:lang w:val="en-US"/>
        </w:rPr>
        <w:t xml:space="preserve"> </w:t>
      </w:r>
      <w:r>
        <w:t>ВМ</w:t>
      </w:r>
      <w:r w:rsidRPr="00E302A1">
        <w:rPr>
          <w:lang w:val="en-US"/>
        </w:rPr>
        <w:t xml:space="preserve"> </w:t>
      </w:r>
      <w:r>
        <w:rPr>
          <w:lang w:val="en-US"/>
        </w:rPr>
        <w:t>box</w:t>
      </w:r>
      <w:r w:rsidRPr="00E302A1">
        <w:rPr>
          <w:lang w:val="en-US"/>
        </w:rPr>
        <w:t>5-</w:t>
      </w:r>
      <w:r>
        <w:rPr>
          <w:lang w:val="en-US"/>
        </w:rPr>
        <w:t>tst</w:t>
      </w:r>
      <w:r w:rsidRPr="00E302A1">
        <w:rPr>
          <w:lang w:val="en-US"/>
        </w:rPr>
        <w:t>-</w:t>
      </w:r>
      <w:r>
        <w:rPr>
          <w:lang w:val="en-US"/>
        </w:rPr>
        <w:t>pg</w:t>
      </w:r>
      <w:r w:rsidRPr="00E302A1">
        <w:rPr>
          <w:lang w:val="en-US"/>
        </w:rPr>
        <w:t>:</w:t>
      </w:r>
    </w:p>
    <w:p w14:paraId="0B084702" w14:textId="77777777" w:rsidR="00920619" w:rsidRPr="00E302A1" w:rsidRDefault="00920619" w:rsidP="00920619">
      <w:pPr>
        <w:pStyle w:val="ListParagraph"/>
        <w:numPr>
          <w:ilvl w:val="0"/>
          <w:numId w:val="26"/>
        </w:numPr>
        <w:spacing w:after="0" w:line="276" w:lineRule="auto"/>
        <w:contextualSpacing w:val="0"/>
        <w:rPr>
          <w:lang w:val="en-US"/>
        </w:rPr>
      </w:pPr>
      <w:commentRangeStart w:id="266"/>
      <w:r>
        <w:lastRenderedPageBreak/>
        <w:t>Тестовый</w:t>
      </w:r>
      <w:r w:rsidRPr="00E302A1">
        <w:rPr>
          <w:lang w:val="en-US"/>
        </w:rPr>
        <w:t xml:space="preserve"> </w:t>
      </w:r>
      <w:r>
        <w:t>веб</w:t>
      </w:r>
      <w:r w:rsidRPr="00E302A1">
        <w:rPr>
          <w:lang w:val="en-US"/>
        </w:rPr>
        <w:t>-</w:t>
      </w:r>
      <w:r>
        <w:t>обработчик</w:t>
      </w:r>
      <w:r w:rsidRPr="00E302A1">
        <w:rPr>
          <w:lang w:val="en-US"/>
        </w:rPr>
        <w:t xml:space="preserve"> </w:t>
      </w:r>
      <w:r>
        <w:t>установливаем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ВМ</w:t>
      </w:r>
      <w:r w:rsidRPr="00E302A1">
        <w:rPr>
          <w:lang w:val="en-US"/>
        </w:rPr>
        <w:t xml:space="preserve"> </w:t>
      </w:r>
      <w:r>
        <w:t>с</w:t>
      </w:r>
      <w:r w:rsidRPr="00E302A1">
        <w:rPr>
          <w:lang w:val="en-US"/>
        </w:rPr>
        <w:t xml:space="preserve"> </w:t>
      </w:r>
      <w:r w:rsidRPr="00931412">
        <w:rPr>
          <w:lang w:val="en-US"/>
        </w:rPr>
        <w:t>Windows</w:t>
      </w:r>
      <w:r w:rsidRPr="00E302A1">
        <w:rPr>
          <w:lang w:val="en-US"/>
        </w:rPr>
        <w:t xml:space="preserve"> </w:t>
      </w:r>
      <w:r>
        <w:t>и</w:t>
      </w:r>
      <w:r w:rsidRPr="00E302A1">
        <w:rPr>
          <w:lang w:val="en-US"/>
        </w:rPr>
        <w:t xml:space="preserve"> </w:t>
      </w:r>
      <w:r w:rsidRPr="00931412">
        <w:rPr>
          <w:lang w:val="en-US"/>
        </w:rPr>
        <w:t>IIS</w:t>
      </w:r>
      <w:r w:rsidRPr="00E302A1">
        <w:rPr>
          <w:lang w:val="en-US"/>
        </w:rPr>
        <w:t xml:space="preserve"> - </w:t>
      </w:r>
      <w:r w:rsidRPr="00931412">
        <w:rPr>
          <w:lang w:val="en-US"/>
        </w:rPr>
        <w:t>wssteam</w:t>
      </w:r>
      <w:r w:rsidRPr="00E302A1">
        <w:rPr>
          <w:lang w:val="en-US"/>
        </w:rPr>
        <w:t>-01</w:t>
      </w:r>
      <w:commentRangeEnd w:id="266"/>
      <w:r w:rsidR="004C3D21">
        <w:rPr>
          <w:rStyle w:val="CommentReference"/>
        </w:rPr>
        <w:commentReference w:id="266"/>
      </w:r>
    </w:p>
    <w:p w14:paraId="5798DDA2" w14:textId="77777777" w:rsidR="00920619" w:rsidRPr="00775B66" w:rsidRDefault="00920619" w:rsidP="00920619">
      <w:pPr>
        <w:pStyle w:val="ListParagraph"/>
        <w:numPr>
          <w:ilvl w:val="0"/>
          <w:numId w:val="26"/>
        </w:numPr>
        <w:spacing w:after="0" w:line="276" w:lineRule="auto"/>
        <w:contextualSpacing w:val="0"/>
        <w:rPr>
          <w:lang w:val="en-US"/>
        </w:rPr>
      </w:pPr>
      <w:r>
        <w:t>В</w:t>
      </w:r>
      <w:r w:rsidRPr="00E302A1">
        <w:rPr>
          <w:lang w:val="en-US"/>
        </w:rPr>
        <w:t xml:space="preserve"> </w:t>
      </w:r>
      <w:r>
        <w:t>СЭД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ВМ</w:t>
      </w:r>
      <w:r w:rsidRPr="00E302A1">
        <w:rPr>
          <w:lang w:val="en-US"/>
        </w:rPr>
        <w:t xml:space="preserve"> </w:t>
      </w:r>
      <w:r>
        <w:rPr>
          <w:lang w:val="en-US"/>
        </w:rPr>
        <w:t>box</w:t>
      </w:r>
      <w:r w:rsidRPr="00E302A1">
        <w:rPr>
          <w:lang w:val="en-US"/>
        </w:rPr>
        <w:t>5-</w:t>
      </w:r>
      <w:r>
        <w:rPr>
          <w:lang w:val="en-US"/>
        </w:rPr>
        <w:t>tst</w:t>
      </w:r>
      <w:r w:rsidRPr="00E302A1">
        <w:rPr>
          <w:lang w:val="en-US"/>
        </w:rPr>
        <w:t>-</w:t>
      </w:r>
      <w:r>
        <w:rPr>
          <w:lang w:val="en-US"/>
        </w:rPr>
        <w:t>pg</w:t>
      </w:r>
      <w:r w:rsidRPr="00E302A1">
        <w:rPr>
          <w:lang w:val="en-US"/>
        </w:rPr>
        <w:t xml:space="preserve"> </w:t>
      </w:r>
      <w:r>
        <w:t>на</w:t>
      </w:r>
      <w:r w:rsidRPr="00E302A1">
        <w:rPr>
          <w:lang w:val="en-US"/>
        </w:rPr>
        <w:t xml:space="preserve"> </w:t>
      </w:r>
      <w:r>
        <w:t>узле</w:t>
      </w:r>
      <w:r w:rsidRPr="00E302A1">
        <w:rPr>
          <w:lang w:val="en-US"/>
        </w:rPr>
        <w:t xml:space="preserve"> </w:t>
      </w:r>
      <w:r>
        <w:rPr>
          <w:lang w:val="en-US"/>
        </w:rPr>
        <w:t>Workmaterials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списке</w:t>
      </w:r>
      <w:r w:rsidRPr="00E302A1">
        <w:rPr>
          <w:lang w:val="en-US"/>
        </w:rPr>
        <w:t xml:space="preserve"> </w:t>
      </w:r>
      <w:r w:rsidRPr="00D206CF">
        <w:rPr>
          <w:lang w:val="en-US"/>
        </w:rPr>
        <w:t>WSSC</w:t>
      </w:r>
      <w:r w:rsidRPr="00E302A1">
        <w:rPr>
          <w:lang w:val="en-US"/>
        </w:rPr>
        <w:t>_</w:t>
      </w:r>
      <w:r w:rsidRPr="00D206CF">
        <w:rPr>
          <w:lang w:val="en-US"/>
        </w:rPr>
        <w:t>WebServicesHandlers</w:t>
      </w:r>
      <w:r w:rsidRPr="00E302A1">
        <w:rPr>
          <w:lang w:val="en-US"/>
        </w:rPr>
        <w:t xml:space="preserve"> </w:t>
      </w:r>
      <w:r>
        <w:t>в</w:t>
      </w:r>
      <w:r w:rsidRPr="00E302A1">
        <w:rPr>
          <w:lang w:val="en-US"/>
        </w:rPr>
        <w:t xml:space="preserve"> </w:t>
      </w:r>
      <w:r>
        <w:t>поле</w:t>
      </w:r>
      <w:r w:rsidRPr="00E302A1">
        <w:rPr>
          <w:lang w:val="en-US"/>
        </w:rPr>
        <w:t xml:space="preserve"> «</w:t>
      </w:r>
      <w:r w:rsidRPr="00D206CF">
        <w:rPr>
          <w:lang w:val="en-US"/>
        </w:rPr>
        <w:t>URL</w:t>
      </w:r>
      <w:r w:rsidRPr="00E302A1">
        <w:rPr>
          <w:lang w:val="en-US"/>
        </w:rPr>
        <w:t xml:space="preserve"> </w:t>
      </w:r>
      <w:r w:rsidRPr="00A3469C">
        <w:t>веб</w:t>
      </w:r>
      <w:r w:rsidRPr="00775B66">
        <w:rPr>
          <w:lang w:val="en-US"/>
        </w:rPr>
        <w:t>-</w:t>
      </w:r>
      <w:r w:rsidRPr="00A3469C">
        <w:t>сервиса</w:t>
      </w:r>
      <w:r w:rsidRPr="00775B66">
        <w:rPr>
          <w:lang w:val="en-US"/>
        </w:rPr>
        <w:t xml:space="preserve">» </w:t>
      </w:r>
      <w:r>
        <w:t>указываем</w:t>
      </w:r>
      <w:r w:rsidRPr="00775B66">
        <w:rPr>
          <w:lang w:val="en-US"/>
        </w:rPr>
        <w:t xml:space="preserve"> </w:t>
      </w:r>
      <w:r>
        <w:t>значение</w:t>
      </w:r>
      <w:r w:rsidRPr="00775B66">
        <w:rPr>
          <w:lang w:val="en-US"/>
        </w:rPr>
        <w:t xml:space="preserve"> - </w:t>
      </w:r>
      <w:hyperlink r:id="rId51" w:history="1">
        <w:r w:rsidRPr="00D206CF">
          <w:rPr>
            <w:rStyle w:val="Hyperlink"/>
            <w:lang w:val="en-US"/>
          </w:rPr>
          <w:t>http</w:t>
        </w:r>
        <w:r w:rsidRPr="00775B66">
          <w:rPr>
            <w:rStyle w:val="Hyperlink"/>
            <w:lang w:val="en-US"/>
          </w:rPr>
          <w:t>://</w:t>
        </w:r>
        <w:r w:rsidRPr="00D206CF">
          <w:rPr>
            <w:rStyle w:val="Hyperlink"/>
            <w:lang w:val="en-US"/>
          </w:rPr>
          <w:t>wssteam</w:t>
        </w:r>
        <w:r w:rsidRPr="00775B66">
          <w:rPr>
            <w:rStyle w:val="Hyperlink"/>
            <w:lang w:val="en-US"/>
          </w:rPr>
          <w:t>-01/_</w:t>
        </w:r>
        <w:r w:rsidRPr="00D206CF">
          <w:rPr>
            <w:rStyle w:val="Hyperlink"/>
            <w:lang w:val="en-US"/>
          </w:rPr>
          <w:t>LAYOUTS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WSSC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V</w:t>
        </w:r>
        <w:r w:rsidRPr="00775B66">
          <w:rPr>
            <w:rStyle w:val="Hyperlink"/>
            <w:lang w:val="en-US"/>
          </w:rPr>
          <w:t>4.</w:t>
        </w:r>
        <w:r w:rsidRPr="00D206CF">
          <w:rPr>
            <w:rStyle w:val="Hyperlink"/>
            <w:lang w:val="en-US"/>
          </w:rPr>
          <w:t>DMS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WebServices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ItemWebHandler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WebServiceTemplate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WSSDocsItemWebHandlerTemplateErrorBasic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asmx</w:t>
        </w:r>
      </w:hyperlink>
      <w:r w:rsidRPr="00775B66">
        <w:rPr>
          <w:lang w:val="en-US"/>
        </w:rPr>
        <w:t xml:space="preserve"> </w:t>
      </w:r>
      <w:r>
        <w:t>для</w:t>
      </w:r>
      <w:r w:rsidRPr="00775B66">
        <w:rPr>
          <w:lang w:val="en-US"/>
        </w:rPr>
        <w:t xml:space="preserve"> </w:t>
      </w:r>
      <w:r>
        <w:t>схемы</w:t>
      </w:r>
      <w:r w:rsidRPr="00775B66">
        <w:rPr>
          <w:lang w:val="en-US"/>
        </w:rPr>
        <w:t xml:space="preserve"> </w:t>
      </w:r>
      <w:r>
        <w:t>аутентификации</w:t>
      </w:r>
      <w:r w:rsidRPr="00775B66">
        <w:rPr>
          <w:lang w:val="en-US"/>
        </w:rPr>
        <w:t xml:space="preserve"> «</w:t>
      </w:r>
      <w:r>
        <w:rPr>
          <w:lang w:val="en-US"/>
        </w:rPr>
        <w:t>Basic</w:t>
      </w:r>
      <w:r w:rsidRPr="00775B66">
        <w:rPr>
          <w:lang w:val="en-US"/>
        </w:rPr>
        <w:t xml:space="preserve">» </w:t>
      </w:r>
      <w:r>
        <w:t>или</w:t>
      </w:r>
      <w:r w:rsidRPr="00775B66">
        <w:rPr>
          <w:lang w:val="en-US"/>
        </w:rPr>
        <w:t xml:space="preserve"> </w:t>
      </w:r>
      <w:hyperlink r:id="rId52" w:history="1">
        <w:r w:rsidRPr="00D206CF">
          <w:rPr>
            <w:rStyle w:val="Hyperlink"/>
            <w:lang w:val="en-US"/>
          </w:rPr>
          <w:t>http</w:t>
        </w:r>
        <w:r w:rsidRPr="00775B66">
          <w:rPr>
            <w:rStyle w:val="Hyperlink"/>
            <w:lang w:val="en-US"/>
          </w:rPr>
          <w:t>://</w:t>
        </w:r>
        <w:r w:rsidRPr="00D206CF">
          <w:rPr>
            <w:rStyle w:val="Hyperlink"/>
            <w:lang w:val="en-US"/>
          </w:rPr>
          <w:t>wssteam</w:t>
        </w:r>
        <w:r w:rsidRPr="00775B66">
          <w:rPr>
            <w:rStyle w:val="Hyperlink"/>
            <w:lang w:val="en-US"/>
          </w:rPr>
          <w:t>-01/_</w:t>
        </w:r>
        <w:r w:rsidRPr="00D206CF">
          <w:rPr>
            <w:rStyle w:val="Hyperlink"/>
            <w:lang w:val="en-US"/>
          </w:rPr>
          <w:t>LAYOUTS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WSSC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V</w:t>
        </w:r>
        <w:r w:rsidRPr="00775B66">
          <w:rPr>
            <w:rStyle w:val="Hyperlink"/>
            <w:lang w:val="en-US"/>
          </w:rPr>
          <w:t>4.</w:t>
        </w:r>
        <w:r w:rsidRPr="00D206CF">
          <w:rPr>
            <w:rStyle w:val="Hyperlink"/>
            <w:lang w:val="en-US"/>
          </w:rPr>
          <w:t>DMS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WebServices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ItemWebHandler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WebServiceTemplate</w:t>
        </w:r>
        <w:r w:rsidRPr="00775B66">
          <w:rPr>
            <w:rStyle w:val="Hyperlink"/>
            <w:lang w:val="en-US"/>
          </w:rPr>
          <w:t>/</w:t>
        </w:r>
        <w:r w:rsidRPr="00D206CF">
          <w:rPr>
            <w:rStyle w:val="Hyperlink"/>
            <w:lang w:val="en-US"/>
          </w:rPr>
          <w:t>WSSDocsItemWebHandlerTemplateErrorAnnon</w:t>
        </w:r>
        <w:r w:rsidRPr="00775B66">
          <w:rPr>
            <w:rStyle w:val="Hyperlink"/>
            <w:lang w:val="en-US"/>
          </w:rPr>
          <w:t>.</w:t>
        </w:r>
        <w:r w:rsidRPr="00D206CF">
          <w:rPr>
            <w:rStyle w:val="Hyperlink"/>
            <w:lang w:val="en-US"/>
          </w:rPr>
          <w:t>asmx</w:t>
        </w:r>
      </w:hyperlink>
      <w:r w:rsidRPr="00775B66">
        <w:rPr>
          <w:lang w:val="en-US"/>
        </w:rPr>
        <w:t xml:space="preserve"> </w:t>
      </w:r>
      <w:r>
        <w:t>для</w:t>
      </w:r>
      <w:r w:rsidRPr="00775B66">
        <w:rPr>
          <w:lang w:val="en-US"/>
        </w:rPr>
        <w:t xml:space="preserve"> </w:t>
      </w:r>
      <w:r>
        <w:t>схемы</w:t>
      </w:r>
      <w:r w:rsidRPr="00775B66">
        <w:rPr>
          <w:lang w:val="en-US"/>
        </w:rPr>
        <w:t xml:space="preserve"> </w:t>
      </w:r>
      <w:r>
        <w:t>аутентификации</w:t>
      </w:r>
      <w:r w:rsidRPr="00775B66">
        <w:rPr>
          <w:lang w:val="en-US"/>
        </w:rPr>
        <w:t xml:space="preserve"> «</w:t>
      </w:r>
      <w:r w:rsidRPr="00D206CF">
        <w:rPr>
          <w:lang w:val="en-US"/>
        </w:rPr>
        <w:t>Anonymous</w:t>
      </w:r>
      <w:r w:rsidRPr="00775B66">
        <w:rPr>
          <w:lang w:val="en-US"/>
        </w:rPr>
        <w:t>».</w:t>
      </w:r>
    </w:p>
    <w:p w14:paraId="1E7B7BC0" w14:textId="77777777" w:rsidR="00920619" w:rsidRPr="009F07B6" w:rsidRDefault="00920619" w:rsidP="00920619">
      <w:r>
        <w:t xml:space="preserve">Также следует обратить внимание на то, что в </w:t>
      </w:r>
      <w:r>
        <w:rPr>
          <w:lang w:val="en-US"/>
        </w:rPr>
        <w:t>WSS</w:t>
      </w:r>
      <w:r w:rsidRPr="0042065C">
        <w:rPr>
          <w:rFonts w:ascii="Calibri" w:eastAsiaTheme="minorHAnsi" w:hAnsi="Calibri" w:cs="Calibri"/>
          <w:sz w:val="22"/>
          <w:szCs w:val="22"/>
        </w:rPr>
        <w:t xml:space="preserve"> </w:t>
      </w:r>
      <w:r>
        <w:rPr>
          <w:lang w:val="en-US"/>
        </w:rPr>
        <w:t>Docs</w:t>
      </w:r>
      <w:r w:rsidRPr="0042065C">
        <w:rPr>
          <w:rFonts w:ascii="Calibri" w:eastAsiaTheme="minorHAnsi" w:hAnsi="Calibri" w:cs="Calibri"/>
          <w:sz w:val="22"/>
          <w:szCs w:val="22"/>
        </w:rPr>
        <w:t xml:space="preserve">5 </w:t>
      </w:r>
      <w:r w:rsidRPr="007363A6">
        <w:t>в качестве типа аутентификации можно использовать только анонимную (Anonymous) или Basic, так как сервера WSS Docs5 на linux не поддерживают windows-аутентификацию (Integrated Windows Authentication и NTLM соответственно)</w:t>
      </w:r>
      <w:r w:rsidRPr="009F07B6">
        <w:t>.</w:t>
      </w:r>
    </w:p>
    <w:p w14:paraId="6D22EB4F" w14:textId="77777777" w:rsidR="008F303D" w:rsidRPr="009F07B6" w:rsidRDefault="008F303D" w:rsidP="008F303D">
      <w:pPr>
        <w:pStyle w:val="Heading2"/>
        <w:rPr>
          <w:rFonts w:eastAsiaTheme="minorHAnsi"/>
        </w:rPr>
      </w:pPr>
      <w:bookmarkStart w:id="267" w:name="_Toc186300343"/>
      <w:commentRangeStart w:id="268"/>
      <w:r w:rsidRPr="009F07B6">
        <w:rPr>
          <w:rFonts w:eastAsiaTheme="minorHAnsi"/>
        </w:rPr>
        <w:t>Устранение уязвимостей системы</w:t>
      </w:r>
      <w:bookmarkEnd w:id="267"/>
      <w:commentRangeEnd w:id="268"/>
      <w:r w:rsidR="004C3D2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68"/>
      </w:r>
    </w:p>
    <w:p w14:paraId="6FAA2723" w14:textId="77777777" w:rsidR="008F303D" w:rsidRDefault="008F303D" w:rsidP="008F303D">
      <w:r w:rsidRPr="009078FB">
        <w:t>Запрет на загрузку *.htm и *.html файлов в систему</w:t>
      </w:r>
      <w:r w:rsidRPr="009F07B6">
        <w:t xml:space="preserve"> - </w:t>
      </w:r>
      <w:r>
        <w:t xml:space="preserve">начиная с </w:t>
      </w:r>
      <w:r>
        <w:rPr>
          <w:lang w:val="en-US"/>
        </w:rPr>
        <w:t>Docs</w:t>
      </w:r>
      <w:r w:rsidRPr="0042065C">
        <w:t>5</w:t>
      </w:r>
      <w:r>
        <w:t xml:space="preserve"> отсутствует возможность задать общую настройку для файлов через </w:t>
      </w:r>
      <w:r>
        <w:rPr>
          <w:lang w:val="en-US"/>
        </w:rPr>
        <w:t>Sharepoint</w:t>
      </w:r>
      <w:r>
        <w:t>. Ограничения загрузки файлов можно задать в настройке поля файлов</w:t>
      </w:r>
      <w:r w:rsidRPr="0042065C">
        <w:t>,</w:t>
      </w:r>
      <w:r>
        <w:t xml:space="preserve"> заполнив поле «Разрешенные для загрузки форматы файлов».</w:t>
      </w:r>
    </w:p>
    <w:p w14:paraId="5908F667" w14:textId="77777777" w:rsidR="00493284" w:rsidRDefault="00493284" w:rsidP="00493284">
      <w:pPr>
        <w:pStyle w:val="Heading2"/>
        <w:rPr>
          <w:lang w:val="en-US"/>
        </w:rPr>
      </w:pPr>
      <w:bookmarkStart w:id="269" w:name="_Toc186300344"/>
      <w:commentRangeStart w:id="270"/>
      <w:r w:rsidRPr="00BB7A3C">
        <w:rPr>
          <w:lang w:val="en-US"/>
        </w:rPr>
        <w:t>Веб-часть Обновление карточек</w:t>
      </w:r>
      <w:bookmarkEnd w:id="269"/>
      <w:commentRangeEnd w:id="270"/>
      <w:r w:rsidR="004C3D2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70"/>
      </w:r>
    </w:p>
    <w:p w14:paraId="47E1B45F" w14:textId="77777777" w:rsidR="00493284" w:rsidRPr="0042065C" w:rsidRDefault="00493284" w:rsidP="00493284">
      <w:r>
        <w:t xml:space="preserve">До </w:t>
      </w:r>
      <w:r>
        <w:rPr>
          <w:lang w:val="en-US"/>
        </w:rPr>
        <w:t>Docs</w:t>
      </w:r>
      <w:r w:rsidRPr="0042065C">
        <w:t>5:</w:t>
      </w:r>
    </w:p>
    <w:p w14:paraId="38D16A04" w14:textId="77777777" w:rsidR="00493284" w:rsidRDefault="00493284" w:rsidP="00493284">
      <w:r>
        <w:t>Веб-часть «WSSC.V4.DMS.EDMS – Обновление карточек»</w:t>
      </w:r>
    </w:p>
    <w:p w14:paraId="54DCFC8F" w14:textId="77777777" w:rsidR="00493284" w:rsidRPr="009F07B6" w:rsidRDefault="00493284" w:rsidP="00493284">
      <w:pPr>
        <w:rPr>
          <w:rFonts w:cs="DejaVu Sans Mono"/>
          <w:color w:val="000000"/>
        </w:rPr>
      </w:pPr>
      <w:r>
        <w:rPr>
          <w:rFonts w:cs="DejaVu Sans Mono"/>
          <w:color w:val="000000"/>
        </w:rPr>
        <w:t xml:space="preserve">Начиная с </w:t>
      </w:r>
      <w:r>
        <w:rPr>
          <w:rFonts w:cs="DejaVu Sans Mono"/>
          <w:color w:val="000000"/>
          <w:lang w:val="en-US"/>
        </w:rPr>
        <w:t>Docs</w:t>
      </w:r>
      <w:r>
        <w:rPr>
          <w:rFonts w:cs="DejaVu Sans Mono"/>
          <w:color w:val="000000"/>
        </w:rPr>
        <w:t>5</w:t>
      </w:r>
      <w:r w:rsidRPr="009F07B6">
        <w:rPr>
          <w:rFonts w:cs="DejaVu Sans Mono"/>
          <w:color w:val="000000"/>
        </w:rPr>
        <w:t>:</w:t>
      </w:r>
    </w:p>
    <w:p w14:paraId="3CD1E360" w14:textId="77777777" w:rsidR="00493284" w:rsidRPr="009F07B6" w:rsidRDefault="00493284" w:rsidP="00493284">
      <w:r>
        <w:t>Страница http://{адрес приложения}/DMS.EDMS/UpdateDBItems/UpdateDBItems</w:t>
      </w:r>
    </w:p>
    <w:p w14:paraId="5B0CA327" w14:textId="77777777" w:rsidR="00493284" w:rsidRDefault="00493284" w:rsidP="00493284">
      <w:pPr>
        <w:pStyle w:val="Heading2"/>
      </w:pPr>
      <w:bookmarkStart w:id="271" w:name="_Toc186300345"/>
      <w:commentRangeStart w:id="272"/>
      <w:r w:rsidRPr="0094099C">
        <w:t>Очистка списка и удаленных элементов списка</w:t>
      </w:r>
      <w:bookmarkEnd w:id="271"/>
      <w:commentRangeEnd w:id="272"/>
      <w:r w:rsidR="004C3D2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72"/>
      </w:r>
    </w:p>
    <w:p w14:paraId="0EDC01BD" w14:textId="77777777" w:rsidR="00493284" w:rsidRPr="00840393" w:rsidRDefault="00493284" w:rsidP="00493284">
      <w:r>
        <w:t>Ранее для утилиты использовалась настройка конфига «</w:t>
      </w:r>
      <w:r w:rsidRPr="00852318">
        <w:rPr>
          <w:lang w:val="en-US"/>
        </w:rPr>
        <w:t>WSSC</w:t>
      </w:r>
      <w:r w:rsidRPr="00852318">
        <w:t>.</w:t>
      </w:r>
      <w:r w:rsidRPr="00852318">
        <w:rPr>
          <w:lang w:val="en-US"/>
        </w:rPr>
        <w:t>V</w:t>
      </w:r>
      <w:r w:rsidRPr="00852318">
        <w:t>4.</w:t>
      </w:r>
      <w:r w:rsidRPr="00852318">
        <w:rPr>
          <w:lang w:val="en-US"/>
        </w:rPr>
        <w:t>DMS</w:t>
      </w:r>
      <w:r w:rsidRPr="00852318">
        <w:t>.</w:t>
      </w:r>
      <w:r w:rsidRPr="00852318">
        <w:rPr>
          <w:lang w:val="en-US"/>
        </w:rPr>
        <w:t>Utils</w:t>
      </w:r>
      <w:r w:rsidRPr="00852318">
        <w:t>.</w:t>
      </w:r>
      <w:r w:rsidRPr="00852318">
        <w:rPr>
          <w:lang w:val="en-US"/>
        </w:rPr>
        <w:t>ClearListByCondition</w:t>
      </w:r>
      <w:r w:rsidRPr="00852318">
        <w:t>.</w:t>
      </w:r>
      <w:r w:rsidRPr="00852318">
        <w:rPr>
          <w:lang w:val="en-US"/>
        </w:rPr>
        <w:t>net</w:t>
      </w:r>
      <w:r w:rsidRPr="00852318">
        <w:t>40.</w:t>
      </w:r>
      <w:r w:rsidRPr="00852318">
        <w:rPr>
          <w:lang w:val="en-US"/>
        </w:rPr>
        <w:t>exe</w:t>
      </w:r>
      <w:r w:rsidRPr="00852318">
        <w:t>.</w:t>
      </w:r>
      <w:r w:rsidRPr="00852318">
        <w:rPr>
          <w:lang w:val="en-US"/>
        </w:rPr>
        <w:t>config</w:t>
      </w:r>
      <w:r>
        <w:t xml:space="preserve">» в формате </w:t>
      </w:r>
      <w:r>
        <w:rPr>
          <w:lang w:val="en-US"/>
        </w:rPr>
        <w:t>XML</w:t>
      </w:r>
      <w:r w:rsidRPr="009F07B6">
        <w:t>.</w:t>
      </w:r>
    </w:p>
    <w:p w14:paraId="293B58B9" w14:textId="77777777" w:rsidR="00493284" w:rsidRDefault="00493284" w:rsidP="00493284">
      <w:pPr>
        <w:pStyle w:val="ListParagraph"/>
        <w:ind w:left="0"/>
      </w:pPr>
      <w:r>
        <w:t>В</w:t>
      </w:r>
      <w:r w:rsidRPr="0042065C">
        <w:t xml:space="preserve"> </w:t>
      </w:r>
      <w:r>
        <w:rPr>
          <w:lang w:val="en-US"/>
        </w:rPr>
        <w:t>Docs</w:t>
      </w:r>
      <w:r w:rsidRPr="0042065C">
        <w:t>5</w:t>
      </w:r>
      <w:r>
        <w:t xml:space="preserve"> настройка производится в формате </w:t>
      </w:r>
      <w:r>
        <w:rPr>
          <w:lang w:val="en-US"/>
        </w:rPr>
        <w:t>JSON</w:t>
      </w:r>
      <w:r w:rsidRPr="0042065C">
        <w:t>:</w:t>
      </w:r>
    </w:p>
    <w:p w14:paraId="64C7795C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{</w:t>
      </w:r>
    </w:p>
    <w:p w14:paraId="5387BB8D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"Logging"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: {</w:t>
      </w:r>
    </w:p>
    <w:p w14:paraId="1932F71A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"LogLevel"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: {</w:t>
      </w:r>
    </w:p>
    <w:p w14:paraId="533E62FB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"Default"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: 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"Information"</w:t>
      </w:r>
    </w:p>
    <w:p w14:paraId="1B681C6A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  }</w:t>
      </w:r>
    </w:p>
    <w:p w14:paraId="0416D133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},</w:t>
      </w:r>
    </w:p>
    <w:p w14:paraId="7A6437F6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"PrependConfigFiles"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: [ 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"vault.</w:t>
      </w:r>
      <w:proofErr w:type="gramStart"/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settings.json</w:t>
      </w:r>
      <w:proofErr w:type="gramEnd"/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 ],</w:t>
      </w:r>
    </w:p>
    <w:p w14:paraId="71C3DF89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"UtilConfig"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: {</w:t>
      </w:r>
    </w:p>
    <w:p w14:paraId="02637EB0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    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"ClearLists"</w:t>
      </w:r>
      <w:proofErr w:type="gramStart"/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:  [</w:t>
      </w:r>
      <w:proofErr w:type="gramEnd"/>
    </w:p>
    <w:p w14:paraId="3DFFD96A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     {</w:t>
      </w:r>
    </w:p>
    <w:p w14:paraId="1B44892F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lastRenderedPageBreak/>
        <w:t xml:space="preserve">                            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"WebUrl"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: 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"/dms/itaccess"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,</w:t>
      </w:r>
    </w:p>
    <w:p w14:paraId="2F4F9A1B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           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"ListName"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: 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"Access"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,</w:t>
      </w:r>
    </w:p>
    <w:p w14:paraId="1BD7C2F8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val="en-US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           </w:t>
      </w:r>
      <w:r w:rsidRPr="0042065C">
        <w:rPr>
          <w:rFonts w:ascii="Consolas" w:eastAsia="Times New Roman" w:hAnsi="Consolas"/>
          <w:color w:val="0451A5"/>
          <w:sz w:val="18"/>
          <w:szCs w:val="21"/>
          <w:lang w:val="en-US"/>
        </w:rPr>
        <w:t>"Condition"</w:t>
      </w: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 xml:space="preserve">: 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"([</w:t>
      </w:r>
      <w:r w:rsidRPr="0042065C">
        <w:rPr>
          <w:rFonts w:ascii="Consolas" w:eastAsia="Times New Roman" w:hAnsi="Consolas"/>
          <w:color w:val="A31515"/>
          <w:sz w:val="18"/>
          <w:szCs w:val="21"/>
        </w:rPr>
        <w:t>Юр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 xml:space="preserve">. </w:t>
      </w:r>
      <w:r w:rsidRPr="0042065C">
        <w:rPr>
          <w:rFonts w:ascii="Consolas" w:eastAsia="Times New Roman" w:hAnsi="Consolas"/>
          <w:color w:val="A31515"/>
          <w:sz w:val="18"/>
          <w:szCs w:val="21"/>
        </w:rPr>
        <w:t>лицо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] IS NULL OR [</w:t>
      </w:r>
      <w:r w:rsidRPr="0042065C">
        <w:rPr>
          <w:rFonts w:ascii="Consolas" w:eastAsia="Times New Roman" w:hAnsi="Consolas"/>
          <w:color w:val="A31515"/>
          <w:sz w:val="18"/>
          <w:szCs w:val="21"/>
        </w:rPr>
        <w:t>Юр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 xml:space="preserve">. </w:t>
      </w:r>
      <w:r w:rsidRPr="0042065C">
        <w:rPr>
          <w:rFonts w:ascii="Consolas" w:eastAsia="Times New Roman" w:hAnsi="Consolas"/>
          <w:color w:val="A31515"/>
          <w:sz w:val="18"/>
          <w:szCs w:val="21"/>
        </w:rPr>
        <w:t>лицо</w:t>
      </w:r>
      <w:r w:rsidRPr="0042065C">
        <w:rPr>
          <w:rFonts w:ascii="Consolas" w:eastAsia="Times New Roman" w:hAnsi="Consolas"/>
          <w:color w:val="A31515"/>
          <w:sz w:val="18"/>
          <w:szCs w:val="21"/>
          <w:lang w:val="en-US"/>
        </w:rPr>
        <w:t>] NOT IN (104, 30, 74, 14, 105) OR Deleted = 1) AND ID &gt;= 1000"</w:t>
      </w:r>
    </w:p>
    <w:p w14:paraId="3F5F70AC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</w:rPr>
      </w:pPr>
      <w:r w:rsidRPr="0042065C">
        <w:rPr>
          <w:rFonts w:ascii="Consolas" w:eastAsia="Times New Roman" w:hAnsi="Consolas"/>
          <w:color w:val="000000"/>
          <w:sz w:val="18"/>
          <w:szCs w:val="21"/>
          <w:lang w:val="en-US"/>
        </w:rPr>
        <w:t>         </w:t>
      </w:r>
      <w:r w:rsidRPr="0042065C">
        <w:rPr>
          <w:rFonts w:ascii="Consolas" w:eastAsia="Times New Roman" w:hAnsi="Consolas"/>
          <w:color w:val="000000"/>
          <w:sz w:val="18"/>
          <w:szCs w:val="21"/>
        </w:rPr>
        <w:t>}]</w:t>
      </w:r>
    </w:p>
    <w:p w14:paraId="4B724263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</w:rPr>
      </w:pPr>
      <w:r w:rsidRPr="0042065C">
        <w:rPr>
          <w:rFonts w:ascii="Consolas" w:eastAsia="Times New Roman" w:hAnsi="Consolas"/>
          <w:color w:val="000000"/>
          <w:sz w:val="18"/>
          <w:szCs w:val="21"/>
        </w:rPr>
        <w:t>     }</w:t>
      </w:r>
    </w:p>
    <w:p w14:paraId="7969A9E0" w14:textId="77777777" w:rsidR="00493284" w:rsidRPr="0042065C" w:rsidRDefault="00493284" w:rsidP="00493284">
      <w:pPr>
        <w:shd w:val="clear" w:color="auto" w:fill="FFFFFF"/>
        <w:spacing w:line="285" w:lineRule="atLeast"/>
        <w:jc w:val="left"/>
        <w:rPr>
          <w:rFonts w:ascii="Consolas" w:eastAsia="Times New Roman" w:hAnsi="Consolas"/>
          <w:color w:val="000000"/>
          <w:sz w:val="18"/>
          <w:szCs w:val="21"/>
          <w:lang w:eastAsia="ru-RU"/>
        </w:rPr>
      </w:pPr>
      <w:r w:rsidRPr="0042065C">
        <w:rPr>
          <w:rFonts w:ascii="Consolas" w:eastAsia="Times New Roman" w:hAnsi="Consolas"/>
          <w:color w:val="000000"/>
          <w:sz w:val="18"/>
          <w:szCs w:val="21"/>
        </w:rPr>
        <w:t>  }</w:t>
      </w:r>
    </w:p>
    <w:p w14:paraId="23E3251F" w14:textId="77777777" w:rsidR="00260C8F" w:rsidRDefault="00260C8F" w:rsidP="00260C8F">
      <w:pPr>
        <w:pStyle w:val="Heading2"/>
      </w:pPr>
      <w:bookmarkStart w:id="273" w:name="_Toc186300346"/>
      <w:r w:rsidRPr="00151985">
        <w:t>Периодические процедуры (Jobs)</w:t>
      </w:r>
      <w:bookmarkEnd w:id="273"/>
    </w:p>
    <w:p w14:paraId="5C13DB1F" w14:textId="77777777" w:rsidR="00260C8F" w:rsidRDefault="00260C8F" w:rsidP="00260C8F">
      <w:r>
        <w:t>Журнал ведется в таблицах</w:t>
      </w:r>
      <w:r w:rsidRPr="00E11EE2">
        <w:t xml:space="preserve"> </w:t>
      </w:r>
      <w:r>
        <w:t>БД:</w:t>
      </w:r>
    </w:p>
    <w:p w14:paraId="00CA0B55" w14:textId="77777777" w:rsidR="00260C8F" w:rsidRPr="005F25E5" w:rsidRDefault="00260C8F" w:rsidP="00260C8F">
      <w:r w:rsidRPr="00E11EE2">
        <w:rPr>
          <w:b/>
          <w:lang w:val="en-US"/>
        </w:rPr>
        <w:t>DBF</w:t>
      </w:r>
      <w:r w:rsidRPr="00E11EE2">
        <w:rPr>
          <w:b/>
        </w:rPr>
        <w:t>_</w:t>
      </w:r>
      <w:r w:rsidRPr="00E11EE2">
        <w:rPr>
          <w:b/>
          <w:lang w:val="en-US"/>
        </w:rPr>
        <w:t>Content</w:t>
      </w:r>
      <w:r w:rsidRPr="00E11EE2">
        <w:t xml:space="preserve">: </w:t>
      </w:r>
    </w:p>
    <w:p w14:paraId="622171E7" w14:textId="77777777" w:rsidR="00260C8F" w:rsidRDefault="00260C8F" w:rsidP="00260C8F">
      <w:r w:rsidRPr="00E11EE2">
        <w:t xml:space="preserve">[DBJobLogs_primary] – </w:t>
      </w:r>
      <w:r>
        <w:t xml:space="preserve">для записей процедур, которые были запущены, но еще не завершились, либо были завершены с ошибкой. </w:t>
      </w:r>
    </w:p>
    <w:p w14:paraId="381B8356" w14:textId="77777777" w:rsidR="00260C8F" w:rsidRDefault="00260C8F" w:rsidP="00260C8F">
      <w:r>
        <w:t xml:space="preserve">И </w:t>
      </w:r>
      <w:r>
        <w:rPr>
          <w:b/>
          <w:lang w:val="en-US"/>
        </w:rPr>
        <w:t>DBF</w:t>
      </w:r>
      <w:r w:rsidRPr="006D3520">
        <w:rPr>
          <w:b/>
        </w:rPr>
        <w:t>_</w:t>
      </w:r>
      <w:r>
        <w:rPr>
          <w:b/>
          <w:lang w:val="en-US"/>
        </w:rPr>
        <w:t>Content</w:t>
      </w:r>
      <w:r w:rsidRPr="006D3520">
        <w:rPr>
          <w:b/>
        </w:rPr>
        <w:t>_</w:t>
      </w:r>
      <w:r>
        <w:rPr>
          <w:b/>
          <w:lang w:val="en-US"/>
        </w:rPr>
        <w:t>Logs</w:t>
      </w:r>
      <w:r>
        <w:t>:</w:t>
      </w:r>
    </w:p>
    <w:p w14:paraId="128A4613" w14:textId="77777777" w:rsidR="00260C8F" w:rsidRDefault="00260C8F" w:rsidP="00260C8F">
      <w:r w:rsidRPr="00E11EE2">
        <w:t>[DBJobLogs_archive]</w:t>
      </w:r>
      <w:r>
        <w:t xml:space="preserve"> – для записей процедур, которые отработали без ошибок.</w:t>
      </w:r>
    </w:p>
    <w:p w14:paraId="5DAEF37C" w14:textId="77777777" w:rsidR="00260C8F" w:rsidRPr="009F07B6" w:rsidRDefault="00260C8F" w:rsidP="00260C8F"/>
    <w:p w14:paraId="1BBFB8D0" w14:textId="77777777" w:rsidR="00260C8F" w:rsidRDefault="00260C8F" w:rsidP="00260C8F">
      <w:r>
        <w:t xml:space="preserve">В </w:t>
      </w:r>
      <w:r>
        <w:rPr>
          <w:lang w:val="en-US"/>
        </w:rPr>
        <w:t>Docs</w:t>
      </w:r>
      <w:r w:rsidRPr="006D3520">
        <w:t>5</w:t>
      </w:r>
      <w:r>
        <w:t xml:space="preserve"> таблицы и </w:t>
      </w:r>
      <w:r>
        <w:rPr>
          <w:lang w:val="en-US"/>
        </w:rPr>
        <w:t>view</w:t>
      </w:r>
      <w:r w:rsidRPr="006D3520">
        <w:t xml:space="preserve"> </w:t>
      </w:r>
      <w:r>
        <w:t>называются немного иначе:</w:t>
      </w:r>
    </w:p>
    <w:p w14:paraId="2521B218" w14:textId="77777777" w:rsidR="00260C8F" w:rsidRPr="008104AB" w:rsidRDefault="00260C8F" w:rsidP="00260C8F">
      <w:pPr>
        <w:rPr>
          <w:lang w:val="en-US"/>
        </w:rPr>
      </w:pPr>
      <w:r w:rsidRPr="006D3520">
        <w:rPr>
          <w:lang w:val="en-US"/>
        </w:rPr>
        <w:t>dbjoblogs_prim, dbjoblogs_arch,</w:t>
      </w:r>
      <w:r>
        <w:rPr>
          <w:lang w:val="en-US"/>
        </w:rPr>
        <w:t xml:space="preserve"> </w:t>
      </w:r>
      <w:r w:rsidRPr="006D3520">
        <w:rPr>
          <w:lang w:val="en-US"/>
        </w:rPr>
        <w:t>dbjoblogs.</w:t>
      </w:r>
    </w:p>
    <w:p w14:paraId="18BA14D8" w14:textId="77777777" w:rsidR="00260C8F" w:rsidRPr="009F07B6" w:rsidRDefault="00260C8F" w:rsidP="00260C8F">
      <w:pPr>
        <w:pStyle w:val="Heading2"/>
      </w:pPr>
      <w:bookmarkStart w:id="274" w:name="_Toc186300347"/>
      <w:r w:rsidRPr="00151985">
        <w:t>Скрытие ошибок системы</w:t>
      </w:r>
      <w:bookmarkEnd w:id="274"/>
    </w:p>
    <w:p w14:paraId="35BE58F1" w14:textId="77777777" w:rsidR="00260C8F" w:rsidRDefault="00260C8F" w:rsidP="00260C8F">
      <w:pPr>
        <w:rPr>
          <w:lang w:val="en-US"/>
        </w:rPr>
      </w:pPr>
      <w:r w:rsidRPr="009F07B6">
        <w:t xml:space="preserve">Начиная с </w:t>
      </w:r>
      <w:r w:rsidRPr="00151985">
        <w:rPr>
          <w:lang w:val="en-US"/>
        </w:rPr>
        <w:t>Docs</w:t>
      </w:r>
      <w:r w:rsidRPr="009F07B6">
        <w:t xml:space="preserve">5 информация об ошибках пишется в </w:t>
      </w:r>
      <w:r w:rsidRPr="00151985">
        <w:rPr>
          <w:lang w:val="en-US"/>
        </w:rPr>
        <w:t>elasticsearch</w:t>
      </w:r>
      <w:r w:rsidRPr="009F07B6">
        <w:t xml:space="preserve"> в индекс *</w:t>
      </w:r>
      <w:r w:rsidRPr="00151985">
        <w:rPr>
          <w:lang w:val="en-US"/>
        </w:rPr>
        <w:t>sys</w:t>
      </w:r>
      <w:r w:rsidRPr="009F07B6">
        <w:t>-</w:t>
      </w:r>
      <w:r w:rsidRPr="00151985">
        <w:rPr>
          <w:lang w:val="en-US"/>
        </w:rPr>
        <w:t>logs</w:t>
      </w:r>
      <w:r w:rsidRPr="009F07B6">
        <w:t xml:space="preserve">*, как и остальные логи приложения. </w:t>
      </w:r>
      <w:r w:rsidRPr="00151985">
        <w:rPr>
          <w:lang w:val="en-US"/>
        </w:rPr>
        <w:t>Идентификатор взаимосвязи записывается в колонку HiddenErrorID.</w:t>
      </w:r>
    </w:p>
    <w:p w14:paraId="6266F169" w14:textId="77777777" w:rsidR="00260C8F" w:rsidRDefault="00260C8F" w:rsidP="00260C8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AE7E08" wp14:editId="1225B24E">
            <wp:extent cx="5940425" cy="775970"/>
            <wp:effectExtent l="19050" t="19050" r="22225" b="2413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83D83" w14:textId="77777777" w:rsidR="00260C8F" w:rsidRDefault="00260C8F" w:rsidP="00260C8F">
      <w:r>
        <w:t xml:space="preserve">Поиск выполняется запросом в следующем формате: </w:t>
      </w:r>
    </w:p>
    <w:p w14:paraId="486C8170" w14:textId="77777777" w:rsidR="00260C8F" w:rsidRDefault="00260C8F" w:rsidP="00260C8F">
      <w:pPr>
        <w:rPr>
          <w:lang w:val="en-US"/>
        </w:rPr>
      </w:pPr>
      <w:proofErr w:type="gramStart"/>
      <w:r w:rsidRPr="006D3520">
        <w:rPr>
          <w:lang w:val="en-US"/>
        </w:rPr>
        <w:t>HiddenErrorID :</w:t>
      </w:r>
      <w:proofErr w:type="gramEnd"/>
      <w:r w:rsidRPr="006D3520">
        <w:rPr>
          <w:lang w:val="en-US"/>
        </w:rPr>
        <w:t xml:space="preserve"> "fd478b61-f6e5-4efd-ab66-f04e862ad70d"</w:t>
      </w:r>
      <w:r>
        <w:rPr>
          <w:lang w:val="en-US"/>
        </w:rPr>
        <w:t>.</w:t>
      </w:r>
    </w:p>
    <w:p w14:paraId="51340F36" w14:textId="77777777" w:rsidR="002E6B50" w:rsidRPr="00E53447" w:rsidRDefault="002E6B50" w:rsidP="002E6B50">
      <w:pPr>
        <w:pStyle w:val="Heading2"/>
        <w:rPr>
          <w:lang w:val="en-US"/>
        </w:rPr>
      </w:pPr>
      <w:bookmarkStart w:id="275" w:name="_Toc186300348"/>
      <w:commentRangeStart w:id="276"/>
      <w:r w:rsidRPr="000B628C">
        <w:rPr>
          <w:lang w:val="en-US"/>
        </w:rPr>
        <w:t>Простановка полей из подстановки</w:t>
      </w:r>
      <w:bookmarkEnd w:id="275"/>
      <w:commentRangeEnd w:id="276"/>
      <w:r w:rsidR="004C3D2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76"/>
      </w:r>
    </w:p>
    <w:p w14:paraId="7F71F32B" w14:textId="2417CFA9" w:rsidR="00FC1F47" w:rsidRDefault="002E6B50" w:rsidP="002E6B50">
      <w:pPr>
        <w:rPr>
          <w:lang w:val="en-US"/>
        </w:rPr>
      </w:pPr>
      <w:r>
        <w:rPr>
          <w:lang w:val="en-US"/>
        </w:rPr>
        <w:t xml:space="preserve">Утилита </w:t>
      </w:r>
      <w:proofErr w:type="gramStart"/>
      <w:r w:rsidRPr="000B628C">
        <w:rPr>
          <w:lang w:val="en-US"/>
        </w:rPr>
        <w:t>WSSC.V4</w:t>
      </w:r>
      <w:r>
        <w:rPr>
          <w:lang w:val="en-US"/>
        </w:rPr>
        <w:t>.DMS.Utils.ValidateLinkedFields</w:t>
      </w:r>
      <w:proofErr w:type="gramEnd"/>
      <w:r w:rsidRPr="000B628C">
        <w:rPr>
          <w:lang w:val="en-US"/>
        </w:rPr>
        <w:t>(.net40)</w:t>
      </w:r>
      <w:r>
        <w:rPr>
          <w:lang w:val="en-US"/>
        </w:rPr>
        <w:t xml:space="preserve"> </w:t>
      </w:r>
      <w:r>
        <w:t>н</w:t>
      </w:r>
      <w:r>
        <w:rPr>
          <w:lang w:val="en-US"/>
        </w:rPr>
        <w:t>ачиная с Docs5 называется</w:t>
      </w:r>
      <w:r w:rsidRPr="00E53447">
        <w:rPr>
          <w:lang w:val="en-US"/>
        </w:rPr>
        <w:t xml:space="preserve"> </w:t>
      </w:r>
      <w:r w:rsidRPr="000B628C">
        <w:rPr>
          <w:lang w:val="en-US"/>
        </w:rPr>
        <w:t>WSSDocs.DMS.Utils.ValidateLinkedFields</w:t>
      </w:r>
      <w:r w:rsidRPr="00E53447">
        <w:rPr>
          <w:lang w:val="en-US"/>
        </w:rPr>
        <w:t>.</w:t>
      </w:r>
    </w:p>
    <w:p w14:paraId="592B783B" w14:textId="0AFAC1E7" w:rsidR="00F92611" w:rsidRDefault="00FC1F47" w:rsidP="00D206CF">
      <w:pPr>
        <w:pStyle w:val="Heading2"/>
        <w:rPr>
          <w:lang w:val="en-US"/>
        </w:rPr>
      </w:pPr>
      <w:bookmarkStart w:id="277" w:name="_Toc186300349"/>
      <w:r w:rsidRPr="00FC1F47">
        <w:rPr>
          <w:lang w:val="en-US"/>
        </w:rPr>
        <w:t>WssClient</w:t>
      </w:r>
      <w:bookmarkEnd w:id="277"/>
    </w:p>
    <w:p w14:paraId="50ED621B" w14:textId="276DA754" w:rsidR="00FC1F47" w:rsidRPr="00D206CF" w:rsidRDefault="0080446F">
      <w:r>
        <w:t xml:space="preserve">В </w:t>
      </w:r>
      <w:r>
        <w:rPr>
          <w:lang w:val="en-US"/>
        </w:rPr>
        <w:t>Docs</w:t>
      </w:r>
      <w:r w:rsidRPr="00D206CF">
        <w:t xml:space="preserve">5 </w:t>
      </w:r>
      <w:r>
        <w:t xml:space="preserve">используется новый, кроссплатформенный </w:t>
      </w:r>
      <w:r>
        <w:rPr>
          <w:lang w:val="en-US"/>
        </w:rPr>
        <w:t>WssClient</w:t>
      </w:r>
      <w:r w:rsidRPr="00D206CF">
        <w:t>.</w:t>
      </w:r>
    </w:p>
    <w:p w14:paraId="590587BB" w14:textId="59952740" w:rsidR="0006087B" w:rsidRPr="00FD563B" w:rsidRDefault="0006087B" w:rsidP="00D206CF">
      <w:pPr>
        <w:pStyle w:val="Heading1"/>
      </w:pPr>
      <w:bookmarkStart w:id="278" w:name="_Toc186300350"/>
      <w:r>
        <w:lastRenderedPageBreak/>
        <w:t xml:space="preserve">Обязательные настройки нового дизайна </w:t>
      </w:r>
      <w:r>
        <w:rPr>
          <w:lang w:val="en-US"/>
        </w:rPr>
        <w:t>Docs</w:t>
      </w:r>
      <w:r w:rsidRPr="00AF5368">
        <w:t>5</w:t>
      </w:r>
      <w:bookmarkEnd w:id="278"/>
    </w:p>
    <w:p w14:paraId="79C7ED04" w14:textId="72052884" w:rsidR="0006087B" w:rsidRDefault="0006087B">
      <w:r>
        <w:rPr>
          <w:lang w:val="en-US"/>
        </w:rPr>
        <w:t>Docs</w:t>
      </w:r>
      <w:r w:rsidRPr="00D206CF">
        <w:t xml:space="preserve">5 </w:t>
      </w:r>
      <w:r>
        <w:t>может быть установлен как в старом, так и в новом дизайне.</w:t>
      </w:r>
    </w:p>
    <w:p w14:paraId="4AF0478A" w14:textId="4A11460F" w:rsidR="0006087B" w:rsidRDefault="0006087B">
      <w:r>
        <w:t>Если дизайн выбран новый, необходимо выполнить некоторые обязательные настройки.</w:t>
      </w:r>
    </w:p>
    <w:p w14:paraId="21539A29" w14:textId="77777777" w:rsidR="003E35A2" w:rsidRDefault="003E35A2" w:rsidP="003E35A2">
      <w:pPr>
        <w:pStyle w:val="Heading2"/>
      </w:pPr>
      <w:bookmarkStart w:id="279" w:name="_Toc186300351"/>
      <w:r>
        <w:t>Включение нового дизайна Docs5</w:t>
      </w:r>
      <w:bookmarkEnd w:id="279"/>
    </w:p>
    <w:p w14:paraId="1F4DCE92" w14:textId="77777777" w:rsidR="003E35A2" w:rsidRDefault="003E35A2" w:rsidP="003E35A2">
      <w:r>
        <w:t xml:space="preserve">Для включения нового дизайна добавить секцию в </w:t>
      </w:r>
      <w:r>
        <w:rPr>
          <w:lang w:val="en-US"/>
        </w:rPr>
        <w:t>json</w:t>
      </w:r>
      <w:r w:rsidRPr="00175485">
        <w:t>-</w:t>
      </w:r>
      <w:r>
        <w:t xml:space="preserve">конфиг </w:t>
      </w:r>
      <w:r>
        <w:rPr>
          <w:lang w:val="en-US"/>
        </w:rPr>
        <w:t>V</w:t>
      </w:r>
      <w:r>
        <w:t>ault для приложения:</w:t>
      </w:r>
    </w:p>
    <w:p w14:paraId="06FA68F2" w14:textId="77777777" w:rsidR="003E35A2" w:rsidRPr="001B7222" w:rsidRDefault="003E35A2" w:rsidP="003E35A2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1B7222">
        <w:rPr>
          <w:rFonts w:ascii="Consolas" w:eastAsia="Times New Roman" w:hAnsi="Consolas"/>
          <w:color w:val="A31515"/>
          <w:sz w:val="20"/>
          <w:szCs w:val="20"/>
        </w:rPr>
        <w:t>"DesignConfig"</w:t>
      </w:r>
      <w:r w:rsidRPr="001B7222">
        <w:rPr>
          <w:rFonts w:ascii="Consolas" w:eastAsia="Times New Roman" w:hAnsi="Consolas"/>
          <w:color w:val="3B3B3B"/>
          <w:sz w:val="20"/>
          <w:szCs w:val="20"/>
        </w:rPr>
        <w:t>:{</w:t>
      </w:r>
    </w:p>
    <w:p w14:paraId="4F98BE57" w14:textId="77777777" w:rsidR="003E35A2" w:rsidRPr="001B7222" w:rsidRDefault="003E35A2" w:rsidP="003E35A2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1B7222">
        <w:rPr>
          <w:rFonts w:ascii="Consolas" w:eastAsia="Times New Roman" w:hAnsi="Consolas"/>
          <w:color w:val="3B3B3B"/>
          <w:sz w:val="20"/>
          <w:szCs w:val="20"/>
        </w:rPr>
        <w:t>   </w:t>
      </w:r>
      <w:r w:rsidRPr="001B7222">
        <w:rPr>
          <w:rFonts w:ascii="Consolas" w:eastAsia="Times New Roman" w:hAnsi="Consolas"/>
          <w:color w:val="0451A5"/>
          <w:sz w:val="20"/>
          <w:szCs w:val="20"/>
        </w:rPr>
        <w:t>"DesignVersion"</w:t>
      </w:r>
      <w:r w:rsidRPr="001B7222">
        <w:rPr>
          <w:rFonts w:ascii="Consolas" w:eastAsia="Times New Roman" w:hAnsi="Consolas"/>
          <w:color w:val="3B3B3B"/>
          <w:sz w:val="20"/>
          <w:szCs w:val="20"/>
        </w:rPr>
        <w:t xml:space="preserve">: </w:t>
      </w:r>
      <w:r w:rsidRPr="001B7222">
        <w:rPr>
          <w:rFonts w:ascii="Consolas" w:eastAsia="Times New Roman" w:hAnsi="Consolas"/>
          <w:color w:val="A31515"/>
          <w:sz w:val="20"/>
          <w:szCs w:val="20"/>
        </w:rPr>
        <w:t>"v5"</w:t>
      </w:r>
    </w:p>
    <w:p w14:paraId="31CAF2D0" w14:textId="77777777" w:rsidR="003E35A2" w:rsidRPr="001B7222" w:rsidRDefault="003E35A2" w:rsidP="003E35A2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1B7222">
        <w:rPr>
          <w:rFonts w:ascii="Consolas" w:eastAsia="Times New Roman" w:hAnsi="Consolas"/>
          <w:color w:val="3B3B3B"/>
          <w:sz w:val="20"/>
          <w:szCs w:val="20"/>
        </w:rPr>
        <w:t>}</w:t>
      </w:r>
    </w:p>
    <w:p w14:paraId="5332CF5F" w14:textId="7AEEB5B6" w:rsidR="003E35A2" w:rsidRDefault="003E35A2">
      <w:r>
        <w:t xml:space="preserve">После перезагрузить контейнер </w:t>
      </w:r>
      <w:r>
        <w:rPr>
          <w:lang w:val="en-US"/>
        </w:rPr>
        <w:t>Docs</w:t>
      </w:r>
      <w:r w:rsidRPr="001B7222">
        <w:t>.</w:t>
      </w:r>
    </w:p>
    <w:p w14:paraId="13B99095" w14:textId="69D98D94" w:rsidR="0006087B" w:rsidRDefault="005B5C25" w:rsidP="00D206CF">
      <w:pPr>
        <w:pStyle w:val="Heading2"/>
      </w:pPr>
      <w:bookmarkStart w:id="280" w:name="_Toc186300352"/>
      <w:r w:rsidRPr="005B5C25">
        <w:t>Контекстное меню файлов</w:t>
      </w:r>
      <w:bookmarkEnd w:id="280"/>
    </w:p>
    <w:p w14:paraId="5816A528" w14:textId="4B599E6B" w:rsidR="00AB79CF" w:rsidRDefault="00AB79CF" w:rsidP="00AB79CF">
      <w:r>
        <w:t>При правом клике на файл открывается контекстное меню с пунктами переименовать, открыть, удалить и т.п. Все действия относительно файла перенесены в контекстное меню.</w:t>
      </w:r>
    </w:p>
    <w:p w14:paraId="77CAC2B3" w14:textId="77777777" w:rsidR="00AB79CF" w:rsidRPr="009A60D3" w:rsidRDefault="00AB79CF" w:rsidP="00AB79CF">
      <w:pPr>
        <w:rPr>
          <w:lang w:val="en-US"/>
        </w:rPr>
      </w:pPr>
      <w:r>
        <w:t>Настройка</w:t>
      </w:r>
      <w:r w:rsidRPr="009A60D3">
        <w:rPr>
          <w:lang w:val="en-US"/>
        </w:rPr>
        <w:t xml:space="preserve"> </w:t>
      </w:r>
      <w:r>
        <w:t>в</w:t>
      </w:r>
      <w:r w:rsidRPr="009A60D3">
        <w:rPr>
          <w:lang w:val="en-US"/>
        </w:rPr>
        <w:t xml:space="preserve"> </w:t>
      </w:r>
      <w:r>
        <w:t>константе</w:t>
      </w:r>
      <w:r w:rsidRPr="009A60D3">
        <w:rPr>
          <w:lang w:val="en-US"/>
        </w:rPr>
        <w:t xml:space="preserve"> </w:t>
      </w:r>
      <w:r w:rsidRPr="00AB79CF">
        <w:rPr>
          <w:b/>
          <w:lang w:val="en-US"/>
        </w:rPr>
        <w:t>ClientDocumentOpenerSettings</w:t>
      </w:r>
      <w:r w:rsidRPr="00AE1DF8">
        <w:rPr>
          <w:lang w:val="en-US"/>
        </w:rPr>
        <w:t>:</w:t>
      </w:r>
    </w:p>
    <w:p w14:paraId="389C3EB2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proofErr w:type="gramStart"/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&lt;?xml</w:t>
      </w:r>
      <w:proofErr w:type="gramEnd"/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 xml:space="preserve"> version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"1.0"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 xml:space="preserve"> encoding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"utf-8"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?&gt;</w:t>
      </w:r>
    </w:p>
    <w:p w14:paraId="5D1DFB45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&lt;ClientDocumentOpenerSettings&gt;</w:t>
      </w:r>
    </w:p>
    <w:p w14:paraId="623D6047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&lt;OpenerType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Value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"MSOfficeOpener"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OpenPDFInNewTab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"false"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GroupUsersOutsideDomain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67A3784E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936E2F">
        <w:rPr>
          <w:rFonts w:ascii="Consolas" w:eastAsia="Times New Roman" w:hAnsi="Consolas"/>
          <w:color w:val="008000"/>
          <w:sz w:val="20"/>
          <w:szCs w:val="20"/>
        </w:rPr>
        <w:t>&lt;!-- ContextMenuSetting/@Enable - включить контекстное меню --&gt;</w:t>
      </w:r>
    </w:p>
    <w:p w14:paraId="054B337D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936E2F">
        <w:rPr>
          <w:rFonts w:ascii="Consolas" w:eastAsia="Times New Roman" w:hAnsi="Consolas"/>
          <w:color w:val="800000"/>
          <w:sz w:val="20"/>
          <w:szCs w:val="20"/>
        </w:rPr>
        <w:t>&lt;ContextMenuSetting</w:t>
      </w:r>
      <w:r w:rsidRPr="00936E2F">
        <w:rPr>
          <w:rFonts w:ascii="Consolas" w:eastAsia="Times New Roman" w:hAnsi="Consolas"/>
          <w:color w:val="3B3B3B"/>
          <w:sz w:val="20"/>
          <w:szCs w:val="20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</w:rPr>
        <w:t>"true"</w:t>
      </w:r>
      <w:r w:rsidRPr="00936E2F">
        <w:rPr>
          <w:rFonts w:ascii="Consolas" w:eastAsia="Times New Roman" w:hAnsi="Consolas"/>
          <w:color w:val="800000"/>
          <w:sz w:val="20"/>
          <w:szCs w:val="20"/>
        </w:rPr>
        <w:t>&gt;</w:t>
      </w:r>
    </w:p>
    <w:p w14:paraId="3102EC25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936E2F">
        <w:rPr>
          <w:rFonts w:ascii="Consolas" w:eastAsia="Times New Roman" w:hAnsi="Consolas"/>
          <w:color w:val="008000"/>
          <w:sz w:val="20"/>
          <w:szCs w:val="20"/>
        </w:rPr>
        <w:t>&lt;!-- Provider/@Enable - добавить пункт открыть через.. --&gt;</w:t>
      </w:r>
    </w:p>
    <w:p w14:paraId="582A27F3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</w:rPr>
      </w:pPr>
      <w:r w:rsidRPr="00936E2F">
        <w:rPr>
          <w:rFonts w:ascii="Consolas" w:eastAsia="Times New Roman" w:hAnsi="Consolas"/>
          <w:color w:val="008000"/>
          <w:sz w:val="20"/>
          <w:szCs w:val="20"/>
        </w:rPr>
        <w:t>&lt;!-- Provider/@DisplayName - отображаемое значение программы для открытия --&gt;</w:t>
      </w:r>
    </w:p>
    <w:p w14:paraId="644B6D51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"LibreOfficeOpener"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"false"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"LibreOffice"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3CADA6AD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"MSOfficeOpener"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"true"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"Microsoft Office"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6CE0040D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"OfficeOnlineOpener"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"false"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"OfficeOnline"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69085251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"P7OfficeOpener"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"false"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936E2F">
        <w:rPr>
          <w:rFonts w:ascii="Consolas" w:eastAsia="Times New Roman" w:hAnsi="Consolas"/>
          <w:color w:val="0000FF"/>
          <w:sz w:val="20"/>
          <w:szCs w:val="20"/>
        </w:rPr>
        <w:t>Р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7-</w:t>
      </w:r>
      <w:r w:rsidRPr="00936E2F">
        <w:rPr>
          <w:rFonts w:ascii="Consolas" w:eastAsia="Times New Roman" w:hAnsi="Consolas"/>
          <w:color w:val="0000FF"/>
          <w:sz w:val="20"/>
          <w:szCs w:val="20"/>
        </w:rPr>
        <w:t>Офис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7F4AE755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"DocumentServerOpener"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"true"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"OnlyOffice"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77999605" w14:textId="77777777" w:rsidR="00AB79CF" w:rsidRPr="00936E2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&lt;Provider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"LibreOfficeOnlineOpener"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Enable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"true"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>=</w:t>
      </w:r>
      <w:r w:rsidRPr="00936E2F">
        <w:rPr>
          <w:rFonts w:ascii="Consolas" w:eastAsia="Times New Roman" w:hAnsi="Consolas"/>
          <w:color w:val="0000FF"/>
          <w:sz w:val="20"/>
          <w:szCs w:val="20"/>
          <w:lang w:val="en-US"/>
        </w:rPr>
        <w:t>"LibreOffice Online"</w:t>
      </w:r>
      <w:r w:rsidRPr="00936E2F">
        <w:rPr>
          <w:rFonts w:ascii="Consolas" w:eastAsia="Times New Roman" w:hAnsi="Consolas"/>
          <w:color w:val="3B3B3B"/>
          <w:sz w:val="20"/>
          <w:szCs w:val="20"/>
          <w:lang w:val="en-US"/>
        </w:rPr>
        <w:t xml:space="preserve"> 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/&gt;</w:t>
      </w:r>
    </w:p>
    <w:p w14:paraId="5A1D3E9E" w14:textId="77777777" w:rsidR="00AB79CF" w:rsidRPr="00AE1DF8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AE1DF8">
        <w:rPr>
          <w:rFonts w:ascii="Consolas" w:eastAsia="Times New Roman" w:hAnsi="Consolas"/>
          <w:color w:val="800000"/>
          <w:sz w:val="20"/>
          <w:szCs w:val="20"/>
          <w:lang w:val="en-US"/>
        </w:rPr>
        <w:t>&lt;/ContextMenuSetting&gt;</w:t>
      </w:r>
    </w:p>
    <w:p w14:paraId="7E851ECB" w14:textId="263D66F5" w:rsidR="00AB79C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  <w:r w:rsidRPr="00AE1DF8">
        <w:rPr>
          <w:rFonts w:ascii="Consolas" w:eastAsia="Times New Roman" w:hAnsi="Consolas"/>
          <w:color w:val="800000"/>
          <w:sz w:val="20"/>
          <w:szCs w:val="20"/>
          <w:lang w:val="en-US"/>
        </w:rPr>
        <w:t>&lt;/ClientDocumentOpenerSettings&gt;</w:t>
      </w:r>
    </w:p>
    <w:p w14:paraId="1CA39A0D" w14:textId="77777777" w:rsidR="00AB79CF" w:rsidRPr="00AB79C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0"/>
          <w:lang w:val="en-US"/>
        </w:rPr>
      </w:pPr>
    </w:p>
    <w:p w14:paraId="53FB4536" w14:textId="77777777" w:rsidR="00AB79CF" w:rsidRPr="00AE1DF8" w:rsidRDefault="00AB79CF" w:rsidP="00AB79CF">
      <w:pPr>
        <w:rPr>
          <w:lang w:val="en-US"/>
        </w:rPr>
      </w:pPr>
      <w:r>
        <w:t>Где</w:t>
      </w:r>
      <w:r w:rsidRPr="00AE1DF8">
        <w:rPr>
          <w:lang w:val="en-US"/>
        </w:rPr>
        <w:t>,</w:t>
      </w:r>
    </w:p>
    <w:p w14:paraId="699AFF02" w14:textId="77777777" w:rsidR="00AB79CF" w:rsidRPr="00AE1DF8" w:rsidRDefault="00AB79CF" w:rsidP="00AB79CF">
      <w:pPr>
        <w:shd w:val="clear" w:color="auto" w:fill="FFFFFF"/>
        <w:spacing w:line="285" w:lineRule="atLeast"/>
        <w:rPr>
          <w:lang w:val="en-US"/>
        </w:rPr>
      </w:pPr>
      <w:r w:rsidRPr="00AE1DF8">
        <w:rPr>
          <w:rFonts w:ascii="Consolas" w:eastAsia="Times New Roman" w:hAnsi="Consolas"/>
          <w:color w:val="800000"/>
          <w:sz w:val="20"/>
          <w:szCs w:val="20"/>
          <w:lang w:val="en-US"/>
        </w:rPr>
        <w:t xml:space="preserve">&lt;ContextMenuSetting&gt; </w:t>
      </w:r>
      <w:r w:rsidRPr="00AE1DF8">
        <w:rPr>
          <w:lang w:val="en-US"/>
        </w:rPr>
        <w:t xml:space="preserve">- </w:t>
      </w:r>
      <w:r w:rsidRPr="002353B5">
        <w:t>тег</w:t>
      </w:r>
      <w:r w:rsidRPr="00AE1DF8">
        <w:rPr>
          <w:lang w:val="en-US"/>
        </w:rPr>
        <w:t xml:space="preserve"> </w:t>
      </w:r>
      <w:r w:rsidRPr="002353B5">
        <w:t>включающий</w:t>
      </w:r>
      <w:r w:rsidRPr="00AE1DF8">
        <w:rPr>
          <w:lang w:val="en-US"/>
        </w:rPr>
        <w:t xml:space="preserve"> </w:t>
      </w:r>
      <w:r w:rsidRPr="002353B5">
        <w:t>нас</w:t>
      </w:r>
      <w:r>
        <w:t>тройки</w:t>
      </w:r>
      <w:r w:rsidRPr="00AE1DF8">
        <w:rPr>
          <w:lang w:val="en-US"/>
        </w:rPr>
        <w:t xml:space="preserve"> </w:t>
      </w:r>
      <w:r>
        <w:t>контекстного</w:t>
      </w:r>
      <w:r w:rsidRPr="00AE1DF8">
        <w:rPr>
          <w:lang w:val="en-US"/>
        </w:rPr>
        <w:t xml:space="preserve"> </w:t>
      </w:r>
      <w:r>
        <w:t>меню</w:t>
      </w:r>
      <w:r w:rsidRPr="00AE1DF8">
        <w:rPr>
          <w:lang w:val="en-US"/>
        </w:rPr>
        <w:t xml:space="preserve"> </w:t>
      </w:r>
      <w:r>
        <w:t>файлов</w:t>
      </w:r>
      <w:r w:rsidRPr="00AE1DF8">
        <w:rPr>
          <w:lang w:val="en-US"/>
        </w:rPr>
        <w:t>:</w:t>
      </w:r>
    </w:p>
    <w:p w14:paraId="7A35DA1F" w14:textId="77777777" w:rsidR="00AB79CF" w:rsidRDefault="00AB79CF" w:rsidP="00AB79CF">
      <w:pPr>
        <w:shd w:val="clear" w:color="auto" w:fill="FFFFFF"/>
        <w:spacing w:line="285" w:lineRule="atLeast"/>
      </w:pPr>
      <w:r w:rsidRPr="00AE1DF8">
        <w:rPr>
          <w:lang w:val="en-US"/>
        </w:rPr>
        <w:tab/>
      </w:r>
      <w:r w:rsidRPr="00936E2F">
        <w:rPr>
          <w:rFonts w:ascii="Consolas" w:eastAsia="Times New Roman" w:hAnsi="Consolas"/>
          <w:color w:val="E50000"/>
          <w:sz w:val="20"/>
          <w:szCs w:val="20"/>
        </w:rPr>
        <w:t>Enable</w:t>
      </w:r>
      <w:r>
        <w:rPr>
          <w:rFonts w:ascii="Consolas" w:eastAsia="Times New Roman" w:hAnsi="Consolas"/>
          <w:color w:val="3B3B3B"/>
          <w:sz w:val="20"/>
          <w:szCs w:val="20"/>
        </w:rPr>
        <w:t xml:space="preserve"> </w:t>
      </w:r>
      <w:r w:rsidRPr="002353B5">
        <w:t>– атрибут, определяющий будет ли включено контекстное меню в масштабах СЭД;</w:t>
      </w:r>
    </w:p>
    <w:p w14:paraId="7EFDD4C3" w14:textId="77777777" w:rsidR="00AB79CF" w:rsidRPr="00305207" w:rsidRDefault="00AB79CF" w:rsidP="00AB79CF">
      <w:pPr>
        <w:shd w:val="clear" w:color="auto" w:fill="FFFFFF"/>
        <w:spacing w:line="285" w:lineRule="atLeast"/>
      </w:pPr>
      <w:r w:rsidRPr="00936E2F">
        <w:rPr>
          <w:rFonts w:ascii="Consolas" w:eastAsia="Times New Roman" w:hAnsi="Consolas"/>
          <w:color w:val="800000"/>
          <w:sz w:val="20"/>
          <w:szCs w:val="20"/>
        </w:rPr>
        <w:lastRenderedPageBreak/>
        <w:t>&lt;</w:t>
      </w:r>
      <w:r w:rsidRPr="00936E2F">
        <w:rPr>
          <w:rFonts w:ascii="Consolas" w:eastAsia="Times New Roman" w:hAnsi="Consolas"/>
          <w:color w:val="800000"/>
          <w:sz w:val="20"/>
          <w:szCs w:val="20"/>
          <w:lang w:val="en-US"/>
        </w:rPr>
        <w:t>Provider</w:t>
      </w:r>
      <w:r w:rsidRPr="00936E2F">
        <w:rPr>
          <w:rFonts w:ascii="Consolas" w:eastAsia="Times New Roman" w:hAnsi="Consolas"/>
          <w:color w:val="800000"/>
          <w:sz w:val="20"/>
          <w:szCs w:val="20"/>
        </w:rPr>
        <w:t>&gt;</w:t>
      </w:r>
      <w:r>
        <w:rPr>
          <w:rFonts w:ascii="Consolas" w:eastAsia="Times New Roman" w:hAnsi="Consolas"/>
          <w:color w:val="800000"/>
          <w:sz w:val="20"/>
          <w:szCs w:val="20"/>
        </w:rPr>
        <w:t xml:space="preserve"> </w:t>
      </w:r>
      <w:r w:rsidRPr="00305207">
        <w:t>- тег описывающий вариант приложения в котором можно открыть файл через контекстное меню:</w:t>
      </w:r>
    </w:p>
    <w:p w14:paraId="6AD846A1" w14:textId="77777777" w:rsidR="00AB79CF" w:rsidRDefault="00AB79CF" w:rsidP="00AB79CF">
      <w:pPr>
        <w:ind w:left="708"/>
      </w:pPr>
      <w:r w:rsidRPr="00AF36B7">
        <w:rPr>
          <w:rFonts w:ascii="Consolas" w:eastAsia="Times New Roman" w:hAnsi="Consolas"/>
          <w:color w:val="E50000"/>
          <w:sz w:val="20"/>
          <w:szCs w:val="20"/>
        </w:rPr>
        <w:t>Name</w:t>
      </w:r>
      <w:r>
        <w:t xml:space="preserve"> – атрибут в котором определяется приложение для открытия файла. Может принимать значения:</w:t>
      </w:r>
    </w:p>
    <w:p w14:paraId="061A9031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LibreOfficeOpener</w:t>
      </w:r>
    </w:p>
    <w:p w14:paraId="441A6B76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MSOfficeOpener</w:t>
      </w:r>
    </w:p>
    <w:p w14:paraId="44996888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OfficeOnlineOpener</w:t>
      </w:r>
    </w:p>
    <w:p w14:paraId="4C4BFB01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P7OfficeOpener</w:t>
      </w:r>
    </w:p>
    <w:p w14:paraId="19E927C9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DocumentServerOpener</w:t>
      </w:r>
    </w:p>
    <w:p w14:paraId="20A81C5E" w14:textId="77777777" w:rsidR="00AB79CF" w:rsidRPr="00ED087E" w:rsidRDefault="00AB79CF" w:rsidP="00AB79CF">
      <w:pPr>
        <w:pStyle w:val="ListParagraph"/>
        <w:numPr>
          <w:ilvl w:val="0"/>
          <w:numId w:val="40"/>
        </w:numPr>
        <w:spacing w:after="0" w:line="240" w:lineRule="auto"/>
        <w:contextualSpacing w:val="0"/>
        <w:jc w:val="left"/>
      </w:pPr>
      <w:r w:rsidRPr="00ED087E">
        <w:t>LibreOfficeOnlineOpener</w:t>
      </w:r>
    </w:p>
    <w:p w14:paraId="6C550D86" w14:textId="77777777" w:rsidR="00AB79CF" w:rsidRPr="00AF36B7" w:rsidRDefault="00AB79CF" w:rsidP="00AB79CF">
      <w:pPr>
        <w:ind w:left="360" w:firstLine="348"/>
        <w:rPr>
          <w:color w:val="3B3B3B"/>
        </w:rPr>
      </w:pPr>
      <w:r w:rsidRPr="00936E2F">
        <w:rPr>
          <w:rFonts w:ascii="Consolas" w:eastAsia="Times New Roman" w:hAnsi="Consolas"/>
          <w:color w:val="E50000"/>
          <w:sz w:val="20"/>
          <w:szCs w:val="20"/>
        </w:rPr>
        <w:t>Enable</w:t>
      </w:r>
      <w:r>
        <w:rPr>
          <w:rFonts w:ascii="Consolas" w:eastAsia="Times New Roman" w:hAnsi="Consolas"/>
          <w:color w:val="3B3B3B"/>
          <w:sz w:val="20"/>
          <w:szCs w:val="20"/>
        </w:rPr>
        <w:t xml:space="preserve"> </w:t>
      </w:r>
      <w:r w:rsidRPr="002353B5">
        <w:t xml:space="preserve">– атрибут, определяющий будет ли </w:t>
      </w:r>
      <w:r>
        <w:t>доступен для выбора данный вариант в контекстном меню;</w:t>
      </w:r>
    </w:p>
    <w:p w14:paraId="69FE7AB1" w14:textId="6BDD5CC8" w:rsidR="00AB79CF" w:rsidRPr="00AB79CF" w:rsidRDefault="00AB79CF" w:rsidP="00AB79CF">
      <w:pPr>
        <w:ind w:left="360" w:firstLine="348"/>
        <w:rPr>
          <w:color w:val="3B3B3B"/>
        </w:rPr>
      </w:pPr>
      <w:r w:rsidRPr="00936E2F">
        <w:rPr>
          <w:rFonts w:ascii="Consolas" w:eastAsia="Times New Roman" w:hAnsi="Consolas"/>
          <w:color w:val="E50000"/>
          <w:sz w:val="20"/>
          <w:szCs w:val="20"/>
          <w:lang w:val="en-US"/>
        </w:rPr>
        <w:t>DisplayName</w:t>
      </w:r>
      <w:r w:rsidRPr="002353B5">
        <w:t xml:space="preserve"> – атрибут, определяющий </w:t>
      </w:r>
      <w:r>
        <w:t>отображаемое название провайдера в контекстном меню для пользователя.</w:t>
      </w:r>
    </w:p>
    <w:p w14:paraId="62B5D847" w14:textId="77777777" w:rsidR="00AB79CF" w:rsidRDefault="00AB79CF" w:rsidP="00AB79CF">
      <w:r w:rsidRPr="00F842A4">
        <w:t xml:space="preserve">Контекстное меню </w:t>
      </w:r>
      <w:r>
        <w:t>открывается кликом правой клавишей на зону файла:</w:t>
      </w:r>
    </w:p>
    <w:p w14:paraId="7536FEEC" w14:textId="77777777" w:rsidR="00AB79CF" w:rsidRPr="00F842A4" w:rsidRDefault="00AB79CF" w:rsidP="00AB79CF">
      <w:r>
        <w:rPr>
          <w:noProof/>
          <w:lang w:val="en-US"/>
        </w:rPr>
        <w:drawing>
          <wp:inline distT="0" distB="0" distL="0" distR="0" wp14:anchorId="59DE897C" wp14:editId="494D4DA9">
            <wp:extent cx="5940425" cy="3319780"/>
            <wp:effectExtent l="19050" t="19050" r="22225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008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EF478B" w14:textId="77777777" w:rsidR="00AB79CF" w:rsidRDefault="00AB79CF"/>
    <w:p w14:paraId="6C054F5A" w14:textId="00A2AB1D" w:rsidR="00C07C45" w:rsidRDefault="00C07C45" w:rsidP="00D206CF">
      <w:pPr>
        <w:pStyle w:val="Heading2"/>
      </w:pPr>
      <w:bookmarkStart w:id="281" w:name="_Toc186300353"/>
      <w:r>
        <w:t>Онлайн-редактор «</w:t>
      </w:r>
      <w:r w:rsidRPr="00C07C45">
        <w:t>LibreOffice</w:t>
      </w:r>
      <w:r>
        <w:t xml:space="preserve"> </w:t>
      </w:r>
      <w:r>
        <w:rPr>
          <w:lang w:val="en-US"/>
        </w:rPr>
        <w:t>Online</w:t>
      </w:r>
      <w:r>
        <w:t>»</w:t>
      </w:r>
      <w:bookmarkEnd w:id="281"/>
    </w:p>
    <w:p w14:paraId="2EDE71FF" w14:textId="66030D33" w:rsidR="00C07C45" w:rsidRPr="00D206CF" w:rsidRDefault="00C07C45" w:rsidP="00C07C45">
      <w:pPr>
        <w:rPr>
          <w:lang w:val="en-US"/>
        </w:rPr>
      </w:pPr>
      <w:r>
        <w:t>В</w:t>
      </w:r>
      <w:r w:rsidRPr="00D206CF">
        <w:rPr>
          <w:lang w:val="en-US"/>
        </w:rPr>
        <w:t xml:space="preserve"> </w:t>
      </w:r>
      <w:r>
        <w:t>константе</w:t>
      </w:r>
      <w:r>
        <w:rPr>
          <w:lang w:val="en-US"/>
        </w:rPr>
        <w:t xml:space="preserve"> ClientDocumentOpenerSettings</w:t>
      </w:r>
      <w:r w:rsidRPr="00D206CF">
        <w:rPr>
          <w:lang w:val="en-US"/>
        </w:rPr>
        <w:t>:  OpenerType Value="LibreOfficeOnlineOpen</w:t>
      </w:r>
      <w:r>
        <w:rPr>
          <w:lang w:val="en-US"/>
        </w:rPr>
        <w:t>er".</w:t>
      </w:r>
    </w:p>
    <w:p w14:paraId="26C80580" w14:textId="212C9322" w:rsidR="00C07C45" w:rsidRPr="00FD563B" w:rsidRDefault="00C07C45" w:rsidP="00C07C45">
      <w:pPr>
        <w:rPr>
          <w:lang w:val="en-US"/>
        </w:rPr>
      </w:pPr>
      <w:r>
        <w:t>Параметры</w:t>
      </w:r>
      <w:r w:rsidRPr="00D206CF">
        <w:rPr>
          <w:lang w:val="en-US"/>
        </w:rPr>
        <w:t xml:space="preserve"> </w:t>
      </w:r>
      <w:r>
        <w:t>сервера</w:t>
      </w:r>
      <w:r w:rsidRPr="00D206CF"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vault</w:t>
      </w:r>
      <w:r w:rsidRPr="00FD563B">
        <w:rPr>
          <w:lang w:val="en-US"/>
        </w:rPr>
        <w:t>:</w:t>
      </w:r>
    </w:p>
    <w:p w14:paraId="6287CC60" w14:textId="77777777" w:rsidR="00C07C45" w:rsidRPr="00D206CF" w:rsidRDefault="00C07C45" w:rsidP="00C07C45">
      <w:pPr>
        <w:rPr>
          <w:lang w:val="en-US"/>
        </w:rPr>
      </w:pPr>
      <w:r w:rsidRPr="00D206CF">
        <w:rPr>
          <w:lang w:val="en-US"/>
        </w:rPr>
        <w:t>{</w:t>
      </w:r>
    </w:p>
    <w:p w14:paraId="0EB866A7" w14:textId="77777777" w:rsidR="00C07C45" w:rsidRPr="00D206CF" w:rsidRDefault="00C07C45" w:rsidP="00C07C45">
      <w:pPr>
        <w:rPr>
          <w:lang w:val="en-US"/>
        </w:rPr>
      </w:pPr>
      <w:r w:rsidRPr="00D206CF">
        <w:rPr>
          <w:lang w:val="en-US"/>
        </w:rPr>
        <w:t xml:space="preserve">    "LibreOfficeOnline": {</w:t>
      </w:r>
    </w:p>
    <w:p w14:paraId="5346DE19" w14:textId="77777777" w:rsidR="00C07C45" w:rsidRDefault="00C07C45" w:rsidP="00C07C45">
      <w:r w:rsidRPr="00D206CF">
        <w:rPr>
          <w:lang w:val="en-US"/>
        </w:rPr>
        <w:t xml:space="preserve">        </w:t>
      </w:r>
      <w:r>
        <w:t>"Secret": "{key}",</w:t>
      </w:r>
    </w:p>
    <w:p w14:paraId="60C33F38" w14:textId="77777777" w:rsidR="00C07C45" w:rsidRDefault="00C07C45" w:rsidP="00C07C45">
      <w:r>
        <w:t xml:space="preserve">        "DocumentService": "{url}"</w:t>
      </w:r>
    </w:p>
    <w:p w14:paraId="3D5D34E4" w14:textId="77777777" w:rsidR="00C07C45" w:rsidRDefault="00C07C45" w:rsidP="00C07C45">
      <w:r>
        <w:lastRenderedPageBreak/>
        <w:t xml:space="preserve">    }</w:t>
      </w:r>
    </w:p>
    <w:p w14:paraId="2828813F" w14:textId="29119570" w:rsidR="00C07C45" w:rsidRDefault="00C07C45">
      <w:r>
        <w:t>}</w:t>
      </w:r>
    </w:p>
    <w:p w14:paraId="229EC46E" w14:textId="507C132A" w:rsidR="00C07C45" w:rsidRDefault="00C07C45">
      <w:r>
        <w:t xml:space="preserve">Вместе с этим должен быть развёрнут сервер с работающим решением </w:t>
      </w:r>
      <w:r>
        <w:rPr>
          <w:lang w:val="en-US"/>
        </w:rPr>
        <w:t>CollaboraOnline</w:t>
      </w:r>
      <w:r>
        <w:t xml:space="preserve"> (задача системных инженеров).</w:t>
      </w:r>
    </w:p>
    <w:p w14:paraId="5036C010" w14:textId="0A958FE1" w:rsidR="001C6B09" w:rsidRDefault="00622F6B">
      <w:r w:rsidRPr="00622F6B">
        <w:rPr>
          <w:b/>
        </w:rPr>
        <w:t>Внимание!</w:t>
      </w:r>
      <w:r>
        <w:t xml:space="preserve"> Если для СЭД по какой-то причине нет возможности развернуть сервер </w:t>
      </w:r>
      <w:r>
        <w:rPr>
          <w:lang w:val="en-US"/>
        </w:rPr>
        <w:t>CollaboraOnline</w:t>
      </w:r>
      <w:r>
        <w:t xml:space="preserve"> и обеспечить тем самым работу онлайн-редактора, то в константе </w:t>
      </w:r>
      <w:r w:rsidRPr="00D206CF">
        <w:rPr>
          <w:b/>
          <w:lang w:val="en-US"/>
        </w:rPr>
        <w:t>ClientDocumentOpenerSettings</w:t>
      </w:r>
      <w:r>
        <w:rPr>
          <w:b/>
        </w:rPr>
        <w:t xml:space="preserve"> </w:t>
      </w:r>
      <w:r w:rsidRPr="00622F6B">
        <w:t>не</w:t>
      </w:r>
      <w:r>
        <w:t xml:space="preserve">обходимо отключить возможность использования </w:t>
      </w:r>
      <w:r>
        <w:rPr>
          <w:lang w:val="en-US"/>
        </w:rPr>
        <w:t>LibreOffice</w:t>
      </w:r>
      <w:r w:rsidRPr="00622F6B">
        <w:t xml:space="preserve"> </w:t>
      </w:r>
      <w:r>
        <w:rPr>
          <w:lang w:val="en-US"/>
        </w:rPr>
        <w:t>Online</w:t>
      </w:r>
      <w:r>
        <w:t>:</w:t>
      </w:r>
    </w:p>
    <w:p w14:paraId="3D0AD9AC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proofErr w:type="gramStart"/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&lt;?xml</w:t>
      </w:r>
      <w:proofErr w:type="gramEnd"/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 xml:space="preserve"> version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"1.0"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 xml:space="preserve"> encoding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"utf-8"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?&gt;</w:t>
      </w:r>
    </w:p>
    <w:p w14:paraId="644D7A31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&lt;ClientDocumentOpenerSettings&gt;</w:t>
      </w:r>
    </w:p>
    <w:p w14:paraId="0B559A6C" w14:textId="7A3CB4BB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&lt;OpenerType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highlight w:val="yellow"/>
          <w:lang w:val="en-US" w:eastAsia="ru-RU"/>
        </w:rPr>
        <w:t>Value</w:t>
      </w:r>
      <w:r w:rsidRPr="00622F6B">
        <w:rPr>
          <w:rFonts w:ascii="Consolas" w:eastAsia="Times New Roman" w:hAnsi="Consolas"/>
          <w:color w:val="3B3B3B"/>
          <w:sz w:val="21"/>
          <w:szCs w:val="21"/>
          <w:highlight w:val="yellow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highlight w:val="yellow"/>
          <w:lang w:val="en-US" w:eastAsia="ru-RU"/>
        </w:rPr>
        <w:t>"SelectOpenApp"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OpenPDFInNewTab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"false"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GroupUsersOutsideDomain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6E11D4EF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008000"/>
          <w:sz w:val="21"/>
          <w:szCs w:val="21"/>
          <w:lang w:eastAsia="ru-RU"/>
        </w:rPr>
        <w:t>&lt;!-- ContextMenuSetting/@Enable - включить контекстное меню --&gt;</w:t>
      </w:r>
    </w:p>
    <w:p w14:paraId="3D22BB67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eastAsia="ru-RU"/>
        </w:rPr>
        <w:t>&lt;ContextMenuSetting</w:t>
      </w:r>
      <w:r w:rsidRPr="00622F6B">
        <w:rPr>
          <w:rFonts w:ascii="Consolas" w:eastAsia="Times New Roman" w:hAnsi="Consolas"/>
          <w:color w:val="3B3B3B"/>
          <w:sz w:val="21"/>
          <w:szCs w:val="21"/>
          <w:lang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eastAsia="ru-RU"/>
        </w:rPr>
        <w:t>"true"</w:t>
      </w:r>
      <w:r w:rsidRPr="00622F6B">
        <w:rPr>
          <w:rFonts w:ascii="Consolas" w:eastAsia="Times New Roman" w:hAnsi="Consolas"/>
          <w:color w:val="800000"/>
          <w:sz w:val="21"/>
          <w:szCs w:val="21"/>
          <w:lang w:eastAsia="ru-RU"/>
        </w:rPr>
        <w:t>&gt;</w:t>
      </w:r>
    </w:p>
    <w:p w14:paraId="787C2B84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008000"/>
          <w:sz w:val="21"/>
          <w:szCs w:val="21"/>
          <w:lang w:eastAsia="ru-RU"/>
        </w:rPr>
        <w:t>&lt;!-- Provider/@Enable - добавить пункт открыть через.. --&gt;</w:t>
      </w:r>
    </w:p>
    <w:p w14:paraId="4E9E63A2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008000"/>
          <w:sz w:val="21"/>
          <w:szCs w:val="21"/>
          <w:lang w:eastAsia="ru-RU"/>
        </w:rPr>
        <w:t>&lt;!-- Provider/@DisplayName - отображаемое значение программы для открытия --&gt;</w:t>
      </w:r>
    </w:p>
    <w:p w14:paraId="2D612148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"LibreOfficeOpener"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"false"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"LibreOffice"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0246A26C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"MSOfficeOpener"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"true"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"Microsoft Office"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6AD1C5D9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"OfficeOnlineOpener"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"false"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"OfficeOnline"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0CA01404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"P7OfficeOpener"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"false"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</w:t>
      </w:r>
      <w:r w:rsidRPr="00622F6B">
        <w:rPr>
          <w:rFonts w:ascii="Consolas" w:eastAsia="Times New Roman" w:hAnsi="Consolas"/>
          <w:color w:val="0000FF"/>
          <w:sz w:val="21"/>
          <w:szCs w:val="21"/>
          <w:lang w:eastAsia="ru-RU"/>
        </w:rPr>
        <w:t>Р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7-</w:t>
      </w:r>
      <w:r w:rsidRPr="00622F6B">
        <w:rPr>
          <w:rFonts w:ascii="Consolas" w:eastAsia="Times New Roman" w:hAnsi="Consolas"/>
          <w:color w:val="0000FF"/>
          <w:sz w:val="21"/>
          <w:szCs w:val="21"/>
          <w:lang w:eastAsia="ru-RU"/>
        </w:rPr>
        <w:t>Офис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742CA382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"DocumentServerOpener"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"true"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"OnlyOffice"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6F89AC0F" w14:textId="4816AF1B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val="en-US"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&lt;Provider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"LibreOfficeOnlineOpener"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highlight w:val="yellow"/>
          <w:lang w:val="en-US" w:eastAsia="ru-RU"/>
        </w:rPr>
        <w:t>Enable</w:t>
      </w:r>
      <w:r w:rsidRPr="00622F6B">
        <w:rPr>
          <w:rFonts w:ascii="Consolas" w:eastAsia="Times New Roman" w:hAnsi="Consolas"/>
          <w:color w:val="3B3B3B"/>
          <w:sz w:val="21"/>
          <w:szCs w:val="21"/>
          <w:highlight w:val="yellow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highlight w:val="yellow"/>
          <w:lang w:val="en-US" w:eastAsia="ru-RU"/>
        </w:rPr>
        <w:t>"false"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E50000"/>
          <w:sz w:val="21"/>
          <w:szCs w:val="21"/>
          <w:lang w:val="en-US" w:eastAsia="ru-RU"/>
        </w:rPr>
        <w:t>DisplayName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>=</w:t>
      </w:r>
      <w:r w:rsidRPr="00622F6B">
        <w:rPr>
          <w:rFonts w:ascii="Consolas" w:eastAsia="Times New Roman" w:hAnsi="Consolas"/>
          <w:color w:val="0000FF"/>
          <w:sz w:val="21"/>
          <w:szCs w:val="21"/>
          <w:lang w:val="en-US" w:eastAsia="ru-RU"/>
        </w:rPr>
        <w:t>"LibreOffice Online"</w:t>
      </w:r>
      <w:r w:rsidRPr="00622F6B">
        <w:rPr>
          <w:rFonts w:ascii="Consolas" w:eastAsia="Times New Roman" w:hAnsi="Consolas"/>
          <w:color w:val="3B3B3B"/>
          <w:sz w:val="21"/>
          <w:szCs w:val="21"/>
          <w:lang w:val="en-US" w:eastAsia="ru-RU"/>
        </w:rPr>
        <w:t xml:space="preserve"> </w:t>
      </w:r>
      <w:r w:rsidRPr="00622F6B">
        <w:rPr>
          <w:rFonts w:ascii="Consolas" w:eastAsia="Times New Roman" w:hAnsi="Consolas"/>
          <w:color w:val="800000"/>
          <w:sz w:val="21"/>
          <w:szCs w:val="21"/>
          <w:lang w:val="en-US" w:eastAsia="ru-RU"/>
        </w:rPr>
        <w:t>/&gt;</w:t>
      </w:r>
    </w:p>
    <w:p w14:paraId="0F9AA2C7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eastAsia="ru-RU"/>
        </w:rPr>
        <w:t>&lt;/ContextMenuSetting&gt;</w:t>
      </w:r>
    </w:p>
    <w:p w14:paraId="3A63725A" w14:textId="77777777" w:rsidR="00622F6B" w:rsidRPr="00622F6B" w:rsidRDefault="00622F6B" w:rsidP="00622F6B">
      <w:pPr>
        <w:shd w:val="clear" w:color="auto" w:fill="FFFFFF"/>
        <w:spacing w:after="0" w:line="285" w:lineRule="atLeast"/>
        <w:jc w:val="left"/>
        <w:rPr>
          <w:rFonts w:ascii="Consolas" w:eastAsia="Times New Roman" w:hAnsi="Consolas"/>
          <w:color w:val="3B3B3B"/>
          <w:sz w:val="21"/>
          <w:szCs w:val="21"/>
          <w:lang w:eastAsia="ru-RU"/>
        </w:rPr>
      </w:pPr>
      <w:r w:rsidRPr="00622F6B">
        <w:rPr>
          <w:rFonts w:ascii="Consolas" w:eastAsia="Times New Roman" w:hAnsi="Consolas"/>
          <w:color w:val="800000"/>
          <w:sz w:val="21"/>
          <w:szCs w:val="21"/>
          <w:lang w:eastAsia="ru-RU"/>
        </w:rPr>
        <w:t>&lt;/ClientDocumentOpenerSettings&gt;</w:t>
      </w:r>
    </w:p>
    <w:p w14:paraId="2E9128A7" w14:textId="77777777" w:rsidR="00622F6B" w:rsidRDefault="00622F6B"/>
    <w:p w14:paraId="6AD888CA" w14:textId="71BBE42A" w:rsidR="005F25E5" w:rsidRDefault="005F25E5" w:rsidP="005F25E5">
      <w:pPr>
        <w:pStyle w:val="Heading2"/>
        <w:tabs>
          <w:tab w:val="left" w:pos="5670"/>
        </w:tabs>
      </w:pPr>
      <w:bookmarkStart w:id="282" w:name="_Toc186300354"/>
      <w:commentRangeStart w:id="283"/>
      <w:r>
        <w:t>Выбор редактора офисных файлов по умолчанию</w:t>
      </w:r>
      <w:bookmarkEnd w:id="282"/>
      <w:commentRangeEnd w:id="283"/>
      <w:r w:rsidR="00EE278F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83"/>
      </w:r>
    </w:p>
    <w:p w14:paraId="502D1173" w14:textId="0B1139EC" w:rsidR="005F25E5" w:rsidRDefault="005F25E5" w:rsidP="005F25E5">
      <w:r>
        <w:t xml:space="preserve">Создать на узле </w:t>
      </w:r>
      <w:r>
        <w:rPr>
          <w:lang w:val="en-US"/>
        </w:rPr>
        <w:t>dms</w:t>
      </w:r>
      <w:r w:rsidRPr="005F25E5">
        <w:t xml:space="preserve"> </w:t>
      </w:r>
      <w:r>
        <w:t xml:space="preserve">список </w:t>
      </w:r>
      <w:r w:rsidRPr="005F25E5">
        <w:t>WSSC_FilesEditors</w:t>
      </w:r>
      <w:r>
        <w:t>. Пример:</w:t>
      </w:r>
    </w:p>
    <w:p w14:paraId="2EE7D160" w14:textId="20B41DBF" w:rsidR="005F25E5" w:rsidRDefault="00B86393" w:rsidP="005F25E5">
      <w:r>
        <w:object w:dxaOrig="1596" w:dyaOrig="1033" w14:anchorId="280285AF">
          <v:shape id="_x0000_i1026" type="#_x0000_t75" style="width:78pt;height:51pt" o:ole="">
            <v:imagedata r:id="rId55" o:title=""/>
          </v:shape>
          <o:OLEObject Type="Embed" ProgID="Package" ShapeID="_x0000_i1026" DrawAspect="Icon" ObjectID="_1808126329" r:id="rId56"/>
        </w:object>
      </w:r>
    </w:p>
    <w:p w14:paraId="076EC32C" w14:textId="77777777" w:rsidR="005F25E5" w:rsidRDefault="005F25E5" w:rsidP="005F25E5">
      <w:r>
        <w:t>В списке пользователей создать поля:</w:t>
      </w:r>
    </w:p>
    <w:p w14:paraId="7BDE63F4" w14:textId="0740819C" w:rsidR="005F25E5" w:rsidRDefault="005F25E5" w:rsidP="00724E98">
      <w:pPr>
        <w:pStyle w:val="ListParagraph"/>
        <w:numPr>
          <w:ilvl w:val="3"/>
          <w:numId w:val="39"/>
        </w:numPr>
      </w:pPr>
      <w:r w:rsidRPr="005F25E5">
        <w:t>Редактор файлов</w:t>
      </w:r>
      <w:r>
        <w:t xml:space="preserve"> – единичная подстановка на список</w:t>
      </w:r>
      <w:r w:rsidRPr="005F25E5">
        <w:t xml:space="preserve"> WSSC_FilesEditors</w:t>
      </w:r>
      <w:r>
        <w:t>;</w:t>
      </w:r>
    </w:p>
    <w:p w14:paraId="50B8F62B" w14:textId="6A9FD4FD" w:rsidR="005F25E5" w:rsidRDefault="005F25E5" w:rsidP="00724E98">
      <w:pPr>
        <w:pStyle w:val="ListParagraph"/>
        <w:numPr>
          <w:ilvl w:val="3"/>
          <w:numId w:val="39"/>
        </w:numPr>
      </w:pPr>
      <w:r w:rsidRPr="005F25E5">
        <w:t>WSS Client не установлен</w:t>
      </w:r>
      <w:r>
        <w:t xml:space="preserve"> -  Да/Нет (флажок);</w:t>
      </w:r>
    </w:p>
    <w:p w14:paraId="10BAE221" w14:textId="148973B1" w:rsidR="005F25E5" w:rsidRDefault="005F25E5" w:rsidP="00724E98">
      <w:pPr>
        <w:pStyle w:val="ListParagraph"/>
        <w:numPr>
          <w:ilvl w:val="3"/>
          <w:numId w:val="39"/>
        </w:numPr>
      </w:pPr>
      <w:r w:rsidRPr="005F25E5">
        <w:t>Дата проверки WSS Client'а</w:t>
      </w:r>
      <w:r>
        <w:t xml:space="preserve"> - </w:t>
      </w:r>
      <w:r w:rsidRPr="005F25E5">
        <w:t>Дата и время</w:t>
      </w:r>
      <w:r>
        <w:t>.</w:t>
      </w:r>
    </w:p>
    <w:p w14:paraId="7828032C" w14:textId="315A1C42" w:rsidR="005F25E5" w:rsidRDefault="004C4977" w:rsidP="005F25E5">
      <w:r>
        <w:t>Меню выбора появится в быстрых настройках:</w:t>
      </w:r>
    </w:p>
    <w:p w14:paraId="68FAD402" w14:textId="17382D4A" w:rsidR="004C4977" w:rsidRDefault="004C4977" w:rsidP="005F25E5">
      <w:r>
        <w:rPr>
          <w:noProof/>
          <w:lang w:val="en-US"/>
        </w:rPr>
        <w:lastRenderedPageBreak/>
        <w:drawing>
          <wp:inline distT="0" distB="0" distL="0" distR="0" wp14:anchorId="25643A40" wp14:editId="5F796935">
            <wp:extent cx="2398143" cy="2316850"/>
            <wp:effectExtent l="19050" t="19050" r="2159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1881" cy="2320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2E38F0" w14:textId="11703DBD" w:rsidR="004C4977" w:rsidRDefault="004C4977" w:rsidP="005F25E5">
      <w:r>
        <w:t>По умолчанию работает онлайн-редактор «</w:t>
      </w:r>
      <w:r>
        <w:rPr>
          <w:lang w:val="en-US"/>
        </w:rPr>
        <w:t>LibreOffice</w:t>
      </w:r>
      <w:r w:rsidRPr="004C4977">
        <w:t xml:space="preserve"> </w:t>
      </w:r>
      <w:r>
        <w:rPr>
          <w:lang w:val="en-US"/>
        </w:rPr>
        <w:t>Online</w:t>
      </w:r>
      <w:r>
        <w:t>»</w:t>
      </w:r>
      <w:r w:rsidRPr="00700ABD">
        <w:t>.</w:t>
      </w:r>
    </w:p>
    <w:p w14:paraId="51C9CA68" w14:textId="3B448138" w:rsidR="00622F6B" w:rsidRPr="00700ABD" w:rsidRDefault="00622F6B" w:rsidP="005F25E5">
      <w:r w:rsidRPr="00622F6B">
        <w:rPr>
          <w:b/>
        </w:rPr>
        <w:t>Внимание!</w:t>
      </w:r>
      <w:r>
        <w:t xml:space="preserve"> Если для СЭД по какой-то причине нет возможности развернуть сервер </w:t>
      </w:r>
      <w:r>
        <w:rPr>
          <w:lang w:val="en-US"/>
        </w:rPr>
        <w:t>CollaboraOnline</w:t>
      </w:r>
      <w:r>
        <w:t xml:space="preserve"> и обеспечить тем самым работу онлайн-редактора, то в списке </w:t>
      </w:r>
      <w:r w:rsidRPr="005F25E5">
        <w:t>WSSC_FilesEditors</w:t>
      </w:r>
      <w:r>
        <w:t xml:space="preserve"> для элемента «</w:t>
      </w:r>
      <w:r w:rsidRPr="00622F6B">
        <w:t>LibreOffice Online</w:t>
      </w:r>
      <w:r>
        <w:t>» необходимо установить признак «Не интегрирован».</w:t>
      </w:r>
      <w:r w:rsidR="00AB79CF">
        <w:t xml:space="preserve"> Для других вариантов, которые у заказчика использоваться не будут, также поставить признак «Не интегрирован».</w:t>
      </w:r>
    </w:p>
    <w:p w14:paraId="42F81E61" w14:textId="29CC397E" w:rsidR="00C07C45" w:rsidRDefault="00ED1F8B" w:rsidP="00D206CF">
      <w:pPr>
        <w:pStyle w:val="Heading2"/>
      </w:pPr>
      <w:bookmarkStart w:id="284" w:name="_Toc186300355"/>
      <w:r>
        <w:t>Цветовые схемы СЭД</w:t>
      </w:r>
      <w:bookmarkEnd w:id="284"/>
    </w:p>
    <w:p w14:paraId="54F91E85" w14:textId="77777777" w:rsidR="00ED1F8B" w:rsidRDefault="00ED1F8B" w:rsidP="00ED1F8B">
      <w:r>
        <w:t xml:space="preserve">Пользователь может выбрать цветовую тему. Тема выбирается на странице картотеки. </w:t>
      </w:r>
    </w:p>
    <w:p w14:paraId="5C01DCD1" w14:textId="4698417D" w:rsidR="00ED1F8B" w:rsidRDefault="00ED1F8B" w:rsidP="00ED1F8B">
      <w:r>
        <w:t>Цветовая тема применяется на страницах картотеки и карточки.</w:t>
      </w:r>
    </w:p>
    <w:p w14:paraId="4E812F71" w14:textId="77777777" w:rsidR="00ED1F8B" w:rsidRDefault="00ED1F8B" w:rsidP="00ED1F8B">
      <w:r>
        <w:t>Настройка осуществляется в списке Themes на корневом узле (/).</w:t>
      </w:r>
    </w:p>
    <w:p w14:paraId="4D05E302" w14:textId="77777777" w:rsidR="00ED1F8B" w:rsidRDefault="00ED1F8B" w:rsidP="00ED1F8B">
      <w:r>
        <w:t>Поля:</w:t>
      </w:r>
    </w:p>
    <w:p w14:paraId="75E29F36" w14:textId="0789608D" w:rsidR="00ED1F8B" w:rsidRDefault="00ED1F8B" w:rsidP="00D206CF">
      <w:pPr>
        <w:pStyle w:val="ListParagraph"/>
        <w:numPr>
          <w:ilvl w:val="3"/>
          <w:numId w:val="41"/>
        </w:numPr>
        <w:ind w:right="-1"/>
      </w:pPr>
      <w:r>
        <w:t>Название, однострочный текст, уникальное название темы</w:t>
      </w:r>
    </w:p>
    <w:p w14:paraId="1202D281" w14:textId="3085C5C5" w:rsidR="00ED1F8B" w:rsidRDefault="00ED1F8B" w:rsidP="00D206CF">
      <w:pPr>
        <w:pStyle w:val="ListParagraph"/>
        <w:numPr>
          <w:ilvl w:val="3"/>
          <w:numId w:val="41"/>
        </w:numPr>
        <w:ind w:left="567" w:right="-1" w:hanging="283"/>
      </w:pPr>
      <w:r>
        <w:t>Отображаемое название, однострочный текст.</w:t>
      </w:r>
    </w:p>
    <w:p w14:paraId="11526A52" w14:textId="5DDCFA9F" w:rsidR="00ED1F8B" w:rsidRDefault="00ED1F8B" w:rsidP="00D206CF">
      <w:pPr>
        <w:pStyle w:val="ListParagraph"/>
        <w:numPr>
          <w:ilvl w:val="3"/>
          <w:numId w:val="41"/>
        </w:numPr>
        <w:ind w:left="567" w:right="-1" w:hanging="283"/>
      </w:pPr>
      <w:r>
        <w:t>Стили, многострочный текст, переопределение переменных в зависимости от выбранной темы.</w:t>
      </w:r>
    </w:p>
    <w:p w14:paraId="1AC658A3" w14:textId="6FA57322" w:rsidR="00ED1F8B" w:rsidRDefault="00ED1F8B" w:rsidP="00D206CF">
      <w:pPr>
        <w:pStyle w:val="ListParagraph"/>
        <w:numPr>
          <w:ilvl w:val="3"/>
          <w:numId w:val="41"/>
        </w:numPr>
        <w:ind w:right="-1"/>
      </w:pPr>
      <w:r>
        <w:t>Порядок, целое число, порядок отображения тем в переключателе.</w:t>
      </w:r>
    </w:p>
    <w:p w14:paraId="19A18660" w14:textId="4C58C18F" w:rsidR="005905DC" w:rsidRDefault="005905DC">
      <w:r>
        <w:t>Шаблон списка со стилями по умолчанию:</w:t>
      </w:r>
    </w:p>
    <w:p w14:paraId="1D935A6B" w14:textId="49F42C6E" w:rsidR="005905DC" w:rsidRDefault="00B86393">
      <w:r>
        <w:object w:dxaOrig="1596" w:dyaOrig="1033" w14:anchorId="02EC4777">
          <v:shape id="_x0000_i1027" type="#_x0000_t75" style="width:80.5pt;height:51pt" o:ole="">
            <v:imagedata r:id="rId58" o:title=""/>
          </v:shape>
          <o:OLEObject Type="Embed" ProgID="Package" ShapeID="_x0000_i1027" DrawAspect="Icon" ObjectID="_1808126330" r:id="rId59"/>
        </w:object>
      </w:r>
    </w:p>
    <w:p w14:paraId="3308ADEC" w14:textId="47886483" w:rsidR="00BA05C9" w:rsidRDefault="00BA05C9" w:rsidP="00D206CF">
      <w:pPr>
        <w:pStyle w:val="Heading2"/>
      </w:pPr>
      <w:bookmarkStart w:id="285" w:name="_Toc186300356"/>
      <w:r w:rsidRPr="00BA05C9">
        <w:t>Автоматическое открытие превью в картотеке и карточке</w:t>
      </w:r>
      <w:bookmarkEnd w:id="285"/>
    </w:p>
    <w:p w14:paraId="070CE6EB" w14:textId="77777777" w:rsidR="00B2479F" w:rsidRDefault="00B2479F" w:rsidP="00D206CF">
      <w:pPr>
        <w:jc w:val="left"/>
      </w:pPr>
      <w:r>
        <w:t>После загрузки таблица карточек в картотеке происходит автоматическое открытие превью первой карточки.</w:t>
      </w:r>
    </w:p>
    <w:p w14:paraId="15037494" w14:textId="77777777" w:rsidR="00B2479F" w:rsidRDefault="00B2479F" w:rsidP="00D206CF">
      <w:pPr>
        <w:jc w:val="left"/>
      </w:pPr>
      <w:r>
        <w:t>После загрузки карточки автоматическое открытие превью первого файла.</w:t>
      </w:r>
    </w:p>
    <w:p w14:paraId="5684DC51" w14:textId="46F0A8F7" w:rsidR="00BA05C9" w:rsidRDefault="00B2479F" w:rsidP="00D206CF">
      <w:pPr>
        <w:jc w:val="left"/>
      </w:pPr>
      <w:r>
        <w:lastRenderedPageBreak/>
        <w:t>Включается/выключается в константах "Card.AutoOpenPreview"</w:t>
      </w:r>
      <w:r w:rsidR="00021777">
        <w:t xml:space="preserve"> (картотека)</w:t>
      </w:r>
      <w:r>
        <w:t xml:space="preserve"> и "ListForm.AutoOpenPreview"</w:t>
      </w:r>
      <w:r w:rsidR="00021777">
        <w:t xml:space="preserve"> (карточка)</w:t>
      </w:r>
      <w:r>
        <w:t xml:space="preserve"> соответственно.</w:t>
      </w:r>
      <w:r w:rsidR="002C468C" w:rsidRPr="00D206CF">
        <w:t xml:space="preserve"> </w:t>
      </w:r>
      <w:r w:rsidR="002C468C">
        <w:t xml:space="preserve">Константы могут принимать значение </w:t>
      </w:r>
      <w:r w:rsidR="002C468C">
        <w:rPr>
          <w:lang w:val="en-US"/>
        </w:rPr>
        <w:t>true</w:t>
      </w:r>
      <w:r w:rsidR="002C468C" w:rsidRPr="00021777">
        <w:t xml:space="preserve"> </w:t>
      </w:r>
      <w:r w:rsidR="002C468C">
        <w:t xml:space="preserve">или </w:t>
      </w:r>
      <w:r w:rsidR="002C468C">
        <w:rPr>
          <w:lang w:val="en-US"/>
        </w:rPr>
        <w:t>false</w:t>
      </w:r>
      <w:r w:rsidR="002C468C" w:rsidRPr="00021777">
        <w:t>.</w:t>
      </w:r>
    </w:p>
    <w:p w14:paraId="5F9C73D5" w14:textId="01FE35BB" w:rsidR="00CC6C58" w:rsidRDefault="00CC6C58" w:rsidP="00CC6C58">
      <w:pPr>
        <w:pStyle w:val="Heading2"/>
      </w:pPr>
      <w:bookmarkStart w:id="286" w:name="_Toc186300357"/>
      <w:r>
        <w:t>Аватар сотрудника</w:t>
      </w:r>
      <w:bookmarkEnd w:id="286"/>
    </w:p>
    <w:p w14:paraId="0ED6A2FC" w14:textId="1014ADCA" w:rsidR="00CC6C58" w:rsidRPr="00021777" w:rsidRDefault="00CC6C58" w:rsidP="00CC6C58">
      <w:pPr>
        <w:jc w:val="left"/>
      </w:pPr>
      <w:r>
        <w:t>Создать поле типа файлы «Фото сотрудника» в списке Users.</w:t>
      </w:r>
    </w:p>
    <w:p w14:paraId="34D566E4" w14:textId="02CDEAFF" w:rsidR="00BA05C9" w:rsidRDefault="00AF584D" w:rsidP="00D206CF">
      <w:pPr>
        <w:pStyle w:val="Heading2"/>
      </w:pPr>
      <w:bookmarkStart w:id="287" w:name="_Toc186300358"/>
      <w:r w:rsidRPr="00AF584D">
        <w:t>Отображение поля решений в режиме "Переписка"</w:t>
      </w:r>
      <w:bookmarkEnd w:id="287"/>
    </w:p>
    <w:p w14:paraId="50511549" w14:textId="77777777" w:rsidR="00AF584D" w:rsidRDefault="00AF584D" w:rsidP="00AF584D">
      <w:r>
        <w:t>Перенести поле "Решения" в зону 3.</w:t>
      </w:r>
    </w:p>
    <w:p w14:paraId="51AA84D5" w14:textId="77777777" w:rsidR="00AF584D" w:rsidRDefault="00AF584D" w:rsidP="00AF584D">
      <w:r>
        <w:t>Отключить отображение заголовка поля "Решения".</w:t>
      </w:r>
    </w:p>
    <w:p w14:paraId="30BCF122" w14:textId="6430D52C" w:rsidR="00AF584D" w:rsidRDefault="00AF584D">
      <w:r>
        <w:t>С помощью настройки "Ширина заголовков полей 3 зоны" настраивается размер подписи к вспомогательным полям выбора в поле решение (Выбор сотрудников и т.п.)</w:t>
      </w:r>
    </w:p>
    <w:p w14:paraId="1EFFD310" w14:textId="77777777" w:rsidR="003E35A2" w:rsidRDefault="003E35A2" w:rsidP="003E35A2">
      <w:r>
        <w:t>Пример поля решений в режиме «Переписка»:</w:t>
      </w:r>
    </w:p>
    <w:p w14:paraId="5750CC93" w14:textId="77777777" w:rsidR="003E35A2" w:rsidRPr="00C609FF" w:rsidRDefault="003E35A2" w:rsidP="003E35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C51358" wp14:editId="1083FF0C">
            <wp:extent cx="5934075" cy="351472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94124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14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AF5FC6" w14:textId="77777777" w:rsidR="003E35A2" w:rsidRDefault="003E35A2"/>
    <w:p w14:paraId="406ED96B" w14:textId="434387F6" w:rsidR="00603489" w:rsidRDefault="00603489" w:rsidP="00D206CF">
      <w:pPr>
        <w:pStyle w:val="Heading2"/>
      </w:pPr>
      <w:bookmarkStart w:id="288" w:name="_Toc186300359"/>
      <w:r w:rsidRPr="00603489">
        <w:t>Меню в картотеке</w:t>
      </w:r>
      <w:bookmarkEnd w:id="288"/>
    </w:p>
    <w:p w14:paraId="1DCF7C92" w14:textId="64C2AE47" w:rsidR="00603489" w:rsidRDefault="00603489" w:rsidP="00603489">
      <w:r>
        <w:t>Обновленный дизайн меню в картотеке.</w:t>
      </w:r>
    </w:p>
    <w:p w14:paraId="3BEAAF80" w14:textId="77777777" w:rsidR="00603489" w:rsidRDefault="00603489" w:rsidP="00603489">
      <w:r>
        <w:t>Настройка:</w:t>
      </w:r>
    </w:p>
    <w:p w14:paraId="355B9FC3" w14:textId="09E1643F" w:rsidR="00603489" w:rsidRDefault="00603489" w:rsidP="00D206CF">
      <w:pPr>
        <w:pStyle w:val="ListParagraph"/>
        <w:numPr>
          <w:ilvl w:val="0"/>
          <w:numId w:val="37"/>
        </w:numPr>
      </w:pPr>
      <w:r>
        <w:t>В константе DB_Menu_EffectType установить значение "V5".</w:t>
      </w:r>
    </w:p>
    <w:p w14:paraId="170CC2A6" w14:textId="37B704B5" w:rsidR="00603489" w:rsidRDefault="00603489" w:rsidP="00D206CF">
      <w:pPr>
        <w:pStyle w:val="ListParagraph"/>
        <w:numPr>
          <w:ilvl w:val="0"/>
          <w:numId w:val="37"/>
        </w:numPr>
      </w:pPr>
      <w:r>
        <w:t>Добавить список MenuItemsRows на корневом узле с полями:</w:t>
      </w:r>
    </w:p>
    <w:p w14:paraId="5F9426BB" w14:textId="1578158F" w:rsidR="00603489" w:rsidRDefault="00603489" w:rsidP="00D206CF">
      <w:pPr>
        <w:pStyle w:val="ListParagraph"/>
        <w:numPr>
          <w:ilvl w:val="1"/>
          <w:numId w:val="36"/>
        </w:numPr>
      </w:pPr>
      <w:r>
        <w:t>"Элементы строки" (множественная подставнока на список MenuItems)</w:t>
      </w:r>
    </w:p>
    <w:p w14:paraId="519EB843" w14:textId="440D1E46" w:rsidR="00603489" w:rsidRDefault="00603489" w:rsidP="00D206CF">
      <w:pPr>
        <w:pStyle w:val="ListParagraph"/>
        <w:numPr>
          <w:ilvl w:val="1"/>
          <w:numId w:val="36"/>
        </w:numPr>
      </w:pPr>
      <w:r>
        <w:t>"Родительский элемент" (единичная подстановка на список MenuItems)</w:t>
      </w:r>
    </w:p>
    <w:p w14:paraId="510FC47F" w14:textId="50DAEA4A" w:rsidR="00603489" w:rsidRDefault="00603489" w:rsidP="00D206CF">
      <w:pPr>
        <w:pStyle w:val="ListParagraph"/>
        <w:numPr>
          <w:ilvl w:val="0"/>
          <w:numId w:val="37"/>
        </w:numPr>
      </w:pPr>
      <w:r>
        <w:t>В списке MenuItems добавить поля:</w:t>
      </w:r>
    </w:p>
    <w:p w14:paraId="64F21407" w14:textId="13E51B9F" w:rsidR="00603489" w:rsidRDefault="00603489" w:rsidP="00D206CF">
      <w:pPr>
        <w:pStyle w:val="ListParagraph"/>
        <w:numPr>
          <w:ilvl w:val="1"/>
          <w:numId w:val="37"/>
        </w:numPr>
      </w:pPr>
      <w:r>
        <w:lastRenderedPageBreak/>
        <w:t>"Строки меню" (табличные элементы из списка MenuItemsRows)</w:t>
      </w:r>
    </w:p>
    <w:p w14:paraId="35F72CDB" w14:textId="324B81C4" w:rsidR="00603489" w:rsidRDefault="00603489" w:rsidP="00D206CF">
      <w:pPr>
        <w:pStyle w:val="ListParagraph"/>
        <w:numPr>
          <w:ilvl w:val="1"/>
          <w:numId w:val="37"/>
        </w:numPr>
      </w:pPr>
      <w:r>
        <w:t>"Текст футера" (однострочный текст)</w:t>
      </w:r>
    </w:p>
    <w:p w14:paraId="66809F01" w14:textId="7503F6AA" w:rsidR="00603489" w:rsidRDefault="00603489" w:rsidP="00D206CF">
      <w:pPr>
        <w:pStyle w:val="ListParagraph"/>
        <w:numPr>
          <w:ilvl w:val="1"/>
          <w:numId w:val="37"/>
        </w:numPr>
      </w:pPr>
      <w:r>
        <w:t>"Название кнопки футера" (однострочный текст)</w:t>
      </w:r>
    </w:p>
    <w:p w14:paraId="70B9F634" w14:textId="460642A6" w:rsidR="00603489" w:rsidRDefault="00603489" w:rsidP="00D206CF">
      <w:pPr>
        <w:pStyle w:val="ListParagraph"/>
        <w:numPr>
          <w:ilvl w:val="1"/>
          <w:numId w:val="37"/>
        </w:numPr>
      </w:pPr>
      <w:r>
        <w:t>"Ссылка кнопки футера" (однострочный текст)</w:t>
      </w:r>
    </w:p>
    <w:p w14:paraId="10C3C6A1" w14:textId="563825B7" w:rsidR="00603489" w:rsidRDefault="00603489">
      <w:r>
        <w:t>Настройка элементов меню строк выполянется через поле "Строки меню".</w:t>
      </w:r>
    </w:p>
    <w:p w14:paraId="430BBAFE" w14:textId="337CD145" w:rsidR="00603489" w:rsidRPr="00D206CF" w:rsidRDefault="00311954">
      <w:pPr>
        <w:rPr>
          <w:lang w:val="en-US"/>
        </w:rPr>
      </w:pPr>
      <w:r>
        <w:t>Шаблон списка «MenuItemsRows»:</w:t>
      </w:r>
    </w:p>
    <w:p w14:paraId="3B3FF958" w14:textId="77777777" w:rsidR="00311954" w:rsidRDefault="00311954"/>
    <w:p w14:paraId="56750F85" w14:textId="19868192" w:rsidR="00311954" w:rsidRDefault="0070598B">
      <w:r>
        <w:object w:dxaOrig="1596" w:dyaOrig="1033" w14:anchorId="6517E83E">
          <v:shape id="_x0000_i1028" type="#_x0000_t75" style="width:78pt;height:52pt" o:ole="">
            <v:imagedata r:id="rId61" o:title=""/>
          </v:shape>
          <o:OLEObject Type="Embed" ProgID="Package" ShapeID="_x0000_i1028" DrawAspect="Icon" ObjectID="_1808126331" r:id="rId62"/>
        </w:object>
      </w:r>
    </w:p>
    <w:p w14:paraId="70296F85" w14:textId="571E4D14" w:rsidR="00311954" w:rsidRDefault="00311954">
      <w:r>
        <w:t>Настройка поля табличных элементов «Строки меню»:</w:t>
      </w:r>
    </w:p>
    <w:p w14:paraId="700E58AD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proofErr w:type="gramStart"/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&lt;?xml</w:t>
      </w:r>
      <w:proofErr w:type="gramEnd"/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 xml:space="preserve"> version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"1.0"</w:t>
      </w:r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 xml:space="preserve"> encoding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"utf-8"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?&gt;</w:t>
      </w:r>
    </w:p>
    <w:p w14:paraId="716CE57F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&lt;Settings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>RelationFieldName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Родительский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элемент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&gt;</w:t>
      </w:r>
    </w:p>
    <w:p w14:paraId="79AD34B1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  </w:t>
      </w: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&lt;Columns&gt;</w:t>
      </w:r>
    </w:p>
    <w:p w14:paraId="04CB5860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    </w:t>
      </w: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&lt;Column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>DisplayName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Элементы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строки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>Required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"true"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E50000"/>
          <w:sz w:val="20"/>
          <w:szCs w:val="21"/>
          <w:lang w:val="en-US"/>
        </w:rPr>
        <w:t>SourceFieldName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Элементы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 xml:space="preserve"> </w:t>
      </w:r>
      <w:r w:rsidRPr="00754E26">
        <w:rPr>
          <w:rFonts w:ascii="Consolas" w:eastAsia="Times New Roman" w:hAnsi="Consolas"/>
          <w:color w:val="0000FF"/>
          <w:sz w:val="20"/>
          <w:szCs w:val="21"/>
        </w:rPr>
        <w:t>строки</w:t>
      </w:r>
      <w:r w:rsidRPr="00754E26">
        <w:rPr>
          <w:rFonts w:ascii="Consolas" w:eastAsia="Times New Roman" w:hAnsi="Consolas"/>
          <w:color w:val="0000FF"/>
          <w:sz w:val="20"/>
          <w:szCs w:val="21"/>
          <w:lang w:val="en-US"/>
        </w:rPr>
        <w:t>"</w:t>
      </w:r>
      <w:r w:rsidRPr="00754E26">
        <w:rPr>
          <w:rFonts w:ascii="Consolas" w:eastAsia="Times New Roman" w:hAnsi="Consolas"/>
          <w:color w:val="800000"/>
          <w:sz w:val="20"/>
          <w:szCs w:val="21"/>
          <w:lang w:val="en-US"/>
        </w:rPr>
        <w:t>/&gt;</w:t>
      </w: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   </w:t>
      </w:r>
    </w:p>
    <w:p w14:paraId="080A07E9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</w:rPr>
      </w:pPr>
      <w:r w:rsidRPr="00754E26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  </w:t>
      </w:r>
      <w:r w:rsidRPr="00754E26">
        <w:rPr>
          <w:rFonts w:ascii="Consolas" w:eastAsia="Times New Roman" w:hAnsi="Consolas"/>
          <w:color w:val="800000"/>
          <w:sz w:val="20"/>
          <w:szCs w:val="21"/>
        </w:rPr>
        <w:t>&lt;/Columns&gt;</w:t>
      </w:r>
    </w:p>
    <w:p w14:paraId="03DE2F7E" w14:textId="1101BF06" w:rsidR="00AB79CF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800000"/>
          <w:sz w:val="20"/>
          <w:szCs w:val="21"/>
        </w:rPr>
      </w:pPr>
      <w:r w:rsidRPr="00754E26">
        <w:rPr>
          <w:rFonts w:ascii="Consolas" w:eastAsia="Times New Roman" w:hAnsi="Consolas"/>
          <w:color w:val="800000"/>
          <w:sz w:val="20"/>
          <w:szCs w:val="21"/>
        </w:rPr>
        <w:t>&lt;/Settings&gt;</w:t>
      </w:r>
    </w:p>
    <w:p w14:paraId="058D18EC" w14:textId="77777777" w:rsidR="00AB79CF" w:rsidRPr="00754E26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</w:rPr>
      </w:pPr>
    </w:p>
    <w:p w14:paraId="62C43DE7" w14:textId="79E64409" w:rsidR="00311954" w:rsidRDefault="00311954">
      <w:commentRangeStart w:id="289"/>
      <w:r w:rsidRPr="00AE4A46">
        <w:rPr>
          <w:highlight w:val="yellow"/>
        </w:rPr>
        <w:t>В поле «Строки меню» можно распределять пункты меню второго уровня по строкам так, как это нужно пользователям. Распределение по умолчанию для меню «Главная»:</w:t>
      </w:r>
      <w:commentRangeEnd w:id="289"/>
      <w:r w:rsidR="00AE4A46" w:rsidRPr="00AE4A46">
        <w:rPr>
          <w:rStyle w:val="CommentReference"/>
          <w:highlight w:val="yellow"/>
        </w:rPr>
        <w:commentReference w:id="289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11954" w14:paraId="03ED77E7" w14:textId="77777777" w:rsidTr="00311954">
        <w:tc>
          <w:tcPr>
            <w:tcW w:w="3115" w:type="dxa"/>
          </w:tcPr>
          <w:p w14:paraId="022A82DA" w14:textId="25715344" w:rsidR="00311954" w:rsidRDefault="00311954" w:rsidP="00311954">
            <w:r>
              <w:t>Личный кабинет</w:t>
            </w:r>
          </w:p>
        </w:tc>
        <w:tc>
          <w:tcPr>
            <w:tcW w:w="3115" w:type="dxa"/>
          </w:tcPr>
          <w:p w14:paraId="33EAA5B6" w14:textId="3C48D959" w:rsidR="00311954" w:rsidRDefault="00311954" w:rsidP="00311954">
            <w:r>
              <w:t>Мои шаблоны</w:t>
            </w:r>
          </w:p>
        </w:tc>
        <w:tc>
          <w:tcPr>
            <w:tcW w:w="3115" w:type="dxa"/>
          </w:tcPr>
          <w:p w14:paraId="4BE3F9A8" w14:textId="0F8ECCE8" w:rsidR="00311954" w:rsidRDefault="00311954" w:rsidP="00311954">
            <w:r>
              <w:t>Администрирование</w:t>
            </w:r>
          </w:p>
        </w:tc>
      </w:tr>
      <w:tr w:rsidR="00311954" w14:paraId="56209233" w14:textId="77777777" w:rsidTr="00311954">
        <w:tc>
          <w:tcPr>
            <w:tcW w:w="3115" w:type="dxa"/>
          </w:tcPr>
          <w:p w14:paraId="481D928A" w14:textId="22EA0DD5" w:rsidR="00311954" w:rsidRDefault="00311954" w:rsidP="00311954">
            <w:r>
              <w:t>Делопроизводство</w:t>
            </w:r>
          </w:p>
        </w:tc>
        <w:tc>
          <w:tcPr>
            <w:tcW w:w="3115" w:type="dxa"/>
          </w:tcPr>
          <w:p w14:paraId="318B85C2" w14:textId="5A5326F1" w:rsidR="00311954" w:rsidRDefault="00311954" w:rsidP="00311954">
            <w:r w:rsidRPr="00311954">
              <w:t>Мои заместители и исполнители</w:t>
            </w:r>
          </w:p>
        </w:tc>
        <w:tc>
          <w:tcPr>
            <w:tcW w:w="3115" w:type="dxa"/>
          </w:tcPr>
          <w:p w14:paraId="50974435" w14:textId="185D77DE" w:rsidR="00311954" w:rsidRDefault="00311954" w:rsidP="00311954">
            <w:r>
              <w:t>Поручения</w:t>
            </w:r>
          </w:p>
        </w:tc>
      </w:tr>
      <w:tr w:rsidR="00311954" w14:paraId="4D354063" w14:textId="77777777" w:rsidTr="00311954">
        <w:tc>
          <w:tcPr>
            <w:tcW w:w="3115" w:type="dxa"/>
          </w:tcPr>
          <w:p w14:paraId="3A958C6A" w14:textId="47606511" w:rsidR="00311954" w:rsidRDefault="00311954" w:rsidP="00311954">
            <w:r>
              <w:t>Документы на контроле</w:t>
            </w:r>
          </w:p>
        </w:tc>
        <w:tc>
          <w:tcPr>
            <w:tcW w:w="3115" w:type="dxa"/>
          </w:tcPr>
          <w:p w14:paraId="163888D7" w14:textId="66CD555A" w:rsidR="00311954" w:rsidRDefault="00311954" w:rsidP="00311954">
            <w:r>
              <w:t>Сертификаты пользователей</w:t>
            </w:r>
          </w:p>
        </w:tc>
        <w:tc>
          <w:tcPr>
            <w:tcW w:w="3115" w:type="dxa"/>
          </w:tcPr>
          <w:p w14:paraId="11E65AC7" w14:textId="77777777" w:rsidR="00311954" w:rsidRDefault="00311954" w:rsidP="00311954"/>
        </w:tc>
      </w:tr>
    </w:tbl>
    <w:p w14:paraId="11CCF739" w14:textId="77777777" w:rsidR="00311954" w:rsidRDefault="00311954"/>
    <w:p w14:paraId="5B2B731D" w14:textId="77777777" w:rsidR="00311954" w:rsidRDefault="00311954">
      <w:r>
        <w:t xml:space="preserve">Через поля «Текст футера», «Название кнопки футера» и «Ссылка кнопки футера» можно настроить какую-нибудь кнопку. </w:t>
      </w:r>
    </w:p>
    <w:p w14:paraId="2394A139" w14:textId="6C6AE04A" w:rsidR="00311954" w:rsidRDefault="00311954">
      <w:r>
        <w:t>По умолчанию на создание поручений в меню «Главная»:</w:t>
      </w:r>
    </w:p>
    <w:p w14:paraId="3051DEBD" w14:textId="515D4641" w:rsidR="00311954" w:rsidRDefault="00311954">
      <w:r>
        <w:t xml:space="preserve">Текст футера: </w:t>
      </w:r>
      <w:r w:rsidRPr="00311954">
        <w:t>Быстрое создание ваших документов и поручений</w:t>
      </w:r>
    </w:p>
    <w:p w14:paraId="604E991D" w14:textId="3B5FEB3D" w:rsidR="00311954" w:rsidRPr="00D206CF" w:rsidRDefault="00311954">
      <w:pPr>
        <w:rPr>
          <w:lang w:val="en-US"/>
        </w:rPr>
      </w:pPr>
      <w:r>
        <w:t>Название</w:t>
      </w:r>
      <w:r w:rsidRPr="00D206CF">
        <w:rPr>
          <w:lang w:val="en-US"/>
        </w:rPr>
        <w:t xml:space="preserve"> </w:t>
      </w:r>
      <w:r>
        <w:t>кнопки</w:t>
      </w:r>
      <w:r w:rsidRPr="00D206CF">
        <w:rPr>
          <w:lang w:val="en-US"/>
        </w:rPr>
        <w:t xml:space="preserve"> </w:t>
      </w:r>
      <w:r>
        <w:t>футера</w:t>
      </w:r>
      <w:r w:rsidRPr="00D206CF">
        <w:rPr>
          <w:lang w:val="en-US"/>
        </w:rPr>
        <w:t xml:space="preserve">: </w:t>
      </w:r>
      <w:r w:rsidRPr="00311954">
        <w:t>Создать</w:t>
      </w:r>
    </w:p>
    <w:p w14:paraId="68D7D278" w14:textId="21A4F8A7" w:rsidR="00311954" w:rsidRDefault="00311954">
      <w:pPr>
        <w:rPr>
          <w:lang w:val="en-US"/>
        </w:rPr>
      </w:pPr>
      <w:r>
        <w:t>Ссылка</w:t>
      </w:r>
      <w:r w:rsidRPr="00D206CF">
        <w:rPr>
          <w:lang w:val="en-US"/>
        </w:rPr>
        <w:t xml:space="preserve"> </w:t>
      </w:r>
      <w:r>
        <w:t>кнопки</w:t>
      </w:r>
      <w:r w:rsidRPr="00D206CF">
        <w:rPr>
          <w:lang w:val="en-US"/>
        </w:rPr>
        <w:t xml:space="preserve"> </w:t>
      </w:r>
      <w:r>
        <w:t>футера</w:t>
      </w:r>
      <w:r w:rsidRPr="00D206CF">
        <w:rPr>
          <w:lang w:val="en-US"/>
        </w:rPr>
        <w:t>: /dms/instructions/ListForm/Instructions/Edit?settingName=commission</w:t>
      </w:r>
    </w:p>
    <w:p w14:paraId="50E3E600" w14:textId="3B66521A" w:rsidR="00311954" w:rsidRDefault="00311954">
      <w:r>
        <w:t>Результат:</w:t>
      </w:r>
    </w:p>
    <w:p w14:paraId="5F689319" w14:textId="5D7E6E57" w:rsidR="00311954" w:rsidRPr="00311954" w:rsidRDefault="00311954">
      <w:r>
        <w:rPr>
          <w:noProof/>
          <w:lang w:val="en-US"/>
        </w:rPr>
        <w:lastRenderedPageBreak/>
        <w:drawing>
          <wp:inline distT="0" distB="0" distL="0" distR="0" wp14:anchorId="565BDB9E" wp14:editId="7B40AD75">
            <wp:extent cx="5940425" cy="2837815"/>
            <wp:effectExtent l="19050" t="19050" r="222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62733D" w14:textId="3BEFDBE6" w:rsidR="00AF584D" w:rsidRDefault="00AF584D" w:rsidP="00D206CF">
      <w:pPr>
        <w:pStyle w:val="Heading2"/>
      </w:pPr>
      <w:bookmarkStart w:id="290" w:name="_Toc186300360"/>
      <w:r>
        <w:t>Действия по документу</w:t>
      </w:r>
      <w:r w:rsidR="00695DAA">
        <w:t xml:space="preserve"> в картотеке</w:t>
      </w:r>
      <w:bookmarkEnd w:id="290"/>
    </w:p>
    <w:p w14:paraId="5C1EBDB0" w14:textId="58C432ED" w:rsidR="00AF584D" w:rsidRDefault="00022615">
      <w:r>
        <w:t>Для включения возможности выводить в картотеку действия по документу необходимо:</w:t>
      </w:r>
    </w:p>
    <w:p w14:paraId="79E29C64" w14:textId="2104CA41" w:rsidR="00022615" w:rsidRDefault="00022615" w:rsidP="00022615">
      <w:pPr>
        <w:pStyle w:val="ListParagraph"/>
        <w:numPr>
          <w:ilvl w:val="0"/>
          <w:numId w:val="38"/>
        </w:numPr>
      </w:pPr>
      <w:r>
        <w:t xml:space="preserve">Создать на узле </w:t>
      </w:r>
      <w:r>
        <w:rPr>
          <w:lang w:val="en-US"/>
        </w:rPr>
        <w:t>dms</w:t>
      </w:r>
      <w:r w:rsidRPr="00022615">
        <w:t xml:space="preserve"> </w:t>
      </w:r>
      <w:r>
        <w:t>список «</w:t>
      </w:r>
      <w:r w:rsidRPr="00022615">
        <w:t>WSSC_UIActions</w:t>
      </w:r>
      <w:r>
        <w:t>»:</w:t>
      </w:r>
    </w:p>
    <w:p w14:paraId="4FCFF4A8" w14:textId="5388AFD0" w:rsidR="00022615" w:rsidRDefault="00343335" w:rsidP="00343335">
      <w:pPr>
        <w:pStyle w:val="ListParagraph"/>
        <w:numPr>
          <w:ilvl w:val="1"/>
          <w:numId w:val="38"/>
        </w:numPr>
      </w:pPr>
      <w:r w:rsidRPr="00343335">
        <w:t>Название</w:t>
      </w:r>
      <w:r>
        <w:rPr>
          <w:lang w:val="en-US"/>
        </w:rPr>
        <w:t xml:space="preserve"> - </w:t>
      </w:r>
      <w:r>
        <w:t>о</w:t>
      </w:r>
      <w:r w:rsidRPr="00343335">
        <w:rPr>
          <w:lang w:val="en-US"/>
        </w:rPr>
        <w:t>днострочный текст</w:t>
      </w:r>
      <w:r>
        <w:rPr>
          <w:lang w:val="en-US"/>
        </w:rPr>
        <w:t>;</w:t>
      </w:r>
    </w:p>
    <w:p w14:paraId="662383A0" w14:textId="5853A08D" w:rsidR="00343335" w:rsidRDefault="00343335" w:rsidP="00343335">
      <w:pPr>
        <w:pStyle w:val="ListParagraph"/>
        <w:numPr>
          <w:ilvl w:val="1"/>
          <w:numId w:val="38"/>
        </w:numPr>
      </w:pPr>
      <w:r w:rsidRPr="00343335">
        <w:t>Текст</w:t>
      </w:r>
      <w:r>
        <w:t xml:space="preserve"> </w:t>
      </w:r>
      <w:r>
        <w:rPr>
          <w:lang w:val="en-US"/>
        </w:rPr>
        <w:t xml:space="preserve">- </w:t>
      </w:r>
      <w:r>
        <w:t>о</w:t>
      </w:r>
      <w:r w:rsidRPr="00343335">
        <w:rPr>
          <w:lang w:val="en-US"/>
        </w:rPr>
        <w:t>днострочный текст</w:t>
      </w:r>
      <w:r>
        <w:t>;</w:t>
      </w:r>
    </w:p>
    <w:p w14:paraId="61B5BD86" w14:textId="74ADB3D6" w:rsidR="00343335" w:rsidRDefault="00343335" w:rsidP="00343335">
      <w:pPr>
        <w:pStyle w:val="ListParagraph"/>
        <w:numPr>
          <w:ilvl w:val="1"/>
          <w:numId w:val="38"/>
        </w:numPr>
      </w:pPr>
      <w:r w:rsidRPr="00343335">
        <w:t>Приоритет</w:t>
      </w:r>
      <w:r>
        <w:t xml:space="preserve"> – целое число;</w:t>
      </w:r>
    </w:p>
    <w:p w14:paraId="67B7771B" w14:textId="513EA05D" w:rsidR="00343335" w:rsidRDefault="00343335" w:rsidP="00343335">
      <w:pPr>
        <w:pStyle w:val="ListParagraph"/>
        <w:numPr>
          <w:ilvl w:val="1"/>
          <w:numId w:val="38"/>
        </w:numPr>
      </w:pPr>
      <w:r w:rsidRPr="00343335">
        <w:t>Цвет</w:t>
      </w:r>
      <w:r>
        <w:t xml:space="preserve"> </w:t>
      </w:r>
      <w:r>
        <w:rPr>
          <w:lang w:val="en-US"/>
        </w:rPr>
        <w:t xml:space="preserve">- </w:t>
      </w:r>
      <w:r>
        <w:t>о</w:t>
      </w:r>
      <w:r w:rsidRPr="00343335">
        <w:rPr>
          <w:lang w:val="en-US"/>
        </w:rPr>
        <w:t>днострочный текст</w:t>
      </w:r>
      <w:r>
        <w:t>;</w:t>
      </w:r>
    </w:p>
    <w:p w14:paraId="6984729F" w14:textId="7E976EF8" w:rsidR="00343335" w:rsidRDefault="00343335" w:rsidP="00343335">
      <w:pPr>
        <w:pStyle w:val="ListParagraph"/>
        <w:numPr>
          <w:ilvl w:val="1"/>
          <w:numId w:val="38"/>
        </w:numPr>
      </w:pPr>
      <w:r w:rsidRPr="00343335">
        <w:t>Цвет текста</w:t>
      </w:r>
      <w:r>
        <w:t xml:space="preserve"> </w:t>
      </w:r>
      <w:r>
        <w:rPr>
          <w:lang w:val="en-US"/>
        </w:rPr>
        <w:t xml:space="preserve">- </w:t>
      </w:r>
      <w:r>
        <w:t>о</w:t>
      </w:r>
      <w:r w:rsidRPr="00343335">
        <w:rPr>
          <w:lang w:val="en-US"/>
        </w:rPr>
        <w:t>днострочный текст</w:t>
      </w:r>
      <w:r>
        <w:t>;</w:t>
      </w:r>
    </w:p>
    <w:p w14:paraId="07F88FAE" w14:textId="25EC355B" w:rsidR="00343335" w:rsidRDefault="00343335" w:rsidP="00343335">
      <w:pPr>
        <w:pStyle w:val="ListParagraph"/>
        <w:numPr>
          <w:ilvl w:val="1"/>
          <w:numId w:val="38"/>
        </w:numPr>
      </w:pPr>
      <w:r w:rsidRPr="00343335">
        <w:t>Этап</w:t>
      </w:r>
      <w:r>
        <w:t xml:space="preserve"> - </w:t>
      </w:r>
      <w:r w:rsidRPr="00343335">
        <w:t>Да/Нет (флажок)</w:t>
      </w:r>
      <w:r>
        <w:t>.</w:t>
      </w:r>
    </w:p>
    <w:p w14:paraId="71C7BBCC" w14:textId="2F552E57" w:rsidR="00343335" w:rsidRDefault="00A250D0" w:rsidP="00343335">
      <w:pPr>
        <w:pStyle w:val="ListParagraph"/>
        <w:numPr>
          <w:ilvl w:val="0"/>
          <w:numId w:val="38"/>
        </w:numPr>
      </w:pPr>
      <w:r>
        <w:t>Наполнить список действиями. Шаблон списка с действиями:</w:t>
      </w:r>
    </w:p>
    <w:p w14:paraId="71DF988B" w14:textId="7366C4E7" w:rsidR="00A250D0" w:rsidRDefault="00AE4A46" w:rsidP="00A250D0">
      <w:pPr>
        <w:pStyle w:val="ListParagraph"/>
      </w:pPr>
      <w:r>
        <w:object w:dxaOrig="1596" w:dyaOrig="1033" w14:anchorId="2AB1C728">
          <v:shape id="_x0000_i1029" type="#_x0000_t75" style="width:78pt;height:51pt" o:ole="">
            <v:imagedata r:id="rId64" o:title=""/>
          </v:shape>
          <o:OLEObject Type="Embed" ProgID="Package" ShapeID="_x0000_i1029" DrawAspect="Icon" ObjectID="_1808126332" r:id="rId65"/>
        </w:object>
      </w:r>
    </w:p>
    <w:p w14:paraId="201AA580" w14:textId="47581FB3" w:rsidR="00A250D0" w:rsidRDefault="00A250D0" w:rsidP="00A250D0">
      <w:pPr>
        <w:pStyle w:val="ListParagraph"/>
        <w:numPr>
          <w:ilvl w:val="0"/>
          <w:numId w:val="38"/>
        </w:numPr>
      </w:pPr>
      <w:r>
        <w:t>Создать две константы настройки полей подстановки:</w:t>
      </w:r>
    </w:p>
    <w:p w14:paraId="1AC4FD9E" w14:textId="751C04F5" w:rsidR="00A250D0" w:rsidRDefault="00A250D0" w:rsidP="00A250D0">
      <w:pPr>
        <w:pStyle w:val="ListParagraph"/>
        <w:numPr>
          <w:ilvl w:val="1"/>
          <w:numId w:val="38"/>
        </w:numPr>
      </w:pPr>
      <w:r>
        <w:t xml:space="preserve">Системное название: </w:t>
      </w:r>
      <w:r w:rsidRPr="00A250D0">
        <w:t>UI_Action.Stages</w:t>
      </w:r>
    </w:p>
    <w:p w14:paraId="4EF730FA" w14:textId="64C3277F" w:rsidR="00A250D0" w:rsidRPr="00A250D0" w:rsidRDefault="00A250D0" w:rsidP="00A250D0">
      <w:pPr>
        <w:pStyle w:val="ListParagraph"/>
        <w:numPr>
          <w:ilvl w:val="1"/>
          <w:numId w:val="38"/>
        </w:numPr>
        <w:rPr>
          <w:lang w:val="en-US"/>
        </w:rPr>
      </w:pPr>
      <w:r>
        <w:t>Значение</w:t>
      </w:r>
      <w:r w:rsidRPr="00A250D0">
        <w:rPr>
          <w:lang w:val="en-US"/>
        </w:rPr>
        <w:t xml:space="preserve">: 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&lt;LookupProperties DefaultSortFieldName="" MaxVisibleValuesCount="0" DefaultSortDirection="Ascending" ControlWidth="0" ItemBackUrl="" FilterCondition="Stage=True" CheckAccess="false" ControlMode="LookupWindow" IsMultiple="false" LookupWebUrl="/dms" LookupListName="WSSC_UIActions" LookupFieldName="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Название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WindowWidth="600" WindowHeight="500" ShowLookupLink="true" EnableMultiValueReorder="false" DefaultValue="" SelectAllDisabled="false" EnableWindowLookupValueEdit="false" HideDeleteValuePicker="false" ShowCreateItemLink="false" CreateItemLinkText="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Создать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DeleteCreatedItemOnCancel="false" DeleteLookupItemDirectly="false" TableModeLinkText="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Выбрать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TableViewNumberingEnabled="false" CreationRequestParams="" HideOpenWindow="false" IsEditFormLookupLink="false" ParentFilterName="" FilterRelationType="Single" FilterRelationFieldName="" GrantAccessViaUrl="false" UserGroupsFilter="" ShowItemAccessUsers="false" HideDeletedItems="false" ResultWindowHeight="85" ClearBackValue="false" SetBackValueOnListFormUpdate="false" DisableVersionConflictOnBackValue="false" EnableItemHandlersOnBackValue="false" PageSize="200" MaxRowFiltersCount="0" HierarchyFieldName="" EnableFullHierarchySelection="false" DeepHierarhcySelectionEnabled="false" DeepHierarhcyUnselectionEnabled="false" DisableChoiceCondition=""&gt;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&lt;RelationProperties DisplayLocation="Undefined" DocNameFormatString="{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Регистрационный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номер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} 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lastRenderedPageBreak/>
        <w:t>({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Вид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документа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})" BackRedirectUrl="" WindowWidth="400" WindowHeight="400" AccessType="Up" 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Иерархия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документа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HideRelationsOnDispForm="false"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&lt;WindowFields&gt;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&lt;WindowField FieldName="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Название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IsFilter="true" IsColumn="true" ContextSearchEnabled="true" ConditionType="Contains" OrderNumber="10" ColumnWidth="0"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&lt;/WindowFields&gt;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&lt;CommonProperties&gt;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Name="LookupWebUrl"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Name="LookupWebID"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Name="LookupListName"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Name="LookupListID"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Name="LookupFieldName"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Name="LookupFieldID"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Name="WindowFields"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Name="ControlMode"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Name="FilterCondition"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Name="EvaluatedConditions"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&lt;/CommonProperties&gt;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&lt;/LookupProperties&gt;</w:t>
      </w:r>
    </w:p>
    <w:p w14:paraId="2DCF2E8C" w14:textId="55B61794" w:rsidR="00A250D0" w:rsidRDefault="00A250D0" w:rsidP="00A250D0">
      <w:pPr>
        <w:pStyle w:val="ListParagraph"/>
        <w:numPr>
          <w:ilvl w:val="1"/>
          <w:numId w:val="38"/>
        </w:numPr>
      </w:pPr>
      <w:r>
        <w:t xml:space="preserve">Системное название: </w:t>
      </w:r>
      <w:r w:rsidRPr="00A250D0">
        <w:t>UI_Action.Solutions</w:t>
      </w:r>
    </w:p>
    <w:p w14:paraId="45B36EE5" w14:textId="7BF23566" w:rsidR="00A250D0" w:rsidRPr="00A250D0" w:rsidRDefault="00A250D0" w:rsidP="00A250D0">
      <w:pPr>
        <w:pStyle w:val="ListParagraph"/>
        <w:numPr>
          <w:ilvl w:val="1"/>
          <w:numId w:val="38"/>
        </w:numPr>
        <w:rPr>
          <w:lang w:val="en-US"/>
        </w:rPr>
      </w:pPr>
      <w:r>
        <w:t>Значение</w:t>
      </w:r>
      <w:r w:rsidRPr="00A250D0">
        <w:rPr>
          <w:lang w:val="en-US"/>
        </w:rPr>
        <w:t xml:space="preserve">: 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&lt;LookupProperties DefaultSortFieldName="" MaxVisibleValuesCount="0" DefaultSortDirection="Ascending" ControlWidth="0" ItemBackUrl="" FilterCondition="Stage=False" CheckAccess="false" ControlMode="LookupWindow" IsMultiple="false" LookupWebUrl="/dms" LookupListName="WSSC_UIActions" LookupFieldName="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Название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WindowWidth="600" WindowHeight="500" ShowLookupLink="true" EnableMultiValueReorder="false" DefaultValue="" SelectAllDisabled="false" EnableWindowLookupValueEdit="false" HideDeleteValuePicker="false" ShowCreateItemLink="false" CreateItemLinkText="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Создать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DeleteCreatedItemOnCancel="false" DeleteLookupItemDirectly="false" TableModeLinkText="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Выбрать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TableViewNumberingEnabled="false" CreationRequestParams="" HideOpenWindow="false" IsEditFormLookupLink="false" ParentFilterName="" FilterRelationType="Single" FilterRelationFieldName="" GrantAccessViaUrl="false" UserGroupsFilter="" ShowItemAccessUsers="false" HideDeletedItems="false" ResultWindowHeight="85" ClearBackValue="false" SetBackValueOnListFormUpdate="false" DisableVersionConflictOnBackValue="false" EnableItemHandlersOnBackValue="false" PageSize="200" MaxRowFiltersCount="0" HierarchyFieldName="" EnableFullHierarchySelection="false" DeepHierarhcySelectionEnabled="false" DeepHierarhcyUnselectionEnabled="false" DisableChoiceCondition=""&gt;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&lt;RelationProperties DisplayLocation="Undefined" DocNameFormatString="{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Регистрационный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номер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} ({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Вид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документа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})" BackRedirectUrl="" WindowWidth="400" WindowHeight="400" AccessType="Up" LinkText="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Иерархия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документа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HideRelationsOnDispForm="false"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&lt;WindowFields&gt;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&lt;WindowField FieldName="</w:t>
      </w:r>
      <w:r>
        <w:rPr>
          <w:rFonts w:ascii="Roboto" w:hAnsi="Roboto"/>
          <w:color w:val="000000"/>
          <w:sz w:val="18"/>
          <w:szCs w:val="18"/>
          <w:shd w:val="clear" w:color="auto" w:fill="FFFFFF"/>
        </w:rPr>
        <w:t>Название</w:t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" IsFilter="true" IsColumn="true" ContextSearchEnabled="true" ConditionType="Contains" OrderNumber="10" ColumnWidth="0"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&lt;/WindowFields&gt;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&lt;CommonProperties&gt;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Name="LookupWebUrl"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Name="LookupWebID"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Name="LookupListName"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Name="LookupListID"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Name="LookupFieldName"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Name="LookupFieldID"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Name="ControlMode"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Name="WindowFields"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Name="FilterCondition"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  &lt;CommonProperty Name="EvaluatedConditions" /&gt;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  &lt;/CommonProperties&gt;</w:t>
      </w:r>
      <w:r w:rsidRPr="00A250D0">
        <w:rPr>
          <w:rFonts w:ascii="Roboto" w:hAnsi="Roboto"/>
          <w:color w:val="000000"/>
          <w:sz w:val="18"/>
          <w:szCs w:val="18"/>
          <w:lang w:val="en-US"/>
        </w:rPr>
        <w:br/>
      </w:r>
      <w:r w:rsidRPr="00A250D0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&lt;/LookupProperties&gt;</w:t>
      </w:r>
    </w:p>
    <w:p w14:paraId="15F77F34" w14:textId="557BF720" w:rsidR="00A250D0" w:rsidRPr="00A250D0" w:rsidRDefault="00A250D0" w:rsidP="00A250D0">
      <w:pPr>
        <w:pStyle w:val="ListParagraph"/>
        <w:numPr>
          <w:ilvl w:val="0"/>
          <w:numId w:val="38"/>
        </w:numPr>
      </w:pPr>
      <w:r>
        <w:t>Для тех процессов, для которых действия должны выводиться в картотеку:</w:t>
      </w:r>
    </w:p>
    <w:p w14:paraId="0FC465DD" w14:textId="3F444676" w:rsidR="00A250D0" w:rsidRPr="00160821" w:rsidRDefault="00A250D0" w:rsidP="00A250D0">
      <w:pPr>
        <w:pStyle w:val="ListParagraph"/>
        <w:numPr>
          <w:ilvl w:val="1"/>
          <w:numId w:val="38"/>
        </w:numPr>
        <w:rPr>
          <w:highlight w:val="yellow"/>
        </w:rPr>
      </w:pPr>
      <w:commentRangeStart w:id="291"/>
      <w:r w:rsidRPr="00160821">
        <w:rPr>
          <w:highlight w:val="yellow"/>
        </w:rPr>
        <w:lastRenderedPageBreak/>
        <w:t>В списке решений добавить поле типа подстановка «Действие», использовать общую подстановку «UI_Action.Solutions»;</w:t>
      </w:r>
    </w:p>
    <w:p w14:paraId="394FF223" w14:textId="723A0137" w:rsidR="00A250D0" w:rsidRPr="00160821" w:rsidRDefault="00574621" w:rsidP="00A250D0">
      <w:pPr>
        <w:pStyle w:val="ListParagraph"/>
        <w:numPr>
          <w:ilvl w:val="1"/>
          <w:numId w:val="38"/>
        </w:numPr>
        <w:rPr>
          <w:highlight w:val="yellow"/>
        </w:rPr>
      </w:pPr>
      <w:r w:rsidRPr="00160821">
        <w:rPr>
          <w:highlight w:val="yellow"/>
        </w:rPr>
        <w:t>В нужных решениях указать нужное действие. Принцип такой, в поле «Действие» нужно выбрать такое действие, которое должно сообщить пользователю, что нужно в общем сделать с документом, если ему доступно это решение. Пример: В настройке решения «Согласовать с неустранимыми замечаниями» нужно выбрать действие «Согласовать»;</w:t>
      </w:r>
    </w:p>
    <w:p w14:paraId="43CAC019" w14:textId="2379F7FC" w:rsidR="00574621" w:rsidRPr="00160821" w:rsidRDefault="00574621" w:rsidP="00574621">
      <w:pPr>
        <w:pStyle w:val="ListParagraph"/>
        <w:numPr>
          <w:ilvl w:val="1"/>
          <w:numId w:val="38"/>
        </w:numPr>
        <w:rPr>
          <w:highlight w:val="yellow"/>
        </w:rPr>
      </w:pPr>
      <w:bookmarkStart w:id="292" w:name="_Toc175327475"/>
      <w:bookmarkEnd w:id="292"/>
      <w:r w:rsidRPr="00160821">
        <w:rPr>
          <w:highlight w:val="yellow"/>
        </w:rPr>
        <w:t>В списке этапов добавить поле типа подстановка «Действие», использовать общую подстановку «UI_Action.Stages»;</w:t>
      </w:r>
    </w:p>
    <w:p w14:paraId="1DDCC442" w14:textId="1433B0CE" w:rsidR="00574621" w:rsidRPr="00160821" w:rsidRDefault="00574621" w:rsidP="00574621">
      <w:pPr>
        <w:pStyle w:val="ListParagraph"/>
        <w:numPr>
          <w:ilvl w:val="1"/>
          <w:numId w:val="38"/>
        </w:numPr>
        <w:rPr>
          <w:highlight w:val="yellow"/>
        </w:rPr>
      </w:pPr>
      <w:r w:rsidRPr="00160821">
        <w:rPr>
          <w:highlight w:val="yellow"/>
        </w:rPr>
        <w:t>Во всех этапах указать нужное действие. Нужно обозначить что этот этап значит в общем. Пример: В настройке этапа «Оперативное хранение» выбрать действие «хранение».</w:t>
      </w:r>
      <w:commentRangeEnd w:id="291"/>
      <w:r w:rsidR="00160821">
        <w:rPr>
          <w:rStyle w:val="CommentReference"/>
        </w:rPr>
        <w:commentReference w:id="291"/>
      </w:r>
    </w:p>
    <w:p w14:paraId="1E128490" w14:textId="0CD905E0" w:rsidR="00574621" w:rsidRDefault="00574621" w:rsidP="00574621">
      <w:pPr>
        <w:pStyle w:val="ListParagraph"/>
        <w:numPr>
          <w:ilvl w:val="0"/>
          <w:numId w:val="38"/>
        </w:numPr>
      </w:pPr>
      <w:r>
        <w:t>В нужных каталогах и папках добавить столбец «</w:t>
      </w:r>
      <w:r w:rsidRPr="00574621">
        <w:t>Действие</w:t>
      </w:r>
      <w:r>
        <w:t>», тип поля «Действия по документу».</w:t>
      </w:r>
    </w:p>
    <w:p w14:paraId="7CC3133A" w14:textId="3F99B88B" w:rsidR="00574621" w:rsidRDefault="00574621" w:rsidP="00574621">
      <w:pPr>
        <w:pStyle w:val="ListParagraph"/>
        <w:numPr>
          <w:ilvl w:val="0"/>
          <w:numId w:val="38"/>
        </w:numPr>
      </w:pPr>
      <w:r>
        <w:t xml:space="preserve">Применить </w:t>
      </w:r>
      <w:r w:rsidR="00BF4158">
        <w:t>настройки процесса для сброса кэ</w:t>
      </w:r>
      <w:r>
        <w:t>ша действий. Функционал может не совсем корректно работать для карточек, созданных до его включения.</w:t>
      </w:r>
    </w:p>
    <w:p w14:paraId="0A45A716" w14:textId="2CAD8263" w:rsidR="00574621" w:rsidRDefault="00574621" w:rsidP="00574621">
      <w:r>
        <w:t>Пример работы функционала:</w:t>
      </w:r>
    </w:p>
    <w:p w14:paraId="176FED54" w14:textId="5A325A22" w:rsidR="00574621" w:rsidRDefault="00574621" w:rsidP="005746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C3BD0F" wp14:editId="52142392">
            <wp:extent cx="5940425" cy="2810510"/>
            <wp:effectExtent l="19050" t="19050" r="22225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B8A6BD" w14:textId="5185B116" w:rsidR="005F25E5" w:rsidRDefault="00700ABD" w:rsidP="00700ABD">
      <w:pPr>
        <w:pStyle w:val="Heading2"/>
      </w:pPr>
      <w:bookmarkStart w:id="293" w:name="_Toc186300361"/>
      <w:r>
        <w:t>Вывод в превью текстовых файлов</w:t>
      </w:r>
      <w:bookmarkEnd w:id="293"/>
    </w:p>
    <w:p w14:paraId="64186DE9" w14:textId="7DAC7DA7" w:rsidR="00700ABD" w:rsidRDefault="00700ABD" w:rsidP="00574621">
      <w:r>
        <w:t xml:space="preserve">Для того, что бы текст из текстовых файлов, например </w:t>
      </w:r>
      <w:r>
        <w:rPr>
          <w:lang w:val="en-US"/>
        </w:rPr>
        <w:t>xml</w:t>
      </w:r>
      <w:r w:rsidRPr="00700ABD">
        <w:t xml:space="preserve"> </w:t>
      </w:r>
      <w:r>
        <w:t xml:space="preserve">и </w:t>
      </w:r>
      <w:r>
        <w:rPr>
          <w:lang w:val="en-US"/>
        </w:rPr>
        <w:t>txt</w:t>
      </w:r>
      <w:r w:rsidRPr="00700ABD">
        <w:t xml:space="preserve"> </w:t>
      </w:r>
      <w:r>
        <w:t>выводился в превью создать константу с системным названием «</w:t>
      </w:r>
      <w:r w:rsidRPr="00700ABD">
        <w:t>SYS.Fields.Files.Preview.Highlight</w:t>
      </w:r>
      <w:r>
        <w:t>».</w:t>
      </w:r>
    </w:p>
    <w:p w14:paraId="5D5D636E" w14:textId="1E39567A" w:rsidR="00700ABD" w:rsidRPr="00700ABD" w:rsidRDefault="00700ABD" w:rsidP="00574621">
      <w:pPr>
        <w:rPr>
          <w:lang w:val="en-US"/>
        </w:rPr>
      </w:pPr>
      <w:r>
        <w:t>Значение</w:t>
      </w:r>
      <w:r w:rsidRPr="00700ABD">
        <w:rPr>
          <w:lang w:val="en-US"/>
        </w:rPr>
        <w:t xml:space="preserve"> </w:t>
      </w:r>
      <w:r>
        <w:t>константы</w:t>
      </w:r>
      <w:r w:rsidRPr="00700ABD">
        <w:rPr>
          <w:lang w:val="en-US"/>
        </w:rPr>
        <w:t>:</w:t>
      </w:r>
    </w:p>
    <w:p w14:paraId="127BCC76" w14:textId="77777777" w:rsidR="00AB79CF" w:rsidRPr="00584737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bookmarkStart w:id="294" w:name="_GoBack"/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&lt;Settings&gt;</w:t>
      </w:r>
    </w:p>
    <w:p w14:paraId="325F7EA5" w14:textId="77777777" w:rsidR="00AB79CF" w:rsidRPr="00584737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&lt;HighlihtSourceSettings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Extensions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".xml"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HighLightType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"xml"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MaxLength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"1000"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AllowCopy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"true"</w:t>
      </w: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/&gt;</w:t>
      </w:r>
    </w:p>
    <w:p w14:paraId="148A4720" w14:textId="77777777" w:rsidR="00AB79CF" w:rsidRPr="00584737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&lt;HighlihtSourceSettings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Extensions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".txt"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HighLightType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"txt"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AllowCopy</w:t>
      </w:r>
      <w:r w:rsidRPr="00584737">
        <w:rPr>
          <w:rFonts w:ascii="Consolas" w:eastAsia="Times New Roman" w:hAnsi="Consolas"/>
          <w:color w:val="3B3B3B"/>
          <w:sz w:val="20"/>
          <w:szCs w:val="21"/>
          <w:lang w:val="en-US"/>
        </w:rPr>
        <w:t>=</w:t>
      </w:r>
      <w:r w:rsidRPr="00584737">
        <w:rPr>
          <w:rFonts w:ascii="Consolas" w:eastAsia="Times New Roman" w:hAnsi="Consolas"/>
          <w:color w:val="0000FF"/>
          <w:sz w:val="20"/>
          <w:szCs w:val="21"/>
          <w:lang w:val="en-US"/>
        </w:rPr>
        <w:t>"true"</w:t>
      </w: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/&gt;</w:t>
      </w:r>
    </w:p>
    <w:p w14:paraId="17D75F88" w14:textId="77777777" w:rsidR="00AB79CF" w:rsidRPr="00584737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0"/>
          <w:szCs w:val="21"/>
          <w:lang w:val="en-US"/>
        </w:rPr>
      </w:pP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&lt;/Settings&gt;</w:t>
      </w:r>
      <w:bookmarkEnd w:id="294"/>
    </w:p>
    <w:p w14:paraId="3C78B421" w14:textId="77777777" w:rsidR="00AB79CF" w:rsidRPr="00584737" w:rsidRDefault="00AB79CF" w:rsidP="00AB79CF">
      <w:pPr>
        <w:shd w:val="clear" w:color="auto" w:fill="FFFFFF"/>
        <w:spacing w:line="285" w:lineRule="atLeast"/>
        <w:rPr>
          <w:rFonts w:ascii="Consolas" w:eastAsia="Times New Roman" w:hAnsi="Consolas"/>
          <w:color w:val="3B3B3B"/>
          <w:sz w:val="21"/>
          <w:szCs w:val="21"/>
          <w:lang w:val="en-US"/>
        </w:rPr>
      </w:pPr>
    </w:p>
    <w:p w14:paraId="7DA33A04" w14:textId="77777777" w:rsidR="00AB79CF" w:rsidRPr="00C624AC" w:rsidRDefault="00AB79CF" w:rsidP="00AB79CF">
      <w:pPr>
        <w:rPr>
          <w:lang w:val="en-US"/>
        </w:rPr>
      </w:pPr>
      <w:r>
        <w:t>Тег</w:t>
      </w:r>
      <w:r w:rsidRPr="00C624AC">
        <w:rPr>
          <w:lang w:val="en-US"/>
        </w:rPr>
        <w:t xml:space="preserve"> </w:t>
      </w:r>
      <w:r w:rsidRPr="00584737">
        <w:rPr>
          <w:rFonts w:ascii="Consolas" w:eastAsia="Times New Roman" w:hAnsi="Consolas"/>
          <w:color w:val="800000"/>
          <w:sz w:val="20"/>
          <w:szCs w:val="21"/>
          <w:lang w:val="en-US"/>
        </w:rPr>
        <w:t>HighlihtSourceSettings</w:t>
      </w:r>
      <w:r w:rsidRPr="00C624AC">
        <w:rPr>
          <w:rFonts w:ascii="Consolas" w:eastAsia="Times New Roman" w:hAnsi="Consolas"/>
          <w:color w:val="3B3B3B"/>
          <w:sz w:val="20"/>
          <w:szCs w:val="21"/>
          <w:lang w:val="en-US"/>
        </w:rPr>
        <w:t xml:space="preserve"> </w:t>
      </w:r>
      <w:r>
        <w:t>предназначен</w:t>
      </w:r>
      <w:r w:rsidRPr="00C624AC">
        <w:rPr>
          <w:lang w:val="en-US"/>
        </w:rPr>
        <w:t xml:space="preserve"> </w:t>
      </w:r>
      <w:r>
        <w:t>для</w:t>
      </w:r>
      <w:r w:rsidRPr="00C624AC">
        <w:rPr>
          <w:lang w:val="en-US"/>
        </w:rPr>
        <w:t xml:space="preserve"> </w:t>
      </w:r>
      <w:r>
        <w:t>настройки</w:t>
      </w:r>
      <w:r w:rsidRPr="00C624AC">
        <w:rPr>
          <w:lang w:val="en-US"/>
        </w:rPr>
        <w:t>:</w:t>
      </w:r>
    </w:p>
    <w:p w14:paraId="79F59819" w14:textId="77777777" w:rsidR="00AB79CF" w:rsidRDefault="00AB79CF" w:rsidP="00AB79CF">
      <w:pPr>
        <w:pStyle w:val="ListParagraph"/>
        <w:numPr>
          <w:ilvl w:val="3"/>
          <w:numId w:val="38"/>
        </w:numPr>
      </w:pP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Extensions</w:t>
      </w:r>
      <w:r>
        <w:t xml:space="preserve"> - список расширений файлов, указывается </w:t>
      </w:r>
      <w:proofErr w:type="gramStart"/>
      <w:r>
        <w:t>с .</w:t>
      </w:r>
      <w:proofErr w:type="gramEnd"/>
      <w:r>
        <w:t xml:space="preserve"> и через ;</w:t>
      </w:r>
    </w:p>
    <w:p w14:paraId="5DD8DF9B" w14:textId="77777777" w:rsidR="00AB79CF" w:rsidRDefault="00AB79CF" w:rsidP="00AB79CF">
      <w:pPr>
        <w:pStyle w:val="ListParagraph"/>
        <w:numPr>
          <w:ilvl w:val="3"/>
          <w:numId w:val="38"/>
        </w:numPr>
      </w:pP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HighLightType</w:t>
      </w:r>
      <w:r>
        <w:t xml:space="preserve"> - тип подсветки синтаксиса (все доступные синтаксисы приведены на </w:t>
      </w:r>
      <w:hyperlink r:id="rId67" w:history="1">
        <w:r w:rsidRPr="001A0C54">
          <w:rPr>
            <w:rStyle w:val="Hyperlink"/>
          </w:rPr>
          <w:t>https://highlightjs.readthedocs.io/en/latest/supported-languages.html</w:t>
        </w:r>
      </w:hyperlink>
      <w:r>
        <w:t>)</w:t>
      </w:r>
    </w:p>
    <w:p w14:paraId="64072622" w14:textId="77777777" w:rsidR="00AB79CF" w:rsidRDefault="00AB79CF" w:rsidP="00AB79CF">
      <w:pPr>
        <w:pStyle w:val="ListParagraph"/>
        <w:numPr>
          <w:ilvl w:val="3"/>
          <w:numId w:val="38"/>
        </w:numPr>
      </w:pP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MaxLength</w:t>
      </w:r>
      <w:r>
        <w:t xml:space="preserve"> - максимальная длина содержимого, выводимого в превью. По умолчанию, 3000.</w:t>
      </w:r>
    </w:p>
    <w:p w14:paraId="014EC49E" w14:textId="77777777" w:rsidR="00AB79CF" w:rsidRDefault="00AB79CF" w:rsidP="00AB79CF">
      <w:pPr>
        <w:pStyle w:val="ListParagraph"/>
        <w:numPr>
          <w:ilvl w:val="3"/>
          <w:numId w:val="38"/>
        </w:numPr>
      </w:pPr>
      <w:r w:rsidRPr="00584737">
        <w:rPr>
          <w:rFonts w:ascii="Consolas" w:eastAsia="Times New Roman" w:hAnsi="Consolas"/>
          <w:color w:val="E50000"/>
          <w:sz w:val="20"/>
          <w:szCs w:val="21"/>
          <w:lang w:val="en-US"/>
        </w:rPr>
        <w:t>AllowCopy</w:t>
      </w:r>
      <w:r>
        <w:t xml:space="preserve"> - разрешить копировать содержимое. По умолчанию, false.</w:t>
      </w:r>
    </w:p>
    <w:p w14:paraId="45D981D8" w14:textId="77777777" w:rsidR="00AB79CF" w:rsidRDefault="00AB79CF" w:rsidP="00AB79CF">
      <w:r>
        <w:t>Пример:</w:t>
      </w:r>
    </w:p>
    <w:p w14:paraId="45E6AB47" w14:textId="6ECFEB17" w:rsidR="00556B1A" w:rsidRDefault="00556B1A" w:rsidP="00700ABD">
      <w:r>
        <w:rPr>
          <w:noProof/>
          <w:lang w:val="en-US"/>
        </w:rPr>
        <w:drawing>
          <wp:inline distT="0" distB="0" distL="0" distR="0" wp14:anchorId="5E3A95DB" wp14:editId="6B66BE2F">
            <wp:extent cx="4049341" cy="4425351"/>
            <wp:effectExtent l="19050" t="19050" r="27940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53711" cy="44301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7AD6A7" w14:textId="72E58920" w:rsidR="00B033AB" w:rsidRPr="00CB30F1" w:rsidRDefault="00B033AB" w:rsidP="00B033AB">
      <w:pPr>
        <w:pStyle w:val="Heading2"/>
        <w:rPr>
          <w:highlight w:val="yellow"/>
        </w:rPr>
      </w:pPr>
      <w:bookmarkStart w:id="295" w:name="_Toc186300362"/>
      <w:commentRangeStart w:id="296"/>
      <w:r w:rsidRPr="00CB30F1">
        <w:rPr>
          <w:highlight w:val="yellow"/>
        </w:rPr>
        <w:t>Разделение ссылок на создание документов в каталоге по разделам</w:t>
      </w:r>
      <w:bookmarkEnd w:id="295"/>
      <w:commentRangeEnd w:id="296"/>
      <w:r w:rsidR="00CB30F1">
        <w:rPr>
          <w:rStyle w:val="CommentReference"/>
          <w:rFonts w:asciiTheme="minorHAnsi" w:eastAsiaTheme="minorEastAsia" w:hAnsiTheme="minorHAnsi"/>
          <w:b w:val="0"/>
          <w:bCs w:val="0"/>
          <w:i w:val="0"/>
          <w:iCs w:val="0"/>
        </w:rPr>
        <w:commentReference w:id="296"/>
      </w:r>
    </w:p>
    <w:p w14:paraId="200034FC" w14:textId="0099AEBB" w:rsidR="00B033AB" w:rsidRDefault="00B033AB" w:rsidP="00700ABD">
      <w:r>
        <w:t>Во всплывающем окне создания документа по кнопке «+» теперь появились заголовки. Пример:</w:t>
      </w:r>
    </w:p>
    <w:p w14:paraId="22D0EEBD" w14:textId="052BE197" w:rsidR="00B033AB" w:rsidRDefault="00B033AB" w:rsidP="00700ABD">
      <w:r>
        <w:rPr>
          <w:noProof/>
          <w:lang w:val="en-US"/>
        </w:rPr>
        <w:lastRenderedPageBreak/>
        <w:drawing>
          <wp:inline distT="0" distB="0" distL="0" distR="0" wp14:anchorId="636C9CD1" wp14:editId="2D27FE4B">
            <wp:extent cx="2088520" cy="3398808"/>
            <wp:effectExtent l="19050" t="19050" r="26035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91663" cy="34039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56E11E" w14:textId="7F4647DA" w:rsidR="00C96C66" w:rsidRDefault="00B033AB" w:rsidP="00B033AB">
      <w:r>
        <w:t>Для того, чтобы разбить ссылки под те или иные заголовки в каждый тег link добавить атрибут groupByHeader со значением, по которому группировать ссылки. Например:</w:t>
      </w:r>
    </w:p>
    <w:p w14:paraId="68D6C854" w14:textId="77777777" w:rsidR="00B033AB" w:rsidRPr="00C96C66" w:rsidRDefault="00B033AB" w:rsidP="00B033AB">
      <w:pPr>
        <w:rPr>
          <w:sz w:val="20"/>
        </w:rPr>
      </w:pPr>
      <w:r w:rsidRPr="00C96C66">
        <w:rPr>
          <w:sz w:val="20"/>
        </w:rPr>
        <w:t xml:space="preserve">      &lt;link name="Создать периодическое поручение" url="/dms/instructions/ListForm/TemplateInstructions/Edit?Source=/Admin/ListView/CloseItem.aspx&amp;amp;closeOnCancel=true" picUrl="/DMS.Publishing/Images/triangle.png" </w:t>
      </w:r>
      <w:r w:rsidRPr="00C96C66">
        <w:rPr>
          <w:sz w:val="20"/>
          <w:highlight w:val="yellow"/>
        </w:rPr>
        <w:t>groupByHeader="Внутренние документы"</w:t>
      </w:r>
      <w:r w:rsidRPr="00C96C66">
        <w:rPr>
          <w:sz w:val="20"/>
        </w:rPr>
        <w:t>&gt;</w:t>
      </w:r>
    </w:p>
    <w:p w14:paraId="12D02864" w14:textId="77777777" w:rsidR="00B033AB" w:rsidRPr="00C96C66" w:rsidRDefault="00B033AB" w:rsidP="00B033AB">
      <w:pPr>
        <w:rPr>
          <w:sz w:val="20"/>
        </w:rPr>
      </w:pPr>
      <w:r w:rsidRPr="00C96C66">
        <w:rPr>
          <w:sz w:val="20"/>
        </w:rPr>
        <w:t xml:space="preserve">        &lt;rubrics&gt;</w:t>
      </w:r>
    </w:p>
    <w:p w14:paraId="56AA510E" w14:textId="77777777" w:rsidR="00B033AB" w:rsidRPr="00C96C66" w:rsidRDefault="00B033AB" w:rsidP="00B033AB">
      <w:pPr>
        <w:rPr>
          <w:sz w:val="20"/>
        </w:rPr>
      </w:pPr>
      <w:r w:rsidRPr="00C96C66">
        <w:rPr>
          <w:sz w:val="20"/>
        </w:rPr>
        <w:t xml:space="preserve">        &lt;/rubrics&gt;</w:t>
      </w:r>
    </w:p>
    <w:p w14:paraId="7F7A209D" w14:textId="421E6921" w:rsidR="00B033AB" w:rsidRPr="00C96C66" w:rsidRDefault="00B033AB" w:rsidP="00B033AB">
      <w:pPr>
        <w:rPr>
          <w:sz w:val="20"/>
        </w:rPr>
      </w:pPr>
      <w:r w:rsidRPr="00C96C66">
        <w:rPr>
          <w:sz w:val="20"/>
        </w:rPr>
        <w:t xml:space="preserve">      &lt;/link&gt;</w:t>
      </w:r>
    </w:p>
    <w:p w14:paraId="30169329" w14:textId="77777777" w:rsidR="00C96C66" w:rsidRDefault="00C96C66" w:rsidP="00C96C66">
      <w:r>
        <w:t>Если groupByHeader не указан или не заполнен, то ссылка будет отображаться в отдельной "пустой" группе без заголовка и отступа слева.</w:t>
      </w:r>
    </w:p>
    <w:p w14:paraId="23B3FB52" w14:textId="6D186B93" w:rsidR="00E643B7" w:rsidRPr="00700ABD" w:rsidRDefault="00C96C66" w:rsidP="00C96C66">
      <w:r>
        <w:t>Группы с заголовками и "пустая" группа отображаются в порядке объявления первой ссылки с соответствующим groupByHeader.</w:t>
      </w:r>
    </w:p>
    <w:p w14:paraId="7AC14487" w14:textId="1A8D281F" w:rsidR="0036472B" w:rsidRPr="00DD7E3D" w:rsidRDefault="00F00C96" w:rsidP="00650424">
      <w:pPr>
        <w:pStyle w:val="Heading1"/>
      </w:pPr>
      <w:bookmarkStart w:id="297" w:name="_Toc186300363"/>
      <w:commentRangeStart w:id="298"/>
      <w:r>
        <w:t>Тестирование</w:t>
      </w:r>
      <w:bookmarkEnd w:id="297"/>
      <w:commentRangeEnd w:id="298"/>
      <w:r w:rsidR="00775B66">
        <w:rPr>
          <w:rStyle w:val="CommentReference"/>
          <w:rFonts w:asciiTheme="minorHAnsi" w:eastAsiaTheme="minorEastAsia" w:hAnsiTheme="minorHAnsi"/>
          <w:b w:val="0"/>
          <w:bCs w:val="0"/>
          <w:kern w:val="0"/>
        </w:rPr>
        <w:commentReference w:id="298"/>
      </w:r>
    </w:p>
    <w:p w14:paraId="41431CED" w14:textId="77777777" w:rsidR="000E3620" w:rsidRPr="0027582E" w:rsidRDefault="000E3620" w:rsidP="000E3620">
      <w:r>
        <w:t>После</w:t>
      </w:r>
      <w:r w:rsidRPr="0027582E">
        <w:t xml:space="preserve"> </w:t>
      </w:r>
      <w:r>
        <w:t>выполнения</w:t>
      </w:r>
      <w:r w:rsidRPr="0027582E">
        <w:t xml:space="preserve"> </w:t>
      </w:r>
      <w:r>
        <w:t>обязательных</w:t>
      </w:r>
      <w:r w:rsidRPr="0027582E">
        <w:t xml:space="preserve"> </w:t>
      </w:r>
      <w:r>
        <w:t>настроек</w:t>
      </w:r>
      <w:r w:rsidRPr="0027582E">
        <w:t xml:space="preserve"> </w:t>
      </w:r>
      <w:r>
        <w:t>можно</w:t>
      </w:r>
      <w:r w:rsidRPr="0027582E">
        <w:t xml:space="preserve"> </w:t>
      </w:r>
      <w:r>
        <w:t>приступать</w:t>
      </w:r>
      <w:r w:rsidRPr="0027582E">
        <w:t xml:space="preserve"> </w:t>
      </w:r>
      <w:r>
        <w:t>к</w:t>
      </w:r>
      <w:r w:rsidRPr="0027582E">
        <w:t xml:space="preserve"> </w:t>
      </w:r>
      <w:r>
        <w:t>тестированию</w:t>
      </w:r>
      <w:r w:rsidRPr="0027582E">
        <w:t xml:space="preserve"> </w:t>
      </w:r>
      <w:r>
        <w:t>обновлённой</w:t>
      </w:r>
      <w:r w:rsidRPr="0027582E">
        <w:t xml:space="preserve"> </w:t>
      </w:r>
      <w:r>
        <w:t>системы</w:t>
      </w:r>
      <w:r w:rsidRPr="0027582E">
        <w:t>.</w:t>
      </w:r>
    </w:p>
    <w:p w14:paraId="46B9873D" w14:textId="77777777" w:rsidR="000E3620" w:rsidRPr="0027582E" w:rsidRDefault="000E3620" w:rsidP="000E3620">
      <w:r>
        <w:t>Тестирование</w:t>
      </w:r>
      <w:r w:rsidRPr="0027582E">
        <w:t xml:space="preserve"> </w:t>
      </w:r>
      <w:r>
        <w:t>должно</w:t>
      </w:r>
      <w:r w:rsidRPr="0027582E">
        <w:t xml:space="preserve"> </w:t>
      </w:r>
      <w:r>
        <w:t>включать</w:t>
      </w:r>
      <w:r w:rsidRPr="0027582E">
        <w:t xml:space="preserve"> </w:t>
      </w:r>
      <w:r>
        <w:t>в</w:t>
      </w:r>
      <w:r w:rsidRPr="0027582E">
        <w:t xml:space="preserve"> </w:t>
      </w:r>
      <w:r>
        <w:t>себя</w:t>
      </w:r>
      <w:r w:rsidRPr="0027582E">
        <w:t xml:space="preserve"> </w:t>
      </w:r>
      <w:r>
        <w:t>проверку</w:t>
      </w:r>
      <w:r w:rsidRPr="0027582E">
        <w:t xml:space="preserve"> </w:t>
      </w:r>
      <w:r>
        <w:t>работоспособности</w:t>
      </w:r>
      <w:r w:rsidRPr="0027582E">
        <w:t xml:space="preserve"> </w:t>
      </w:r>
      <w:r>
        <w:t>бизнес</w:t>
      </w:r>
      <w:r w:rsidRPr="0027582E">
        <w:t>-</w:t>
      </w:r>
      <w:r>
        <w:t>процессов</w:t>
      </w:r>
      <w:r w:rsidRPr="0027582E">
        <w:t xml:space="preserve">, </w:t>
      </w:r>
      <w:r>
        <w:t>дополнительного</w:t>
      </w:r>
      <w:r w:rsidRPr="0027582E">
        <w:t xml:space="preserve"> </w:t>
      </w:r>
      <w:r>
        <w:t>коробочного</w:t>
      </w:r>
      <w:r w:rsidRPr="0027582E">
        <w:t xml:space="preserve"> </w:t>
      </w:r>
      <w:r>
        <w:t>и</w:t>
      </w:r>
      <w:r w:rsidRPr="0027582E">
        <w:t xml:space="preserve"> </w:t>
      </w:r>
      <w:r>
        <w:t>кастомного</w:t>
      </w:r>
      <w:r w:rsidRPr="0027582E">
        <w:t xml:space="preserve"> </w:t>
      </w:r>
      <w:r>
        <w:t>функционала</w:t>
      </w:r>
      <w:r w:rsidRPr="0027582E">
        <w:t>.</w:t>
      </w:r>
    </w:p>
    <w:p w14:paraId="7AC14488" w14:textId="1ECF6896" w:rsidR="0036472B" w:rsidRPr="00D206CF" w:rsidRDefault="0036472B" w:rsidP="009F07B6"/>
    <w:sectPr w:rsidR="0036472B" w:rsidRPr="00D206CF" w:rsidSect="0036472B">
      <w:footerReference w:type="default" r:id="rId7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Rustam" w:date="2025-02-11T12:12:00Z" w:initials="R">
    <w:p w14:paraId="2B160673" w14:textId="245F3A64" w:rsidR="004F48F9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az-Latn-AZ"/>
        </w:rPr>
        <w:t xml:space="preserve">Elmir – update links to libraries in AdminLinks on document node, create Admin lonks on node </w:t>
      </w:r>
      <w:r>
        <w:rPr>
          <w:lang w:val="en-US"/>
        </w:rPr>
        <w:t>where kist is not present</w:t>
      </w:r>
    </w:p>
    <w:p w14:paraId="744FCF83" w14:textId="5A3E9BFB" w:rsidR="004F48F9" w:rsidRPr="009D523C" w:rsidRDefault="004F48F9">
      <w:pPr>
        <w:pStyle w:val="CommentText"/>
        <w:rPr>
          <w:lang w:val="en-US"/>
        </w:rPr>
      </w:pPr>
      <w:r>
        <w:rPr>
          <w:lang w:val="en-US"/>
        </w:rPr>
        <w:t xml:space="preserve">After done – update add lincs to new processes to Admin </w:t>
      </w:r>
      <w:proofErr w:type="gramStart"/>
      <w:r>
        <w:rPr>
          <w:lang w:val="en-US"/>
        </w:rPr>
        <w:t>lincs  in</w:t>
      </w:r>
      <w:proofErr w:type="gramEnd"/>
      <w:r>
        <w:rPr>
          <w:lang w:val="en-US"/>
        </w:rPr>
        <w:t xml:space="preserve"> DMS node</w:t>
      </w:r>
    </w:p>
  </w:comment>
  <w:comment w:id="9" w:author="Rustam" w:date="2025-02-11T12:14:00Z" w:initials="R">
    <w:p w14:paraId="52351EFA" w14:textId="4B99582C" w:rsidR="004F48F9" w:rsidRPr="004D2F4F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Elmir – check all interfaces</w:t>
      </w:r>
    </w:p>
  </w:comment>
  <w:comment w:id="16" w:author="Rustam" w:date="2025-02-11T12:03:00Z" w:initials="R">
    <w:p w14:paraId="6B062E31" w14:textId="3D78A94D" w:rsidR="004F48F9" w:rsidRPr="0090246B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Not works</w:t>
      </w:r>
    </w:p>
  </w:comment>
  <w:comment w:id="18" w:author="Rustam" w:date="2025-02-11T12:07:00Z" w:initials="R">
    <w:p w14:paraId="42B64EF7" w14:textId="4D444B89" w:rsidR="004F48F9" w:rsidRPr="00A42B8E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proofErr w:type="gramStart"/>
      <w:r>
        <w:rPr>
          <w:lang w:val="en-US"/>
        </w:rPr>
        <w:t>Elmir  -</w:t>
      </w:r>
      <w:proofErr w:type="gramEnd"/>
      <w:r>
        <w:rPr>
          <w:lang w:val="en-US"/>
        </w:rPr>
        <w:t xml:space="preserve"> exept incoming, only EN and AZ</w:t>
      </w:r>
    </w:p>
  </w:comment>
  <w:comment w:id="23" w:author="Rustam" w:date="2025-02-11T12:15:00Z" w:initials="R">
    <w:p w14:paraId="26334EEA" w14:textId="7222A91B" w:rsidR="004F48F9" w:rsidRPr="00603934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done</w:t>
      </w:r>
    </w:p>
  </w:comment>
  <w:comment w:id="25" w:author="Rustam" w:date="2025-02-11T12:11:00Z" w:initials="R">
    <w:p w14:paraId="23FE5F81" w14:textId="6899924F" w:rsidR="004F48F9" w:rsidRPr="00A42B8E" w:rsidRDefault="004F48F9">
      <w:pPr>
        <w:pStyle w:val="CommentText"/>
        <w:rPr>
          <w:lang w:val="az-Latn-AZ"/>
        </w:rPr>
      </w:pPr>
      <w:r>
        <w:rPr>
          <w:rStyle w:val="CommentReference"/>
        </w:rPr>
        <w:annotationRef/>
      </w:r>
      <w:r>
        <w:rPr>
          <w:lang w:val="az-Latn-AZ"/>
        </w:rPr>
        <w:t>Needs setup and check</w:t>
      </w:r>
    </w:p>
  </w:comment>
  <w:comment w:id="31" w:author="Rustam" w:date="2025-02-11T12:20:00Z" w:initials="R">
    <w:p w14:paraId="4692796E" w14:textId="26B92BB4" w:rsidR="004F48F9" w:rsidRPr="00603934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Elmir - Translate</w:t>
      </w:r>
    </w:p>
  </w:comment>
  <w:comment w:id="34" w:author="Rustam" w:date="2025-02-11T12:24:00Z" w:initials="R">
    <w:p w14:paraId="32574041" w14:textId="61B36713" w:rsidR="004F48F9" w:rsidRPr="00603934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What is this?</w:t>
      </w:r>
    </w:p>
  </w:comment>
  <w:comment w:id="36" w:author="Rustam" w:date="2025-02-11T12:28:00Z" w:initials="R">
    <w:p w14:paraId="5779FA52" w14:textId="7784517D" w:rsidR="004F48F9" w:rsidRPr="00267BE6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What is this?</w:t>
      </w:r>
    </w:p>
  </w:comment>
  <w:comment w:id="38" w:author="Rustam" w:date="2025-02-11T12:29:00Z" w:initials="R">
    <w:p w14:paraId="5878B571" w14:textId="04A9D67A" w:rsidR="004F48F9" w:rsidRPr="00267BE6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What is this?</w:t>
      </w:r>
    </w:p>
  </w:comment>
  <w:comment w:id="44" w:author="Rustam" w:date="2025-02-11T12:39:00Z" w:initials="R">
    <w:p w14:paraId="393EF3CC" w14:textId="2AE29280" w:rsidR="004F48F9" w:rsidRPr="00053820" w:rsidRDefault="004F48F9">
      <w:pPr>
        <w:pStyle w:val="CommentText"/>
        <w:rPr>
          <w:lang w:val="az-Latn-AZ"/>
        </w:rPr>
      </w:pPr>
      <w:r>
        <w:rPr>
          <w:rStyle w:val="CommentReference"/>
        </w:rPr>
        <w:annotationRef/>
      </w:r>
      <w:r>
        <w:rPr>
          <w:lang w:val="az-Latn-AZ"/>
        </w:rPr>
        <w:t>Elmir - check</w:t>
      </w:r>
    </w:p>
  </w:comment>
  <w:comment w:id="180" w:author="Rustam" w:date="2025-02-11T12:47:00Z" w:initials="R">
    <w:p w14:paraId="19B5B53D" w14:textId="12E3AB70" w:rsidR="004F48F9" w:rsidRPr="00A44D13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What is this?</w:t>
      </w:r>
    </w:p>
  </w:comment>
  <w:comment w:id="182" w:author="Rustam" w:date="2025-05-07T11:19:00Z" w:initials="R">
    <w:p w14:paraId="5DA6EB04" w14:textId="6EA57F4B" w:rsidR="004F48F9" w:rsidRPr="00080B67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Не работает</w:t>
      </w:r>
    </w:p>
  </w:comment>
  <w:comment w:id="185" w:author="Rustam" w:date="2025-02-11T12:49:00Z" w:initials="R">
    <w:p w14:paraId="4F1E1E2D" w14:textId="77777777" w:rsidR="004F48F9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 xml:space="preserve">We have </w:t>
      </w:r>
    </w:p>
    <w:p w14:paraId="20507828" w14:textId="77777777" w:rsidR="004F48F9" w:rsidRDefault="004F48F9">
      <w:pPr>
        <w:pStyle w:val="CommentText"/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</w:pPr>
      <w:proofErr w:type="gramStart"/>
      <w:r w:rsidRPr="00D70291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WSSC.V4.DMS.Controls.ItemHeaderControl</w:t>
      </w:r>
      <w:proofErr w:type="gramEnd"/>
      <w:r w:rsidRPr="00D70291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_EN</w:t>
      </w:r>
    </w:p>
    <w:p w14:paraId="774E391F" w14:textId="12032BE1" w:rsidR="004F48F9" w:rsidRDefault="004F48F9">
      <w:pPr>
        <w:pStyle w:val="CommentText"/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And</w:t>
      </w:r>
    </w:p>
    <w:p w14:paraId="7E31CD41" w14:textId="77777777" w:rsidR="004F48F9" w:rsidRDefault="004F48F9">
      <w:pPr>
        <w:pStyle w:val="CommentText"/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</w:pPr>
      <w:proofErr w:type="gramStart"/>
      <w:r w:rsidRPr="00D70291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WSSC.V4.DMS.Controls.ItemHeaderControl</w:t>
      </w:r>
      <w:proofErr w:type="gramEnd"/>
      <w:r w:rsidRPr="00D70291"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_AZ</w:t>
      </w:r>
    </w:p>
    <w:p w14:paraId="6873FC47" w14:textId="77777777" w:rsidR="004F48F9" w:rsidRDefault="004F48F9">
      <w:pPr>
        <w:pStyle w:val="CommentText"/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</w:pPr>
    </w:p>
    <w:p w14:paraId="723F7C5C" w14:textId="011F51A2" w:rsidR="004F48F9" w:rsidRPr="00D70291" w:rsidRDefault="004F48F9">
      <w:pPr>
        <w:pStyle w:val="CommentText"/>
        <w:rPr>
          <w:lang w:val="en-US"/>
        </w:rPr>
      </w:pPr>
      <w:r>
        <w:rPr>
          <w:rFonts w:ascii="Roboto" w:hAnsi="Roboto"/>
          <w:color w:val="000000"/>
          <w:sz w:val="18"/>
          <w:szCs w:val="18"/>
          <w:shd w:val="clear" w:color="auto" w:fill="FFFFFF"/>
          <w:lang w:val="en-US"/>
        </w:rPr>
        <w:t>What we need to do whith it?</w:t>
      </w:r>
    </w:p>
  </w:comment>
  <w:comment w:id="186" w:author="Rustam" w:date="2025-02-12T16:33:00Z" w:initials="R">
    <w:p w14:paraId="2E4FF5A7" w14:textId="79FA4963" w:rsidR="004F48F9" w:rsidRPr="00775B66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Added – works</w:t>
      </w:r>
    </w:p>
  </w:comment>
  <w:comment w:id="232" w:author="Rustam" w:date="2025-05-07T11:29:00Z" w:initials="R">
    <w:p w14:paraId="5E39F8E4" w14:textId="43E11998" w:rsidR="004F48F9" w:rsidRPr="00080B67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Elmir - translate</w:t>
      </w:r>
    </w:p>
  </w:comment>
  <w:comment w:id="247" w:author="Rustam" w:date="2025-05-07T11:43:00Z" w:initials="R">
    <w:p w14:paraId="4DAE8320" w14:textId="4817C807" w:rsidR="004F48F9" w:rsidRPr="004F48F9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Не</w:t>
      </w:r>
      <w:r w:rsidRPr="004F48F9">
        <w:rPr>
          <w:lang w:val="en-US"/>
        </w:rPr>
        <w:t xml:space="preserve"> </w:t>
      </w:r>
      <w:r>
        <w:t>работает</w:t>
      </w:r>
    </w:p>
    <w:p w14:paraId="53619CEB" w14:textId="2770B4B8" w:rsidR="004F48F9" w:rsidRPr="004F48F9" w:rsidRDefault="004F48F9">
      <w:pPr>
        <w:pStyle w:val="CommentText"/>
        <w:rPr>
          <w:lang w:val="en-US"/>
        </w:rPr>
      </w:pPr>
      <w:proofErr w:type="gramStart"/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>WSSDocs.SYS.DBFramework.DBException</w:t>
      </w:r>
      <w:proofErr w:type="gramEnd"/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+MissingList: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Не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удалось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получить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список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hrequests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на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</w:t>
      </w:r>
      <w:r>
        <w:rPr>
          <w:rFonts w:ascii="Roboto" w:hAnsi="Roboto"/>
          <w:color w:val="003759"/>
          <w:sz w:val="18"/>
          <w:szCs w:val="18"/>
          <w:shd w:val="clear" w:color="auto" w:fill="FAFCFF"/>
        </w:rPr>
        <w:t>узле</w:t>
      </w:r>
      <w:r w:rsidRPr="004F48F9">
        <w:rPr>
          <w:rFonts w:ascii="Roboto" w:hAnsi="Roboto"/>
          <w:color w:val="003759"/>
          <w:sz w:val="18"/>
          <w:szCs w:val="18"/>
          <w:shd w:val="clear" w:color="auto" w:fill="FAFCFF"/>
          <w:lang w:val="en-US"/>
        </w:rPr>
        <w:t xml:space="preserve"> https://docs.oilfund.az/dms/hrrequests.</w:t>
      </w:r>
    </w:p>
  </w:comment>
  <w:comment w:id="261" w:author="Rustam" w:date="2025-02-11T16:12:00Z" w:initials="R">
    <w:p w14:paraId="33ED806E" w14:textId="199C785E" w:rsidR="004F48F9" w:rsidRPr="003A3A89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In our system logpath is require. Why?</w:t>
      </w:r>
    </w:p>
  </w:comment>
  <w:comment w:id="266" w:author="Rustam" w:date="2025-02-11T16:14:00Z" w:initials="R">
    <w:p w14:paraId="5DE1AF1F" w14:textId="05F2B473" w:rsidR="004F48F9" w:rsidRPr="004C3D2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How to install?</w:t>
      </w:r>
    </w:p>
  </w:comment>
  <w:comment w:id="268" w:author="Rustam" w:date="2025-02-11T16:14:00Z" w:initials="R">
    <w:p w14:paraId="64A7E72B" w14:textId="046E1171" w:rsidR="004F48F9" w:rsidRPr="004C3D21" w:rsidRDefault="004F48F9" w:rsidP="004C3D21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4C3D21">
        <w:rPr>
          <w:lang w:val="en-US"/>
        </w:rPr>
        <w:t xml:space="preserve">AllowedFileTypes </w:t>
      </w:r>
      <w:r>
        <w:t>в</w:t>
      </w:r>
      <w:r w:rsidRPr="004C3D21">
        <w:rPr>
          <w:lang w:val="en-US"/>
        </w:rPr>
        <w:t xml:space="preserve"> </w:t>
      </w:r>
      <w:r>
        <w:t>константе</w:t>
      </w:r>
      <w:r w:rsidRPr="004C3D21">
        <w:rPr>
          <w:lang w:val="en-US"/>
        </w:rPr>
        <w:t xml:space="preserve"> </w:t>
      </w:r>
      <w:r w:rsidRPr="004C3D21">
        <w:rPr>
          <w:rFonts w:ascii="Calibri" w:hAnsi="Calibri" w:cs="Calibri"/>
          <w:lang w:val="en-US"/>
        </w:rPr>
        <w:t>«Files.StorageSettings»:</w:t>
      </w:r>
    </w:p>
  </w:comment>
  <w:comment w:id="270" w:author="Rustam" w:date="2025-02-11T16:17:00Z" w:initials="R">
    <w:p w14:paraId="3EB60724" w14:textId="48FECF16" w:rsidR="004F48F9" w:rsidRPr="004C3D2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When we need to use it?</w:t>
      </w:r>
    </w:p>
  </w:comment>
  <w:comment w:id="272" w:author="Rustam" w:date="2025-02-11T16:18:00Z" w:initials="R">
    <w:p w14:paraId="0BA000D9" w14:textId="4D6C190B" w:rsidR="004F48F9" w:rsidRPr="004C3D2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In vault cinfig?</w:t>
      </w:r>
    </w:p>
  </w:comment>
  <w:comment w:id="276" w:author="Rustam" w:date="2025-02-11T16:18:00Z" w:initials="R">
    <w:p w14:paraId="65D00732" w14:textId="49F25618" w:rsidR="004F48F9" w:rsidRPr="004C3D2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How to use it?</w:t>
      </w:r>
    </w:p>
  </w:comment>
  <w:comment w:id="283" w:author="Rustam" w:date="2025-05-07T11:58:00Z" w:initials="R">
    <w:p w14:paraId="6C05505F" w14:textId="13800859" w:rsidR="00EE278F" w:rsidRDefault="00EE278F">
      <w:pPr>
        <w:pStyle w:val="CommentText"/>
      </w:pPr>
      <w:r>
        <w:rPr>
          <w:rStyle w:val="CommentReference"/>
        </w:rPr>
        <w:annotationRef/>
      </w:r>
      <w:r>
        <w:t>У нас другие поля</w:t>
      </w:r>
    </w:p>
  </w:comment>
  <w:comment w:id="289" w:author="Rustam" w:date="2025-02-11T17:58:00Z" w:initials="R">
    <w:p w14:paraId="445C73EF" w14:textId="2E50A6CF" w:rsidR="004F48F9" w:rsidRPr="00AE4A46" w:rsidRDefault="004F48F9">
      <w:pPr>
        <w:pStyle w:val="CommentText"/>
        <w:rPr>
          <w:lang w:val="az-Latn-AZ"/>
        </w:rPr>
      </w:pPr>
      <w:r>
        <w:rPr>
          <w:rStyle w:val="CommentReference"/>
        </w:rPr>
        <w:annotationRef/>
      </w:r>
      <w:r>
        <w:rPr>
          <w:lang w:val="az-Latn-AZ"/>
        </w:rPr>
        <w:t>Elmir – Do it for ALL, main is ready</w:t>
      </w:r>
    </w:p>
  </w:comment>
  <w:comment w:id="291" w:author="Rustam" w:date="2025-02-11T18:14:00Z" w:initials="R">
    <w:p w14:paraId="0FC4A5AE" w14:textId="14AD8AE6" w:rsidR="004F48F9" w:rsidRPr="0016082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Elmiiir!!! look contracts. Add translation</w:t>
      </w:r>
    </w:p>
  </w:comment>
  <w:comment w:id="296" w:author="Rustam" w:date="2025-02-11T18:17:00Z" w:initials="R">
    <w:p w14:paraId="71830A92" w14:textId="1264EC6B" w:rsidR="004F48F9" w:rsidRPr="00CB30F1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Elmir</w:t>
      </w:r>
    </w:p>
  </w:comment>
  <w:comment w:id="298" w:author="Rustam" w:date="2025-02-12T16:35:00Z" w:initials="R">
    <w:p w14:paraId="14400E1F" w14:textId="2B1F9BCE" w:rsidR="004F48F9" w:rsidRPr="00775B66" w:rsidRDefault="004F48F9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Elmir – Test and create testcase for all processes. Previus test case will be provided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44FCF83" w15:done="0"/>
  <w15:commentEx w15:paraId="52351EFA" w15:done="0"/>
  <w15:commentEx w15:paraId="6B062E31" w15:done="0"/>
  <w15:commentEx w15:paraId="42B64EF7" w15:done="0"/>
  <w15:commentEx w15:paraId="26334EEA" w15:done="0"/>
  <w15:commentEx w15:paraId="23FE5F81" w15:done="0"/>
  <w15:commentEx w15:paraId="4692796E" w15:done="0"/>
  <w15:commentEx w15:paraId="32574041" w15:done="0"/>
  <w15:commentEx w15:paraId="5779FA52" w15:done="0"/>
  <w15:commentEx w15:paraId="5878B571" w15:done="0"/>
  <w15:commentEx w15:paraId="393EF3CC" w15:done="0"/>
  <w15:commentEx w15:paraId="19B5B53D" w15:done="0"/>
  <w15:commentEx w15:paraId="5DA6EB04" w15:done="0"/>
  <w15:commentEx w15:paraId="723F7C5C" w15:done="0"/>
  <w15:commentEx w15:paraId="2E4FF5A7" w15:paraIdParent="723F7C5C" w15:done="0"/>
  <w15:commentEx w15:paraId="5E39F8E4" w15:done="0"/>
  <w15:commentEx w15:paraId="53619CEB" w15:done="0"/>
  <w15:commentEx w15:paraId="33ED806E" w15:done="0"/>
  <w15:commentEx w15:paraId="5DE1AF1F" w15:done="0"/>
  <w15:commentEx w15:paraId="64A7E72B" w15:done="0"/>
  <w15:commentEx w15:paraId="3EB60724" w15:done="0"/>
  <w15:commentEx w15:paraId="0BA000D9" w15:done="0"/>
  <w15:commentEx w15:paraId="65D00732" w15:done="0"/>
  <w15:commentEx w15:paraId="6C05505F" w15:done="0"/>
  <w15:commentEx w15:paraId="445C73EF" w15:done="0"/>
  <w15:commentEx w15:paraId="0FC4A5AE" w15:done="0"/>
  <w15:commentEx w15:paraId="71830A92" w15:done="0"/>
  <w15:commentEx w15:paraId="14400E1F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D43D6" w14:textId="77777777" w:rsidR="00F65D4A" w:rsidRDefault="00F65D4A">
      <w:pPr>
        <w:spacing w:after="0" w:line="240" w:lineRule="auto"/>
      </w:pPr>
      <w:r>
        <w:separator/>
      </w:r>
    </w:p>
  </w:endnote>
  <w:endnote w:type="continuationSeparator" w:id="0">
    <w:p w14:paraId="03436C89" w14:textId="77777777" w:rsidR="00F65D4A" w:rsidRDefault="00F65D4A">
      <w:pPr>
        <w:spacing w:after="0" w:line="240" w:lineRule="auto"/>
      </w:pPr>
      <w:r>
        <w:continuationSeparator/>
      </w:r>
    </w:p>
  </w:endnote>
  <w:endnote w:type="continuationNotice" w:id="1">
    <w:p w14:paraId="4F7C9EB9" w14:textId="77777777" w:rsidR="00F65D4A" w:rsidRDefault="00F65D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DejaVu Sans Mono">
    <w:altName w:val="Arial"/>
    <w:charset w:val="CC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5771"/>
      <w:docPartObj>
        <w:docPartGallery w:val="Page Numbers (Bottom of Page)"/>
        <w:docPartUnique/>
      </w:docPartObj>
    </w:sdtPr>
    <w:sdtContent>
      <w:p w14:paraId="7AC14491" w14:textId="16E43953" w:rsidR="004F48F9" w:rsidRDefault="004F48F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A03">
          <w:rPr>
            <w:noProof/>
          </w:rPr>
          <w:t>50</w:t>
        </w:r>
        <w:r>
          <w:fldChar w:fldCharType="end"/>
        </w:r>
      </w:p>
    </w:sdtContent>
  </w:sdt>
  <w:p w14:paraId="7AC14492" w14:textId="77777777" w:rsidR="004F48F9" w:rsidRDefault="004F4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35369" w14:textId="77777777" w:rsidR="00F65D4A" w:rsidRDefault="00F65D4A">
      <w:pPr>
        <w:spacing w:after="0" w:line="240" w:lineRule="auto"/>
      </w:pPr>
      <w:r>
        <w:separator/>
      </w:r>
    </w:p>
  </w:footnote>
  <w:footnote w:type="continuationSeparator" w:id="0">
    <w:p w14:paraId="136928AB" w14:textId="77777777" w:rsidR="00F65D4A" w:rsidRDefault="00F65D4A">
      <w:pPr>
        <w:spacing w:after="0" w:line="240" w:lineRule="auto"/>
      </w:pPr>
      <w:r>
        <w:continuationSeparator/>
      </w:r>
    </w:p>
  </w:footnote>
  <w:footnote w:type="continuationNotice" w:id="1">
    <w:p w14:paraId="5F0D3EAD" w14:textId="77777777" w:rsidR="00F65D4A" w:rsidRDefault="00F65D4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24D2"/>
    <w:multiLevelType w:val="hybridMultilevel"/>
    <w:tmpl w:val="7EC4C502"/>
    <w:lvl w:ilvl="0" w:tplc="9E3CF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2FD5"/>
    <w:multiLevelType w:val="hybridMultilevel"/>
    <w:tmpl w:val="909A03D8"/>
    <w:lvl w:ilvl="0" w:tplc="471693E8">
      <w:start w:val="1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61121"/>
    <w:multiLevelType w:val="hybridMultilevel"/>
    <w:tmpl w:val="44F02540"/>
    <w:lvl w:ilvl="0" w:tplc="73A2A7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30DBC6" w:tentative="1">
      <w:start w:val="1"/>
      <w:numFmt w:val="lowerLetter"/>
      <w:lvlText w:val="%2."/>
      <w:lvlJc w:val="left"/>
      <w:pPr>
        <w:ind w:left="1440" w:hanging="360"/>
      </w:pPr>
    </w:lvl>
    <w:lvl w:ilvl="2" w:tplc="D0FE5914" w:tentative="1">
      <w:start w:val="1"/>
      <w:numFmt w:val="lowerRoman"/>
      <w:lvlText w:val="%3."/>
      <w:lvlJc w:val="right"/>
      <w:pPr>
        <w:ind w:left="2160" w:hanging="180"/>
      </w:pPr>
    </w:lvl>
    <w:lvl w:ilvl="3" w:tplc="EBFA59D2" w:tentative="1">
      <w:start w:val="1"/>
      <w:numFmt w:val="decimal"/>
      <w:lvlText w:val="%4."/>
      <w:lvlJc w:val="left"/>
      <w:pPr>
        <w:ind w:left="2880" w:hanging="360"/>
      </w:pPr>
    </w:lvl>
    <w:lvl w:ilvl="4" w:tplc="2214A458" w:tentative="1">
      <w:start w:val="1"/>
      <w:numFmt w:val="lowerLetter"/>
      <w:lvlText w:val="%5."/>
      <w:lvlJc w:val="left"/>
      <w:pPr>
        <w:ind w:left="3600" w:hanging="360"/>
      </w:pPr>
    </w:lvl>
    <w:lvl w:ilvl="5" w:tplc="54B298C2" w:tentative="1">
      <w:start w:val="1"/>
      <w:numFmt w:val="lowerRoman"/>
      <w:lvlText w:val="%6."/>
      <w:lvlJc w:val="right"/>
      <w:pPr>
        <w:ind w:left="4320" w:hanging="180"/>
      </w:pPr>
    </w:lvl>
    <w:lvl w:ilvl="6" w:tplc="EF3C81FC" w:tentative="1">
      <w:start w:val="1"/>
      <w:numFmt w:val="decimal"/>
      <w:lvlText w:val="%7."/>
      <w:lvlJc w:val="left"/>
      <w:pPr>
        <w:ind w:left="5040" w:hanging="360"/>
      </w:pPr>
    </w:lvl>
    <w:lvl w:ilvl="7" w:tplc="2AC06740" w:tentative="1">
      <w:start w:val="1"/>
      <w:numFmt w:val="lowerLetter"/>
      <w:lvlText w:val="%8."/>
      <w:lvlJc w:val="left"/>
      <w:pPr>
        <w:ind w:left="5760" w:hanging="360"/>
      </w:pPr>
    </w:lvl>
    <w:lvl w:ilvl="8" w:tplc="9F4C9F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61ADD"/>
    <w:multiLevelType w:val="hybridMultilevel"/>
    <w:tmpl w:val="F0847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03D3F"/>
    <w:multiLevelType w:val="hybridMultilevel"/>
    <w:tmpl w:val="C4DA5E1E"/>
    <w:lvl w:ilvl="0" w:tplc="B3BE08D0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65316"/>
    <w:multiLevelType w:val="hybridMultilevel"/>
    <w:tmpl w:val="87E61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9E345D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3576E"/>
    <w:multiLevelType w:val="hybridMultilevel"/>
    <w:tmpl w:val="77906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3B07E9"/>
    <w:multiLevelType w:val="hybridMultilevel"/>
    <w:tmpl w:val="622EECD2"/>
    <w:lvl w:ilvl="0" w:tplc="230621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B2FB4"/>
    <w:multiLevelType w:val="hybridMultilevel"/>
    <w:tmpl w:val="FE0479DE"/>
    <w:lvl w:ilvl="0" w:tplc="0930F0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B69E56">
      <w:start w:val="1"/>
      <w:numFmt w:val="lowerLetter"/>
      <w:lvlText w:val="%2."/>
      <w:lvlJc w:val="left"/>
      <w:pPr>
        <w:ind w:left="1440" w:hanging="360"/>
      </w:pPr>
    </w:lvl>
    <w:lvl w:ilvl="2" w:tplc="B172D190">
      <w:start w:val="1"/>
      <w:numFmt w:val="lowerRoman"/>
      <w:lvlText w:val="%3."/>
      <w:lvlJc w:val="right"/>
      <w:pPr>
        <w:ind w:left="2160" w:hanging="180"/>
      </w:pPr>
    </w:lvl>
    <w:lvl w:ilvl="3" w:tplc="05C839D6" w:tentative="1">
      <w:start w:val="1"/>
      <w:numFmt w:val="decimal"/>
      <w:lvlText w:val="%4."/>
      <w:lvlJc w:val="left"/>
      <w:pPr>
        <w:ind w:left="2880" w:hanging="360"/>
      </w:pPr>
    </w:lvl>
    <w:lvl w:ilvl="4" w:tplc="5106B316" w:tentative="1">
      <w:start w:val="1"/>
      <w:numFmt w:val="lowerLetter"/>
      <w:lvlText w:val="%5."/>
      <w:lvlJc w:val="left"/>
      <w:pPr>
        <w:ind w:left="3600" w:hanging="360"/>
      </w:pPr>
    </w:lvl>
    <w:lvl w:ilvl="5" w:tplc="E24AB7F2" w:tentative="1">
      <w:start w:val="1"/>
      <w:numFmt w:val="lowerRoman"/>
      <w:lvlText w:val="%6."/>
      <w:lvlJc w:val="right"/>
      <w:pPr>
        <w:ind w:left="4320" w:hanging="180"/>
      </w:pPr>
    </w:lvl>
    <w:lvl w:ilvl="6" w:tplc="400C63E4" w:tentative="1">
      <w:start w:val="1"/>
      <w:numFmt w:val="decimal"/>
      <w:lvlText w:val="%7."/>
      <w:lvlJc w:val="left"/>
      <w:pPr>
        <w:ind w:left="5040" w:hanging="360"/>
      </w:pPr>
    </w:lvl>
    <w:lvl w:ilvl="7" w:tplc="9D1CA2F4" w:tentative="1">
      <w:start w:val="1"/>
      <w:numFmt w:val="lowerLetter"/>
      <w:lvlText w:val="%8."/>
      <w:lvlJc w:val="left"/>
      <w:pPr>
        <w:ind w:left="5760" w:hanging="360"/>
      </w:pPr>
    </w:lvl>
    <w:lvl w:ilvl="8" w:tplc="F1CEF3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94785"/>
    <w:multiLevelType w:val="hybridMultilevel"/>
    <w:tmpl w:val="88EA1FC4"/>
    <w:lvl w:ilvl="0" w:tplc="F656E958">
      <w:start w:val="1"/>
      <w:numFmt w:val="lowerLetter"/>
      <w:lvlText w:val="%1."/>
      <w:lvlJc w:val="left"/>
      <w:pPr>
        <w:ind w:left="720" w:hanging="360"/>
      </w:pPr>
      <w:rPr>
        <w:b w:val="0"/>
        <w:color w:val="auto"/>
        <w:sz w:val="22"/>
        <w:szCs w:val="22"/>
      </w:rPr>
    </w:lvl>
    <w:lvl w:ilvl="1" w:tplc="8D1E54B2">
      <w:start w:val="1"/>
      <w:numFmt w:val="lowerLetter"/>
      <w:lvlText w:val="%2."/>
      <w:lvlJc w:val="left"/>
      <w:pPr>
        <w:ind w:left="1440" w:hanging="360"/>
      </w:pPr>
      <w:rPr>
        <w:rFonts w:ascii="Calibri" w:hAnsi="Calibri" w:cs="Times New Roman" w:hint="default"/>
        <w:strike w:val="0"/>
        <w:dstrike w:val="0"/>
        <w:color w:val="auto"/>
        <w:sz w:val="22"/>
        <w:szCs w:val="22"/>
        <w:u w:val="none"/>
        <w:effect w:val="none"/>
      </w:rPr>
    </w:lvl>
    <w:lvl w:ilvl="2" w:tplc="AAA61BB6">
      <w:start w:val="1"/>
      <w:numFmt w:val="lowerRoman"/>
      <w:lvlText w:val="%3."/>
      <w:lvlJc w:val="right"/>
      <w:pPr>
        <w:ind w:left="2160" w:hanging="180"/>
      </w:pPr>
    </w:lvl>
    <w:lvl w:ilvl="3" w:tplc="7572166A">
      <w:start w:val="1"/>
      <w:numFmt w:val="decimal"/>
      <w:lvlText w:val="%4."/>
      <w:lvlJc w:val="left"/>
      <w:pPr>
        <w:ind w:left="2880" w:hanging="360"/>
      </w:pPr>
    </w:lvl>
    <w:lvl w:ilvl="4" w:tplc="2F38C9CA">
      <w:start w:val="1"/>
      <w:numFmt w:val="lowerLetter"/>
      <w:lvlText w:val="%5."/>
      <w:lvlJc w:val="left"/>
      <w:pPr>
        <w:ind w:left="3600" w:hanging="360"/>
      </w:pPr>
    </w:lvl>
    <w:lvl w:ilvl="5" w:tplc="DDAE20A4">
      <w:start w:val="1"/>
      <w:numFmt w:val="lowerRoman"/>
      <w:lvlText w:val="%6."/>
      <w:lvlJc w:val="right"/>
      <w:pPr>
        <w:ind w:left="4320" w:hanging="180"/>
      </w:pPr>
    </w:lvl>
    <w:lvl w:ilvl="6" w:tplc="ADCCE61A">
      <w:start w:val="1"/>
      <w:numFmt w:val="decimal"/>
      <w:lvlText w:val="%7."/>
      <w:lvlJc w:val="left"/>
      <w:pPr>
        <w:ind w:left="5040" w:hanging="360"/>
      </w:pPr>
    </w:lvl>
    <w:lvl w:ilvl="7" w:tplc="250CCA5E">
      <w:start w:val="1"/>
      <w:numFmt w:val="lowerLetter"/>
      <w:lvlText w:val="%8."/>
      <w:lvlJc w:val="left"/>
      <w:pPr>
        <w:ind w:left="5760" w:hanging="360"/>
      </w:pPr>
    </w:lvl>
    <w:lvl w:ilvl="8" w:tplc="17AA591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53917"/>
    <w:multiLevelType w:val="hybridMultilevel"/>
    <w:tmpl w:val="2F9A7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B656F"/>
    <w:multiLevelType w:val="hybridMultilevel"/>
    <w:tmpl w:val="622EECD2"/>
    <w:lvl w:ilvl="0" w:tplc="230621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50BD8"/>
    <w:multiLevelType w:val="hybridMultilevel"/>
    <w:tmpl w:val="75022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F7E8A"/>
    <w:multiLevelType w:val="hybridMultilevel"/>
    <w:tmpl w:val="A8A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E8D"/>
    <w:multiLevelType w:val="hybridMultilevel"/>
    <w:tmpl w:val="0046CD10"/>
    <w:lvl w:ilvl="0" w:tplc="2028049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555AAF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3E5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E4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2E4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920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A9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EDE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F46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A1DEC"/>
    <w:multiLevelType w:val="hybridMultilevel"/>
    <w:tmpl w:val="A328DD38"/>
    <w:lvl w:ilvl="0" w:tplc="B4ACCBEA">
      <w:start w:val="1"/>
      <w:numFmt w:val="decimal"/>
      <w:lvlText w:val="%1."/>
      <w:lvlJc w:val="left"/>
      <w:pPr>
        <w:ind w:left="720" w:hanging="360"/>
      </w:pPr>
    </w:lvl>
    <w:lvl w:ilvl="1" w:tplc="62C82CD4">
      <w:start w:val="1"/>
      <w:numFmt w:val="lowerLetter"/>
      <w:lvlText w:val="%2."/>
      <w:lvlJc w:val="left"/>
      <w:pPr>
        <w:ind w:left="1440" w:hanging="360"/>
      </w:pPr>
    </w:lvl>
    <w:lvl w:ilvl="2" w:tplc="2F24C762" w:tentative="1">
      <w:start w:val="1"/>
      <w:numFmt w:val="lowerRoman"/>
      <w:lvlText w:val="%3."/>
      <w:lvlJc w:val="right"/>
      <w:pPr>
        <w:ind w:left="2160" w:hanging="180"/>
      </w:pPr>
    </w:lvl>
    <w:lvl w:ilvl="3" w:tplc="6EB817B2" w:tentative="1">
      <w:start w:val="1"/>
      <w:numFmt w:val="decimal"/>
      <w:lvlText w:val="%4."/>
      <w:lvlJc w:val="left"/>
      <w:pPr>
        <w:ind w:left="2880" w:hanging="360"/>
      </w:pPr>
    </w:lvl>
    <w:lvl w:ilvl="4" w:tplc="540EFDBA" w:tentative="1">
      <w:start w:val="1"/>
      <w:numFmt w:val="lowerLetter"/>
      <w:lvlText w:val="%5."/>
      <w:lvlJc w:val="left"/>
      <w:pPr>
        <w:ind w:left="3600" w:hanging="360"/>
      </w:pPr>
    </w:lvl>
    <w:lvl w:ilvl="5" w:tplc="862A7DA2" w:tentative="1">
      <w:start w:val="1"/>
      <w:numFmt w:val="lowerRoman"/>
      <w:lvlText w:val="%6."/>
      <w:lvlJc w:val="right"/>
      <w:pPr>
        <w:ind w:left="4320" w:hanging="180"/>
      </w:pPr>
    </w:lvl>
    <w:lvl w:ilvl="6" w:tplc="35CC5B44" w:tentative="1">
      <w:start w:val="1"/>
      <w:numFmt w:val="decimal"/>
      <w:lvlText w:val="%7."/>
      <w:lvlJc w:val="left"/>
      <w:pPr>
        <w:ind w:left="5040" w:hanging="360"/>
      </w:pPr>
    </w:lvl>
    <w:lvl w:ilvl="7" w:tplc="AD06415E" w:tentative="1">
      <w:start w:val="1"/>
      <w:numFmt w:val="lowerLetter"/>
      <w:lvlText w:val="%8."/>
      <w:lvlJc w:val="left"/>
      <w:pPr>
        <w:ind w:left="5760" w:hanging="360"/>
      </w:pPr>
    </w:lvl>
    <w:lvl w:ilvl="8" w:tplc="317600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E2FB5"/>
    <w:multiLevelType w:val="hybridMultilevel"/>
    <w:tmpl w:val="C9F449C0"/>
    <w:lvl w:ilvl="0" w:tplc="041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591FDD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7D9E"/>
    <w:multiLevelType w:val="hybridMultilevel"/>
    <w:tmpl w:val="5DAE6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45B84"/>
    <w:multiLevelType w:val="hybridMultilevel"/>
    <w:tmpl w:val="B25611F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4D294B"/>
    <w:multiLevelType w:val="hybridMultilevel"/>
    <w:tmpl w:val="AFDE72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4606EA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6F070C"/>
    <w:multiLevelType w:val="multilevel"/>
    <w:tmpl w:val="657A7D6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9046DEB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1D1591"/>
    <w:multiLevelType w:val="hybridMultilevel"/>
    <w:tmpl w:val="7EB42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8E5BAD"/>
    <w:multiLevelType w:val="hybridMultilevel"/>
    <w:tmpl w:val="933E19B4"/>
    <w:lvl w:ilvl="0" w:tplc="F196B9BC">
      <w:start w:val="1"/>
      <w:numFmt w:val="decimal"/>
      <w:lvlText w:val="%1."/>
      <w:lvlJc w:val="left"/>
      <w:pPr>
        <w:ind w:left="1428" w:hanging="360"/>
      </w:pPr>
    </w:lvl>
    <w:lvl w:ilvl="1" w:tplc="DE10B1C0" w:tentative="1">
      <w:start w:val="1"/>
      <w:numFmt w:val="lowerLetter"/>
      <w:lvlText w:val="%2."/>
      <w:lvlJc w:val="left"/>
      <w:pPr>
        <w:ind w:left="2148" w:hanging="360"/>
      </w:pPr>
    </w:lvl>
    <w:lvl w:ilvl="2" w:tplc="B9929EF8" w:tentative="1">
      <w:start w:val="1"/>
      <w:numFmt w:val="lowerRoman"/>
      <w:lvlText w:val="%3."/>
      <w:lvlJc w:val="right"/>
      <w:pPr>
        <w:ind w:left="2868" w:hanging="180"/>
      </w:pPr>
    </w:lvl>
    <w:lvl w:ilvl="3" w:tplc="401AA7BC" w:tentative="1">
      <w:start w:val="1"/>
      <w:numFmt w:val="decimal"/>
      <w:lvlText w:val="%4."/>
      <w:lvlJc w:val="left"/>
      <w:pPr>
        <w:ind w:left="3588" w:hanging="360"/>
      </w:pPr>
    </w:lvl>
    <w:lvl w:ilvl="4" w:tplc="447C9968" w:tentative="1">
      <w:start w:val="1"/>
      <w:numFmt w:val="lowerLetter"/>
      <w:lvlText w:val="%5."/>
      <w:lvlJc w:val="left"/>
      <w:pPr>
        <w:ind w:left="4308" w:hanging="360"/>
      </w:pPr>
    </w:lvl>
    <w:lvl w:ilvl="5" w:tplc="AFD4F8DE" w:tentative="1">
      <w:start w:val="1"/>
      <w:numFmt w:val="lowerRoman"/>
      <w:lvlText w:val="%6."/>
      <w:lvlJc w:val="right"/>
      <w:pPr>
        <w:ind w:left="5028" w:hanging="180"/>
      </w:pPr>
    </w:lvl>
    <w:lvl w:ilvl="6" w:tplc="1B341670" w:tentative="1">
      <w:start w:val="1"/>
      <w:numFmt w:val="decimal"/>
      <w:lvlText w:val="%7."/>
      <w:lvlJc w:val="left"/>
      <w:pPr>
        <w:ind w:left="5748" w:hanging="360"/>
      </w:pPr>
    </w:lvl>
    <w:lvl w:ilvl="7" w:tplc="135C244E" w:tentative="1">
      <w:start w:val="1"/>
      <w:numFmt w:val="lowerLetter"/>
      <w:lvlText w:val="%8."/>
      <w:lvlJc w:val="left"/>
      <w:pPr>
        <w:ind w:left="6468" w:hanging="360"/>
      </w:pPr>
    </w:lvl>
    <w:lvl w:ilvl="8" w:tplc="1CC62E36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4075A91"/>
    <w:multiLevelType w:val="hybridMultilevel"/>
    <w:tmpl w:val="69BCC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C013C"/>
    <w:multiLevelType w:val="hybridMultilevel"/>
    <w:tmpl w:val="F6FC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5554B"/>
    <w:multiLevelType w:val="hybridMultilevel"/>
    <w:tmpl w:val="D3ECB21C"/>
    <w:lvl w:ilvl="0" w:tplc="7B9EC9E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563CC6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1EE5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809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4C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1C7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706F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420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C298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852FC0"/>
    <w:multiLevelType w:val="hybridMultilevel"/>
    <w:tmpl w:val="BB7E4F34"/>
    <w:lvl w:ilvl="0" w:tplc="092C53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683DCA" w:tentative="1">
      <w:start w:val="1"/>
      <w:numFmt w:val="lowerLetter"/>
      <w:lvlText w:val="%2."/>
      <w:lvlJc w:val="left"/>
      <w:pPr>
        <w:ind w:left="1440" w:hanging="360"/>
      </w:pPr>
    </w:lvl>
    <w:lvl w:ilvl="2" w:tplc="FA20540E" w:tentative="1">
      <w:start w:val="1"/>
      <w:numFmt w:val="lowerRoman"/>
      <w:lvlText w:val="%3."/>
      <w:lvlJc w:val="right"/>
      <w:pPr>
        <w:ind w:left="2160" w:hanging="180"/>
      </w:pPr>
    </w:lvl>
    <w:lvl w:ilvl="3" w:tplc="0F6E67EC" w:tentative="1">
      <w:start w:val="1"/>
      <w:numFmt w:val="decimal"/>
      <w:lvlText w:val="%4."/>
      <w:lvlJc w:val="left"/>
      <w:pPr>
        <w:ind w:left="2880" w:hanging="360"/>
      </w:pPr>
    </w:lvl>
    <w:lvl w:ilvl="4" w:tplc="220A5316" w:tentative="1">
      <w:start w:val="1"/>
      <w:numFmt w:val="lowerLetter"/>
      <w:lvlText w:val="%5."/>
      <w:lvlJc w:val="left"/>
      <w:pPr>
        <w:ind w:left="3600" w:hanging="360"/>
      </w:pPr>
    </w:lvl>
    <w:lvl w:ilvl="5" w:tplc="F6C8212A" w:tentative="1">
      <w:start w:val="1"/>
      <w:numFmt w:val="lowerRoman"/>
      <w:lvlText w:val="%6."/>
      <w:lvlJc w:val="right"/>
      <w:pPr>
        <w:ind w:left="4320" w:hanging="180"/>
      </w:pPr>
    </w:lvl>
    <w:lvl w:ilvl="6" w:tplc="C94C1548" w:tentative="1">
      <w:start w:val="1"/>
      <w:numFmt w:val="decimal"/>
      <w:lvlText w:val="%7."/>
      <w:lvlJc w:val="left"/>
      <w:pPr>
        <w:ind w:left="5040" w:hanging="360"/>
      </w:pPr>
    </w:lvl>
    <w:lvl w:ilvl="7" w:tplc="D6D65A5A" w:tentative="1">
      <w:start w:val="1"/>
      <w:numFmt w:val="lowerLetter"/>
      <w:lvlText w:val="%8."/>
      <w:lvlJc w:val="left"/>
      <w:pPr>
        <w:ind w:left="5760" w:hanging="360"/>
      </w:pPr>
    </w:lvl>
    <w:lvl w:ilvl="8" w:tplc="B8181B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2744E0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8C6546"/>
    <w:multiLevelType w:val="multilevel"/>
    <w:tmpl w:val="8190F2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143" w:hanging="576"/>
      </w:pPr>
    </w:lvl>
    <w:lvl w:ilvl="2">
      <w:start w:val="1"/>
      <w:numFmt w:val="decimal"/>
      <w:lvlText w:val="%1.%2.%3"/>
      <w:lvlJc w:val="left"/>
      <w:pPr>
        <w:ind w:left="100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4B66FE8"/>
    <w:multiLevelType w:val="hybridMultilevel"/>
    <w:tmpl w:val="89589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0D2212"/>
    <w:multiLevelType w:val="hybridMultilevel"/>
    <w:tmpl w:val="3DBE1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7D60D9"/>
    <w:multiLevelType w:val="multilevel"/>
    <w:tmpl w:val="7C681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CE5690"/>
    <w:multiLevelType w:val="hybridMultilevel"/>
    <w:tmpl w:val="1368F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306102"/>
    <w:multiLevelType w:val="hybridMultilevel"/>
    <w:tmpl w:val="1786B2D6"/>
    <w:lvl w:ilvl="0" w:tplc="1852722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7D9E71E6"/>
    <w:multiLevelType w:val="hybridMultilevel"/>
    <w:tmpl w:val="03948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8"/>
  </w:num>
  <w:num w:numId="4">
    <w:abstractNumId w:val="21"/>
  </w:num>
  <w:num w:numId="5">
    <w:abstractNumId w:val="12"/>
  </w:num>
  <w:num w:numId="6">
    <w:abstractNumId w:val="19"/>
  </w:num>
  <w:num w:numId="7">
    <w:abstractNumId w:val="36"/>
  </w:num>
  <w:num w:numId="8">
    <w:abstractNumId w:val="29"/>
  </w:num>
  <w:num w:numId="9">
    <w:abstractNumId w:val="32"/>
  </w:num>
  <w:num w:numId="10">
    <w:abstractNumId w:val="38"/>
  </w:num>
  <w:num w:numId="11">
    <w:abstractNumId w:val="5"/>
  </w:num>
  <w:num w:numId="12">
    <w:abstractNumId w:val="33"/>
  </w:num>
  <w:num w:numId="13">
    <w:abstractNumId w:val="17"/>
  </w:num>
  <w:num w:numId="14">
    <w:abstractNumId w:val="37"/>
  </w:num>
  <w:num w:numId="15">
    <w:abstractNumId w:val="16"/>
  </w:num>
  <w:num w:numId="16">
    <w:abstractNumId w:val="13"/>
  </w:num>
  <w:num w:numId="17">
    <w:abstractNumId w:val="6"/>
  </w:num>
  <w:num w:numId="18">
    <w:abstractNumId w:val="3"/>
  </w:num>
  <w:num w:numId="19">
    <w:abstractNumId w:val="11"/>
  </w:num>
  <w:num w:numId="20">
    <w:abstractNumId w:val="20"/>
  </w:num>
  <w:num w:numId="21">
    <w:abstractNumId w:val="2"/>
  </w:num>
  <w:num w:numId="22">
    <w:abstractNumId w:val="10"/>
  </w:num>
  <w:num w:numId="23">
    <w:abstractNumId w:val="23"/>
  </w:num>
  <w:num w:numId="24">
    <w:abstractNumId w:val="23"/>
  </w:num>
  <w:num w:numId="25">
    <w:abstractNumId w:val="23"/>
  </w:num>
  <w:num w:numId="26">
    <w:abstractNumId w:val="4"/>
  </w:num>
  <w:num w:numId="27">
    <w:abstractNumId w:val="25"/>
  </w:num>
  <w:num w:numId="28">
    <w:abstractNumId w:val="0"/>
  </w:num>
  <w:num w:numId="29">
    <w:abstractNumId w:val="7"/>
  </w:num>
  <w:num w:numId="30">
    <w:abstractNumId w:val="1"/>
  </w:num>
  <w:num w:numId="31">
    <w:abstractNumId w:val="28"/>
  </w:num>
  <w:num w:numId="32">
    <w:abstractNumId w:val="27"/>
  </w:num>
  <w:num w:numId="33">
    <w:abstractNumId w:val="30"/>
  </w:num>
  <w:num w:numId="34">
    <w:abstractNumId w:val="34"/>
  </w:num>
  <w:num w:numId="35">
    <w:abstractNumId w:val="18"/>
  </w:num>
  <w:num w:numId="36">
    <w:abstractNumId w:val="31"/>
  </w:num>
  <w:num w:numId="37">
    <w:abstractNumId w:val="14"/>
  </w:num>
  <w:num w:numId="38">
    <w:abstractNumId w:val="22"/>
  </w:num>
  <w:num w:numId="39">
    <w:abstractNumId w:val="24"/>
  </w:num>
  <w:num w:numId="40">
    <w:abstractNumId w:val="26"/>
  </w:num>
  <w:num w:numId="41">
    <w:abstractNumId w:val="35"/>
  </w:num>
  <w:num w:numId="4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stam">
    <w15:presenceInfo w15:providerId="Windows Live" w15:userId="880f85b3c842e2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grammar="clean"/>
  <w:attachedTemplate r:id="rId1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30C"/>
    <w:rsid w:val="0000213C"/>
    <w:rsid w:val="000030ED"/>
    <w:rsid w:val="000077BD"/>
    <w:rsid w:val="00007D23"/>
    <w:rsid w:val="000112D8"/>
    <w:rsid w:val="00013E1B"/>
    <w:rsid w:val="00017B17"/>
    <w:rsid w:val="00021777"/>
    <w:rsid w:val="00022615"/>
    <w:rsid w:val="0002461B"/>
    <w:rsid w:val="000316BB"/>
    <w:rsid w:val="00032A1A"/>
    <w:rsid w:val="0003509E"/>
    <w:rsid w:val="0003649E"/>
    <w:rsid w:val="00045DDA"/>
    <w:rsid w:val="00053655"/>
    <w:rsid w:val="00053820"/>
    <w:rsid w:val="000558D8"/>
    <w:rsid w:val="0006087B"/>
    <w:rsid w:val="00061AD2"/>
    <w:rsid w:val="00061F62"/>
    <w:rsid w:val="000679E2"/>
    <w:rsid w:val="00075D3D"/>
    <w:rsid w:val="000808E1"/>
    <w:rsid w:val="00080B67"/>
    <w:rsid w:val="00082EB7"/>
    <w:rsid w:val="000A51D5"/>
    <w:rsid w:val="000B013A"/>
    <w:rsid w:val="000B1DC6"/>
    <w:rsid w:val="000B3516"/>
    <w:rsid w:val="000B628C"/>
    <w:rsid w:val="000C27CA"/>
    <w:rsid w:val="000D1F13"/>
    <w:rsid w:val="000E3620"/>
    <w:rsid w:val="000E3679"/>
    <w:rsid w:val="001130D3"/>
    <w:rsid w:val="00116114"/>
    <w:rsid w:val="00122E0B"/>
    <w:rsid w:val="001250BF"/>
    <w:rsid w:val="00137544"/>
    <w:rsid w:val="001420C8"/>
    <w:rsid w:val="0014756E"/>
    <w:rsid w:val="00147656"/>
    <w:rsid w:val="00150B6A"/>
    <w:rsid w:val="00151985"/>
    <w:rsid w:val="00160821"/>
    <w:rsid w:val="00163506"/>
    <w:rsid w:val="00173B49"/>
    <w:rsid w:val="00184139"/>
    <w:rsid w:val="001845C7"/>
    <w:rsid w:val="001977B7"/>
    <w:rsid w:val="001C6B09"/>
    <w:rsid w:val="001C7F15"/>
    <w:rsid w:val="001D1733"/>
    <w:rsid w:val="001D2358"/>
    <w:rsid w:val="001D2572"/>
    <w:rsid w:val="001E1941"/>
    <w:rsid w:val="001F7566"/>
    <w:rsid w:val="00244EB8"/>
    <w:rsid w:val="00255B34"/>
    <w:rsid w:val="0025790B"/>
    <w:rsid w:val="00260BCB"/>
    <w:rsid w:val="00260C8F"/>
    <w:rsid w:val="00263D41"/>
    <w:rsid w:val="00267BE6"/>
    <w:rsid w:val="0027582E"/>
    <w:rsid w:val="002A7E84"/>
    <w:rsid w:val="002C468C"/>
    <w:rsid w:val="002C53FF"/>
    <w:rsid w:val="002D1064"/>
    <w:rsid w:val="002D62B1"/>
    <w:rsid w:val="002E2B93"/>
    <w:rsid w:val="002E6B50"/>
    <w:rsid w:val="002F00C3"/>
    <w:rsid w:val="002F3A33"/>
    <w:rsid w:val="00311954"/>
    <w:rsid w:val="00314BFD"/>
    <w:rsid w:val="00327140"/>
    <w:rsid w:val="003320D2"/>
    <w:rsid w:val="0034003D"/>
    <w:rsid w:val="00343335"/>
    <w:rsid w:val="00352C7A"/>
    <w:rsid w:val="0036293F"/>
    <w:rsid w:val="00363EE1"/>
    <w:rsid w:val="0036472B"/>
    <w:rsid w:val="0036540B"/>
    <w:rsid w:val="00374F85"/>
    <w:rsid w:val="00381170"/>
    <w:rsid w:val="003957EB"/>
    <w:rsid w:val="003A1BC9"/>
    <w:rsid w:val="003A3A89"/>
    <w:rsid w:val="003B067C"/>
    <w:rsid w:val="003B496E"/>
    <w:rsid w:val="003B7538"/>
    <w:rsid w:val="003D326F"/>
    <w:rsid w:val="003D38EE"/>
    <w:rsid w:val="003E35A2"/>
    <w:rsid w:val="003E577A"/>
    <w:rsid w:val="00404A14"/>
    <w:rsid w:val="00412A95"/>
    <w:rsid w:val="00424FFA"/>
    <w:rsid w:val="004324D0"/>
    <w:rsid w:val="004405FC"/>
    <w:rsid w:val="00460B06"/>
    <w:rsid w:val="0046355E"/>
    <w:rsid w:val="004637D2"/>
    <w:rsid w:val="00475E3B"/>
    <w:rsid w:val="00477B98"/>
    <w:rsid w:val="00487A42"/>
    <w:rsid w:val="004918D2"/>
    <w:rsid w:val="00493284"/>
    <w:rsid w:val="004B746C"/>
    <w:rsid w:val="004C3D21"/>
    <w:rsid w:val="004C4977"/>
    <w:rsid w:val="004C50F5"/>
    <w:rsid w:val="004D2F4F"/>
    <w:rsid w:val="004F164F"/>
    <w:rsid w:val="004F48F9"/>
    <w:rsid w:val="00510A09"/>
    <w:rsid w:val="00522F1B"/>
    <w:rsid w:val="005331F2"/>
    <w:rsid w:val="00543BF8"/>
    <w:rsid w:val="00544646"/>
    <w:rsid w:val="00546098"/>
    <w:rsid w:val="00556B1A"/>
    <w:rsid w:val="005630BB"/>
    <w:rsid w:val="005649C9"/>
    <w:rsid w:val="005653F1"/>
    <w:rsid w:val="00574621"/>
    <w:rsid w:val="005905DC"/>
    <w:rsid w:val="00592FF9"/>
    <w:rsid w:val="005A0EE2"/>
    <w:rsid w:val="005A12D5"/>
    <w:rsid w:val="005B0504"/>
    <w:rsid w:val="005B5B5F"/>
    <w:rsid w:val="005B5C25"/>
    <w:rsid w:val="005C07DC"/>
    <w:rsid w:val="005D2663"/>
    <w:rsid w:val="005D51FE"/>
    <w:rsid w:val="005F25E5"/>
    <w:rsid w:val="005F5183"/>
    <w:rsid w:val="006011A6"/>
    <w:rsid w:val="00603489"/>
    <w:rsid w:val="00603934"/>
    <w:rsid w:val="00606FAD"/>
    <w:rsid w:val="00614B70"/>
    <w:rsid w:val="00622F6B"/>
    <w:rsid w:val="0064030C"/>
    <w:rsid w:val="00640511"/>
    <w:rsid w:val="00650424"/>
    <w:rsid w:val="00656807"/>
    <w:rsid w:val="00657566"/>
    <w:rsid w:val="00672C29"/>
    <w:rsid w:val="006743AF"/>
    <w:rsid w:val="00676F3E"/>
    <w:rsid w:val="006871C4"/>
    <w:rsid w:val="00692A9D"/>
    <w:rsid w:val="0069390B"/>
    <w:rsid w:val="00695DAA"/>
    <w:rsid w:val="006A58BA"/>
    <w:rsid w:val="006A6311"/>
    <w:rsid w:val="006A7BD1"/>
    <w:rsid w:val="006A7F1E"/>
    <w:rsid w:val="006B332B"/>
    <w:rsid w:val="006B4436"/>
    <w:rsid w:val="006D04C1"/>
    <w:rsid w:val="006E3DA8"/>
    <w:rsid w:val="006E6C80"/>
    <w:rsid w:val="00700ABD"/>
    <w:rsid w:val="00704174"/>
    <w:rsid w:val="007045A7"/>
    <w:rsid w:val="0070598B"/>
    <w:rsid w:val="00724E98"/>
    <w:rsid w:val="00742072"/>
    <w:rsid w:val="00753FCF"/>
    <w:rsid w:val="007544B6"/>
    <w:rsid w:val="00775B66"/>
    <w:rsid w:val="007811E3"/>
    <w:rsid w:val="007830B9"/>
    <w:rsid w:val="00786B11"/>
    <w:rsid w:val="00787DAA"/>
    <w:rsid w:val="007A7435"/>
    <w:rsid w:val="007B6E8A"/>
    <w:rsid w:val="007B7F1F"/>
    <w:rsid w:val="007C3BBD"/>
    <w:rsid w:val="007C61E6"/>
    <w:rsid w:val="007D3853"/>
    <w:rsid w:val="007F4D5E"/>
    <w:rsid w:val="007F5352"/>
    <w:rsid w:val="007F6DD2"/>
    <w:rsid w:val="007F755F"/>
    <w:rsid w:val="0080446F"/>
    <w:rsid w:val="00806DED"/>
    <w:rsid w:val="008104AB"/>
    <w:rsid w:val="00810E0B"/>
    <w:rsid w:val="00831FB2"/>
    <w:rsid w:val="008371AF"/>
    <w:rsid w:val="00840393"/>
    <w:rsid w:val="0085629A"/>
    <w:rsid w:val="00862A4B"/>
    <w:rsid w:val="008B1A4E"/>
    <w:rsid w:val="008C0F08"/>
    <w:rsid w:val="008C5AA7"/>
    <w:rsid w:val="008F1682"/>
    <w:rsid w:val="008F303D"/>
    <w:rsid w:val="008F7A03"/>
    <w:rsid w:val="00901EBC"/>
    <w:rsid w:val="0090246B"/>
    <w:rsid w:val="009078FB"/>
    <w:rsid w:val="009160C5"/>
    <w:rsid w:val="00920619"/>
    <w:rsid w:val="00934EA4"/>
    <w:rsid w:val="0094099C"/>
    <w:rsid w:val="00945F50"/>
    <w:rsid w:val="00953980"/>
    <w:rsid w:val="00961B6B"/>
    <w:rsid w:val="00965579"/>
    <w:rsid w:val="0097203C"/>
    <w:rsid w:val="009834BD"/>
    <w:rsid w:val="009A434E"/>
    <w:rsid w:val="009B2651"/>
    <w:rsid w:val="009B28EF"/>
    <w:rsid w:val="009B4AD3"/>
    <w:rsid w:val="009B4CC7"/>
    <w:rsid w:val="009B4F3A"/>
    <w:rsid w:val="009D523C"/>
    <w:rsid w:val="009E15EF"/>
    <w:rsid w:val="009F07B6"/>
    <w:rsid w:val="00A0235F"/>
    <w:rsid w:val="00A10820"/>
    <w:rsid w:val="00A14283"/>
    <w:rsid w:val="00A24708"/>
    <w:rsid w:val="00A250D0"/>
    <w:rsid w:val="00A25ABD"/>
    <w:rsid w:val="00A30A1C"/>
    <w:rsid w:val="00A32214"/>
    <w:rsid w:val="00A32789"/>
    <w:rsid w:val="00A361CE"/>
    <w:rsid w:val="00A42B8E"/>
    <w:rsid w:val="00A44D13"/>
    <w:rsid w:val="00A672A4"/>
    <w:rsid w:val="00A70D8D"/>
    <w:rsid w:val="00A93735"/>
    <w:rsid w:val="00A94F73"/>
    <w:rsid w:val="00AA1054"/>
    <w:rsid w:val="00AB00F9"/>
    <w:rsid w:val="00AB79CF"/>
    <w:rsid w:val="00AC0865"/>
    <w:rsid w:val="00AC2F5F"/>
    <w:rsid w:val="00AC45EC"/>
    <w:rsid w:val="00AD18D9"/>
    <w:rsid w:val="00AD7F3C"/>
    <w:rsid w:val="00AE4A46"/>
    <w:rsid w:val="00AE54EA"/>
    <w:rsid w:val="00AF1477"/>
    <w:rsid w:val="00AF5368"/>
    <w:rsid w:val="00AF584D"/>
    <w:rsid w:val="00AF592C"/>
    <w:rsid w:val="00B033AB"/>
    <w:rsid w:val="00B072F9"/>
    <w:rsid w:val="00B146F1"/>
    <w:rsid w:val="00B2479F"/>
    <w:rsid w:val="00B2766B"/>
    <w:rsid w:val="00B276BE"/>
    <w:rsid w:val="00B4312C"/>
    <w:rsid w:val="00B47B47"/>
    <w:rsid w:val="00B50DCD"/>
    <w:rsid w:val="00B546ED"/>
    <w:rsid w:val="00B55883"/>
    <w:rsid w:val="00B55B4F"/>
    <w:rsid w:val="00B573BF"/>
    <w:rsid w:val="00B86393"/>
    <w:rsid w:val="00B8775B"/>
    <w:rsid w:val="00B90741"/>
    <w:rsid w:val="00BA05C9"/>
    <w:rsid w:val="00BA1DC3"/>
    <w:rsid w:val="00BA3463"/>
    <w:rsid w:val="00BA5D56"/>
    <w:rsid w:val="00BA626D"/>
    <w:rsid w:val="00BA7ED1"/>
    <w:rsid w:val="00BB415D"/>
    <w:rsid w:val="00BB585D"/>
    <w:rsid w:val="00BB7A3C"/>
    <w:rsid w:val="00BC0FDB"/>
    <w:rsid w:val="00BC2A5A"/>
    <w:rsid w:val="00BE1376"/>
    <w:rsid w:val="00BE1A80"/>
    <w:rsid w:val="00BE76A5"/>
    <w:rsid w:val="00BF01A5"/>
    <w:rsid w:val="00BF4158"/>
    <w:rsid w:val="00BF6ADA"/>
    <w:rsid w:val="00C058BB"/>
    <w:rsid w:val="00C05A41"/>
    <w:rsid w:val="00C07C45"/>
    <w:rsid w:val="00C2234B"/>
    <w:rsid w:val="00C308B2"/>
    <w:rsid w:val="00C5145D"/>
    <w:rsid w:val="00C52B73"/>
    <w:rsid w:val="00C600C9"/>
    <w:rsid w:val="00C624AC"/>
    <w:rsid w:val="00C701C4"/>
    <w:rsid w:val="00C72DA2"/>
    <w:rsid w:val="00C762E9"/>
    <w:rsid w:val="00C81633"/>
    <w:rsid w:val="00C82C1A"/>
    <w:rsid w:val="00C84E41"/>
    <w:rsid w:val="00C871A7"/>
    <w:rsid w:val="00C96C66"/>
    <w:rsid w:val="00CB19DA"/>
    <w:rsid w:val="00CB1C1E"/>
    <w:rsid w:val="00CB30F1"/>
    <w:rsid w:val="00CB42BD"/>
    <w:rsid w:val="00CB71DE"/>
    <w:rsid w:val="00CC6C58"/>
    <w:rsid w:val="00CC6CF2"/>
    <w:rsid w:val="00CC776F"/>
    <w:rsid w:val="00CE4708"/>
    <w:rsid w:val="00CE63DE"/>
    <w:rsid w:val="00CF282D"/>
    <w:rsid w:val="00CF5C55"/>
    <w:rsid w:val="00D026C9"/>
    <w:rsid w:val="00D03295"/>
    <w:rsid w:val="00D05149"/>
    <w:rsid w:val="00D1196C"/>
    <w:rsid w:val="00D206CF"/>
    <w:rsid w:val="00D20AD4"/>
    <w:rsid w:val="00D20AE5"/>
    <w:rsid w:val="00D27568"/>
    <w:rsid w:val="00D42F07"/>
    <w:rsid w:val="00D450BF"/>
    <w:rsid w:val="00D5146C"/>
    <w:rsid w:val="00D604BD"/>
    <w:rsid w:val="00D60586"/>
    <w:rsid w:val="00D619AD"/>
    <w:rsid w:val="00D632FB"/>
    <w:rsid w:val="00D70291"/>
    <w:rsid w:val="00D746EE"/>
    <w:rsid w:val="00D85FCE"/>
    <w:rsid w:val="00D924BB"/>
    <w:rsid w:val="00D93058"/>
    <w:rsid w:val="00D9548D"/>
    <w:rsid w:val="00D97093"/>
    <w:rsid w:val="00DB5504"/>
    <w:rsid w:val="00DD09A0"/>
    <w:rsid w:val="00DD1083"/>
    <w:rsid w:val="00DD6136"/>
    <w:rsid w:val="00DD6687"/>
    <w:rsid w:val="00DD7E3D"/>
    <w:rsid w:val="00DE40FB"/>
    <w:rsid w:val="00DF4F7A"/>
    <w:rsid w:val="00E01327"/>
    <w:rsid w:val="00E023BF"/>
    <w:rsid w:val="00E10FD3"/>
    <w:rsid w:val="00E1203B"/>
    <w:rsid w:val="00E2481C"/>
    <w:rsid w:val="00E302A1"/>
    <w:rsid w:val="00E43151"/>
    <w:rsid w:val="00E47152"/>
    <w:rsid w:val="00E52415"/>
    <w:rsid w:val="00E53447"/>
    <w:rsid w:val="00E564D6"/>
    <w:rsid w:val="00E63FAA"/>
    <w:rsid w:val="00E643B7"/>
    <w:rsid w:val="00E64B05"/>
    <w:rsid w:val="00E66ED8"/>
    <w:rsid w:val="00E77996"/>
    <w:rsid w:val="00E81171"/>
    <w:rsid w:val="00E847D8"/>
    <w:rsid w:val="00E9540B"/>
    <w:rsid w:val="00E967D4"/>
    <w:rsid w:val="00EA15D4"/>
    <w:rsid w:val="00EA3107"/>
    <w:rsid w:val="00EA4AE9"/>
    <w:rsid w:val="00EB3432"/>
    <w:rsid w:val="00EB4007"/>
    <w:rsid w:val="00ED04C9"/>
    <w:rsid w:val="00ED1F8B"/>
    <w:rsid w:val="00ED20EC"/>
    <w:rsid w:val="00ED61D1"/>
    <w:rsid w:val="00EE278F"/>
    <w:rsid w:val="00EF3F8C"/>
    <w:rsid w:val="00EF4A60"/>
    <w:rsid w:val="00EF6020"/>
    <w:rsid w:val="00F00C96"/>
    <w:rsid w:val="00F118DF"/>
    <w:rsid w:val="00F33EE6"/>
    <w:rsid w:val="00F35F1D"/>
    <w:rsid w:val="00F4067B"/>
    <w:rsid w:val="00F503A6"/>
    <w:rsid w:val="00F50723"/>
    <w:rsid w:val="00F65D4A"/>
    <w:rsid w:val="00F72258"/>
    <w:rsid w:val="00F77725"/>
    <w:rsid w:val="00F81853"/>
    <w:rsid w:val="00F81A6E"/>
    <w:rsid w:val="00F833F3"/>
    <w:rsid w:val="00F845FD"/>
    <w:rsid w:val="00F864EF"/>
    <w:rsid w:val="00F9171F"/>
    <w:rsid w:val="00F92611"/>
    <w:rsid w:val="00FA2E50"/>
    <w:rsid w:val="00FA6C77"/>
    <w:rsid w:val="00FB71E4"/>
    <w:rsid w:val="00FC1F47"/>
    <w:rsid w:val="00FD563B"/>
    <w:rsid w:val="00FE104F"/>
    <w:rsid w:val="00FF0B2A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4463"/>
  <w15:docId w15:val="{E27C9959-EC96-45A9-9073-A588F1F7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5939"/>
    <w:pPr>
      <w:spacing w:after="120" w:line="288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939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939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939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593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E593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E593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E593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E593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E593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BE5939"/>
    <w:rPr>
      <w:szCs w:val="32"/>
    </w:rPr>
  </w:style>
  <w:style w:type="character" w:customStyle="1" w:styleId="NoSpacingChar">
    <w:name w:val="No Spacing Char"/>
    <w:link w:val="NoSpacing"/>
    <w:uiPriority w:val="1"/>
    <w:rsid w:val="003B18BD"/>
    <w:rPr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593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593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E593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E593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3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3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3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3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39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E593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E593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3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BE593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BE5939"/>
    <w:rPr>
      <w:b/>
      <w:bCs/>
    </w:rPr>
  </w:style>
  <w:style w:type="character" w:styleId="Emphasis">
    <w:name w:val="Emphasis"/>
    <w:basedOn w:val="DefaultParagraphFont"/>
    <w:uiPriority w:val="20"/>
    <w:qFormat/>
    <w:rsid w:val="00BE5939"/>
    <w:rPr>
      <w:rFonts w:asciiTheme="minorHAnsi" w:hAnsiTheme="minorHAnsi"/>
      <w:b/>
      <w:i/>
      <w:iCs/>
    </w:rPr>
  </w:style>
  <w:style w:type="paragraph" w:styleId="ListParagraph">
    <w:name w:val="List Paragraph"/>
    <w:aliases w:val="Подпись рисунка,САПРАН_ТКП_Абзац списка,Содержание. 2 уровень,1,Bullet List,FooterText,RSHB_Table-Normal,Table-Normal,UL,Use Case List Paragraph,numbered,Абзац маркированнный,Абзац списка1,Заголовок_3,НОМЕР,Цветной список - Акцент 11"/>
    <w:basedOn w:val="Normal"/>
    <w:link w:val="ListParagraphChar"/>
    <w:uiPriority w:val="34"/>
    <w:qFormat/>
    <w:rsid w:val="00BE59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E5939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BE593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3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39"/>
    <w:rPr>
      <w:b/>
      <w:i/>
      <w:sz w:val="24"/>
    </w:rPr>
  </w:style>
  <w:style w:type="character" w:styleId="SubtleEmphasis">
    <w:name w:val="Subtle Emphasis"/>
    <w:uiPriority w:val="19"/>
    <w:qFormat/>
    <w:rsid w:val="00BE593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BE593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BE593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BE593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BE593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593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506D5"/>
    <w:pPr>
      <w:spacing w:before="120" w:after="0"/>
      <w:jc w:val="left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506D5"/>
    <w:pPr>
      <w:spacing w:before="120" w:after="0"/>
      <w:ind w:left="240"/>
      <w:jc w:val="left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506D5"/>
    <w:pPr>
      <w:spacing w:after="0"/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506D5"/>
    <w:pPr>
      <w:spacing w:after="0"/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506D5"/>
    <w:pPr>
      <w:spacing w:after="0"/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506D5"/>
    <w:pPr>
      <w:spacing w:after="0"/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506D5"/>
    <w:pPr>
      <w:spacing w:after="0"/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506D5"/>
    <w:pPr>
      <w:spacing w:after="0"/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506D5"/>
    <w:pPr>
      <w:spacing w:after="0"/>
      <w:ind w:left="1920"/>
      <w:jc w:val="left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506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5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13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D51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13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1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183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503A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B0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B00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246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46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46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6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61B"/>
    <w:rPr>
      <w:b/>
      <w:bCs/>
      <w:sz w:val="20"/>
      <w:szCs w:val="20"/>
    </w:rPr>
  </w:style>
  <w:style w:type="character" w:customStyle="1" w:styleId="ListParagraphChar">
    <w:name w:val="List Paragraph Char"/>
    <w:aliases w:val="Подпись рисунка Char,САПРАН_ТКП_Абзац списка Char,Содержание. 2 уровень Char,1 Char,Bullet List Char,FooterText Char,RSHB_Table-Normal Char,Table-Normal Char,UL Char,Use Case List Paragraph Char,numbered Char,Абзац списка1 Char"/>
    <w:basedOn w:val="DefaultParagraphFont"/>
    <w:link w:val="ListParagraph"/>
    <w:uiPriority w:val="34"/>
    <w:qFormat/>
    <w:locked/>
    <w:rsid w:val="00D97093"/>
    <w:rPr>
      <w:sz w:val="24"/>
      <w:szCs w:val="24"/>
    </w:rPr>
  </w:style>
  <w:style w:type="table" w:styleId="TableGrid">
    <w:name w:val="Table Grid"/>
    <w:basedOn w:val="TableNormal"/>
    <w:uiPriority w:val="59"/>
    <w:rsid w:val="003811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bflistformlasttitleword">
    <w:name w:val="dbf_listform_lasttitleword"/>
    <w:basedOn w:val="DefaultParagraphFont"/>
    <w:rsid w:val="00061AD2"/>
  </w:style>
  <w:style w:type="paragraph" w:styleId="Revision">
    <w:name w:val="Revision"/>
    <w:hidden/>
    <w:uiPriority w:val="99"/>
    <w:semiHidden/>
    <w:rsid w:val="00D702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oleObject" Target="embeddings/oleObject1.bin"/><Relationship Id="rId26" Type="http://schemas.openxmlformats.org/officeDocument/2006/relationships/image" Target="media/image7.png"/><Relationship Id="rId39" Type="http://schemas.openxmlformats.org/officeDocument/2006/relationships/hyperlink" Target="https://box5-tst-pg.wss.loc/DMS.WebServices/WSSDocsWebApi" TargetMode="External"/><Relationship Id="rId21" Type="http://schemas.openxmlformats.org/officeDocument/2006/relationships/hyperlink" Target="https://&#1072;&#1076;&#1088;&#1077;&#1089;_&#1087;&#1088;&#1080;&#1083;&#1086;&#1078;&#1077;&#1085;&#1080;&#1103;/dms/&#1091;&#1079;&#1077;&#1083;_&#1087;&#1088;&#1086;&#1094;&#1077;&#1089;&#1089;&#1072;/dms.settingsmaster.client/accesstofieldsmanager/accesstofieldsmanager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0.emf"/><Relationship Id="rId63" Type="http://schemas.openxmlformats.org/officeDocument/2006/relationships/image" Target="media/image35.png"/><Relationship Id="rId68" Type="http://schemas.openxmlformats.org/officeDocument/2006/relationships/image" Target="media/image38.png"/><Relationship Id="rId7" Type="http://schemas.openxmlformats.org/officeDocument/2006/relationships/styles" Target="style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0.png"/><Relationship Id="rId11" Type="http://schemas.openxmlformats.org/officeDocument/2006/relationships/endnotes" Target="endnotes.xm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hyperlink" Target="https://soapui.ru/" TargetMode="External"/><Relationship Id="rId45" Type="http://schemas.openxmlformats.org/officeDocument/2006/relationships/image" Target="media/image22.png"/><Relationship Id="rId53" Type="http://schemas.openxmlformats.org/officeDocument/2006/relationships/image" Target="media/image28.png"/><Relationship Id="rId58" Type="http://schemas.openxmlformats.org/officeDocument/2006/relationships/image" Target="media/image32.emf"/><Relationship Id="rId66" Type="http://schemas.openxmlformats.org/officeDocument/2006/relationships/image" Target="media/image37.png"/><Relationship Id="rId7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://&#1072;&#1076;&#1088;&#1077;&#1089;_&#1087;&#1088;&#1080;&#1083;&#1086;&#1078;&#1077;&#1085;&#1080;&#1103;/Publishing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image" Target="media/image16.png"/><Relationship Id="rId49" Type="http://schemas.openxmlformats.org/officeDocument/2006/relationships/image" Target="media/image26.png"/><Relationship Id="rId57" Type="http://schemas.openxmlformats.org/officeDocument/2006/relationships/image" Target="media/image31.png"/><Relationship Id="rId61" Type="http://schemas.openxmlformats.org/officeDocument/2006/relationships/image" Target="media/image34.emf"/><Relationship Id="rId10" Type="http://schemas.openxmlformats.org/officeDocument/2006/relationships/footnotes" Target="footnotes.xml"/><Relationship Id="rId19" Type="http://schemas.openxmlformats.org/officeDocument/2006/relationships/hyperlink" Target="https://wip.wss.local/edms/testplans/_layouts/WSS/Lists/list_edms_testplans__Manuals_258/EditForm.aspx?ID=738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52" Type="http://schemas.openxmlformats.org/officeDocument/2006/relationships/hyperlink" Target="http://wssteam-01/_LAYOUTS/WSS/WSSC.V4.DMS.WebServices/ItemWebHandler/WebServiceTemplate/WSSDocsItemWebHandlerTemplateErrorAnnon.asmx" TargetMode="External"/><Relationship Id="rId60" Type="http://schemas.openxmlformats.org/officeDocument/2006/relationships/image" Target="media/image33.png"/><Relationship Id="rId65" Type="http://schemas.openxmlformats.org/officeDocument/2006/relationships/oleObject" Target="embeddings/oleObject5.bin"/><Relationship Id="rId73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&#1072;&#1076;&#1088;&#1077;&#1089;_&#1087;&#1088;&#1080;&#1083;&#1086;&#1078;&#1077;&#1085;&#1080;&#1103;/_layouts/WSS/WSSC.V4.DMS.Publishing/UI/Catalogs.aspx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5.png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oleObject" Target="embeddings/oleObject2.bin"/><Relationship Id="rId64" Type="http://schemas.openxmlformats.org/officeDocument/2006/relationships/image" Target="media/image36.emf"/><Relationship Id="rId69" Type="http://schemas.openxmlformats.org/officeDocument/2006/relationships/image" Target="media/image39.png"/><Relationship Id="rId8" Type="http://schemas.openxmlformats.org/officeDocument/2006/relationships/settings" Target="settings.xml"/><Relationship Id="rId51" Type="http://schemas.openxmlformats.org/officeDocument/2006/relationships/hyperlink" Target="http://wssteam-01/_LAYOUTS/WSS/WSSC.V4.DMS.WebServices/ItemWebHandler/WebServiceTemplate/WSSDocsItemWebHandlerTemplateErrorBasic.asmx" TargetMode="External"/><Relationship Id="rId72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openxmlformats.org/officeDocument/2006/relationships/comments" Target="comments.xml"/><Relationship Id="rId17" Type="http://schemas.openxmlformats.org/officeDocument/2006/relationships/image" Target="media/image2.emf"/><Relationship Id="rId25" Type="http://schemas.openxmlformats.org/officeDocument/2006/relationships/hyperlink" Target="https://&#1040;&#1076;&#1088;&#1077;&#1089;&#1057;&#1069;&#1044;/DMS.Import.ADtoDBList/ImportUsersExcel" TargetMode="External"/><Relationship Id="rId33" Type="http://schemas.openxmlformats.org/officeDocument/2006/relationships/hyperlink" Target="https://&#1040;&#1076;&#1088;&#1077;&#1089;&#1057;&#1069;&#1044;/DMS.Import/ImportItemsFromExcel/Run?handler=run" TargetMode="External"/><Relationship Id="rId38" Type="http://schemas.openxmlformats.org/officeDocument/2006/relationships/hyperlink" Target="https://azure.wss-consulting.ru/WSS-Consulting%20Docs/WSSDocs5/_boards/board/t/WSSDocs5%20Team/%D0%9E%D1%88%D0%B8%D0%B1%D0%BA%D0%B8%20WSS%20Docs%205/?workitem=2317" TargetMode="External"/><Relationship Id="rId46" Type="http://schemas.openxmlformats.org/officeDocument/2006/relationships/image" Target="media/image23.png"/><Relationship Id="rId59" Type="http://schemas.openxmlformats.org/officeDocument/2006/relationships/oleObject" Target="embeddings/oleObject3.bin"/><Relationship Id="rId67" Type="http://schemas.openxmlformats.org/officeDocument/2006/relationships/hyperlink" Target="https://highlightjs.readthedocs.io/en/latest/supported-languages.html" TargetMode="External"/><Relationship Id="rId20" Type="http://schemas.openxmlformats.org/officeDocument/2006/relationships/image" Target="media/image3.png"/><Relationship Id="rId41" Type="http://schemas.openxmlformats.org/officeDocument/2006/relationships/image" Target="media/image18.png"/><Relationship Id="rId54" Type="http://schemas.openxmlformats.org/officeDocument/2006/relationships/image" Target="media/image29.png"/><Relationship Id="rId62" Type="http://schemas.openxmlformats.org/officeDocument/2006/relationships/oleObject" Target="embeddings/oleObject4.bin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krasnova\Documents\&#1055;&#1086;&#1083;&#1100;&#1079;&#1086;&#1074;&#1072;&#1090;&#1077;&#1083;&#1100;&#1089;&#1082;&#1080;&#1077;%20&#1096;&#1072;&#1073;&#1083;&#1086;&#1085;&#1099;%20Office\&#1058;&#1080;&#1090;&#1091;&#1083;&#1100;&#1085;&#1072;&#1103;%20&#1089;&#1090;&#1088;&#1072;&#1085;&#1080;&#1094;&#107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B5A1395D71F4BFE8CFB3448218AA0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5A0BB7-E079-4048-8F2F-1FC68BCBF1AF}"/>
      </w:docPartPr>
      <w:docPartBody>
        <w:p w:rsidR="003F431B" w:rsidRDefault="003F431B" w:rsidP="00F60867">
          <w:pPr>
            <w:pStyle w:val="3B5A1395D71F4BFE8CFB3448218AA061"/>
          </w:pPr>
          <w:r>
            <w:rPr>
              <w:rFonts w:asciiTheme="majorHAnsi" w:eastAsiaTheme="majorEastAsia" w:hAnsiTheme="majorHAnsi" w:cstheme="majorBidi"/>
              <w:sz w:val="72"/>
              <w:szCs w:val="72"/>
            </w:rPr>
            <w:t>[Введите название документа]</w:t>
          </w:r>
        </w:p>
      </w:docPartBody>
    </w:docPart>
    <w:docPart>
      <w:docPartPr>
        <w:name w:val="9C31EFA2D7DB481BA6C60930CDACF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0D621-D41E-404B-B4DB-9C32628AA173}"/>
      </w:docPartPr>
      <w:docPartBody>
        <w:p w:rsidR="003F431B" w:rsidRDefault="003F431B" w:rsidP="00F60867">
          <w:pPr>
            <w:pStyle w:val="9C31EFA2D7DB481BA6C60930CDACF53A"/>
          </w:pPr>
          <w:r>
            <w:t>[Выберите дату]</w:t>
          </w:r>
        </w:p>
      </w:docPartBody>
    </w:docPart>
    <w:docPart>
      <w:docPartPr>
        <w:name w:val="CAEFD77A53034BC99DB0EA8B537DC2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FE75C-079E-4DF9-A7A9-D55B0A20E282}"/>
      </w:docPartPr>
      <w:docPartBody>
        <w:p w:rsidR="003F431B" w:rsidRDefault="003F431B" w:rsidP="00F60867">
          <w:pPr>
            <w:pStyle w:val="CAEFD77A53034BC99DB0EA8B537DC215"/>
          </w:pPr>
          <w:r>
            <w:t>[Введите название организации]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DejaVu Sans Mono">
    <w:altName w:val="Arial"/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31B"/>
    <w:rsid w:val="00166F74"/>
    <w:rsid w:val="00294081"/>
    <w:rsid w:val="00331C4C"/>
    <w:rsid w:val="00394A0D"/>
    <w:rsid w:val="003F431B"/>
    <w:rsid w:val="00452E37"/>
    <w:rsid w:val="004B26E8"/>
    <w:rsid w:val="004C3F35"/>
    <w:rsid w:val="00667D17"/>
    <w:rsid w:val="00692485"/>
    <w:rsid w:val="006C1FE0"/>
    <w:rsid w:val="008E0D61"/>
    <w:rsid w:val="00984335"/>
    <w:rsid w:val="009A64B0"/>
    <w:rsid w:val="00A71D54"/>
    <w:rsid w:val="00B0303D"/>
    <w:rsid w:val="00B536C5"/>
    <w:rsid w:val="00B7421B"/>
    <w:rsid w:val="00CA123D"/>
    <w:rsid w:val="00CB1087"/>
    <w:rsid w:val="00E620E6"/>
    <w:rsid w:val="00F60867"/>
    <w:rsid w:val="00F9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782B41A67D417C927401D8410D94E7">
    <w:name w:val="2C782B41A67D417C927401D8410D94E7"/>
  </w:style>
  <w:style w:type="paragraph" w:customStyle="1" w:styleId="0A0EE3835C3643238567245DD1C4D703">
    <w:name w:val="0A0EE3835C3643238567245DD1C4D703"/>
  </w:style>
  <w:style w:type="paragraph" w:customStyle="1" w:styleId="BE0754E658C9480587C06E3135014E11">
    <w:name w:val="BE0754E658C9480587C06E3135014E11"/>
  </w:style>
  <w:style w:type="paragraph" w:customStyle="1" w:styleId="762E985B7C554F08A08F2B993F75A2DC">
    <w:name w:val="762E985B7C554F08A08F2B993F75A2DC"/>
  </w:style>
  <w:style w:type="paragraph" w:customStyle="1" w:styleId="1DEC5DA8485D41A28E19A30CEED60315">
    <w:name w:val="1DEC5DA8485D41A28E19A30CEED60315"/>
    <w:rsid w:val="00667B30"/>
  </w:style>
  <w:style w:type="paragraph" w:customStyle="1" w:styleId="FCCDBC3887524228AAF913F899A90D41">
    <w:name w:val="FCCDBC3887524228AAF913F899A90D41"/>
    <w:rsid w:val="00667B30"/>
  </w:style>
  <w:style w:type="paragraph" w:customStyle="1" w:styleId="5BB6E656F66C45FB83D4B65AB65ED5CB">
    <w:name w:val="5BB6E656F66C45FB83D4B65AB65ED5CB"/>
    <w:rsid w:val="00667B30"/>
  </w:style>
  <w:style w:type="paragraph" w:customStyle="1" w:styleId="2E7E4C33AFF74B17A816EFE67ED0D601">
    <w:name w:val="2E7E4C33AFF74B17A816EFE67ED0D601"/>
    <w:rsid w:val="00667B30"/>
  </w:style>
  <w:style w:type="paragraph" w:customStyle="1" w:styleId="3B5A1395D71F4BFE8CFB3448218AA061">
    <w:name w:val="3B5A1395D71F4BFE8CFB3448218AA061"/>
    <w:rsid w:val="00920B3B"/>
  </w:style>
  <w:style w:type="paragraph" w:customStyle="1" w:styleId="9EA798D47A6E482C9665771116E8D015">
    <w:name w:val="9EA798D47A6E482C9665771116E8D015"/>
    <w:rsid w:val="00920B3B"/>
  </w:style>
  <w:style w:type="paragraph" w:customStyle="1" w:styleId="9C31EFA2D7DB481BA6C60930CDACF53A">
    <w:name w:val="9C31EFA2D7DB481BA6C60930CDACF53A"/>
    <w:rsid w:val="00920B3B"/>
  </w:style>
  <w:style w:type="paragraph" w:customStyle="1" w:styleId="CAEFD77A53034BC99DB0EA8B537DC215">
    <w:name w:val="CAEFD77A53034BC99DB0EA8B537DC215"/>
    <w:rsid w:val="00920B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/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2024-08-28T00:00:00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EBAAA0AB174244ABE4E7C5546531AC7" ma:contentTypeVersion="0" ma:contentTypeDescription="Создание документа." ma:contentTypeScope="" ma:versionID="6423e27c92e773973ee46817ad1105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047F2B-AC5D-489E-BBBC-905B6259D4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B70C64-E669-4134-91A9-C1A2184B5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B8F68F-319F-47B2-9A66-A6BF4608700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EC06A6C-DB46-4786-AF3C-6C8AFB494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Титульная страница.dotx</Template>
  <TotalTime>791</TotalTime>
  <Pages>51</Pages>
  <Words>11508</Words>
  <Characters>65602</Characters>
  <Application>Microsoft Office Word</Application>
  <DocSecurity>0</DocSecurity>
  <Lines>546</Lines>
  <Paragraphs>153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Настройки при переходе с РД3 на Docs5</vt:lpstr>
      <vt:lpstr>Настройки при переходе с РД3 на Docs5</vt:lpstr>
    </vt:vector>
  </TitlesOfParts>
  <Company>WSS-Consulting</Company>
  <LinksUpToDate>false</LinksUpToDate>
  <CharactersWithSpaces>76957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Настройки при переходе с РД3 на Docs5</dc:title>
  <dc:creator/>
  <cp:lastModifiedBy>Rustam</cp:lastModifiedBy>
  <cp:revision>22</cp:revision>
  <dcterms:created xsi:type="dcterms:W3CDTF">2024-12-26T10:26:00Z</dcterms:created>
  <dcterms:modified xsi:type="dcterms:W3CDTF">2025-05-07T08:31:00Z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0x0101001EBAAA0AB174244ABE4E7C5546531AC7</vt:lpwstr>
  </property>
</Properties>
</file>